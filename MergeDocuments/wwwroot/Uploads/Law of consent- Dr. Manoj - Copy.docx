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43306" w14:textId="6A5D8C16" w:rsidR="004303F7" w:rsidRDefault="004303F7">
      <w:pPr>
        <w:pStyle w:val="TOCHeading"/>
        <w:rPr>
          <w:noProof/>
        </w:rPr>
      </w:pPr>
      <w:r>
        <w:rPr>
          <w:noProof/>
        </w:rPr>
        <mc:AlternateContent>
          <mc:Choice Requires="wps">
            <w:drawing>
              <wp:anchor distT="0" distB="0" distL="114300" distR="114300" simplePos="0" relativeHeight="251670528" behindDoc="0" locked="0" layoutInCell="1" allowOverlap="1" wp14:anchorId="00BF78A7" wp14:editId="759A4869">
                <wp:simplePos x="0" y="0"/>
                <wp:positionH relativeFrom="column">
                  <wp:posOffset>735330</wp:posOffset>
                </wp:positionH>
                <wp:positionV relativeFrom="paragraph">
                  <wp:posOffset>228600</wp:posOffset>
                </wp:positionV>
                <wp:extent cx="5875020" cy="7046595"/>
                <wp:effectExtent l="152400" t="152400" r="144780" b="154305"/>
                <wp:wrapNone/>
                <wp:docPr id="61" name="Rectangle 61"/>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960A4" id="Rectangle 61" o:spid="_x0000_s1026" style="position:absolute;margin-left:57.9pt;margin-top:18pt;width:462.6pt;height:55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sidR="005D2CB6">
        <w:rPr>
          <w:noProof/>
        </w:rPr>
        <mc:AlternateContent>
          <mc:Choice Requires="wps">
            <w:drawing>
              <wp:anchor distT="0" distB="0" distL="114300" distR="114300" simplePos="0" relativeHeight="251667456" behindDoc="0" locked="0" layoutInCell="1" allowOverlap="1" wp14:anchorId="2D27A16D" wp14:editId="5C12511E">
                <wp:simplePos x="0" y="0"/>
                <wp:positionH relativeFrom="column">
                  <wp:posOffset>6355715</wp:posOffset>
                </wp:positionH>
                <wp:positionV relativeFrom="paragraph">
                  <wp:posOffset>4299585</wp:posOffset>
                </wp:positionV>
                <wp:extent cx="865505" cy="2209165"/>
                <wp:effectExtent l="2540" t="381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514AE" w14:textId="77777777" w:rsidR="005D2CB6" w:rsidRPr="000A32AD" w:rsidRDefault="005D2CB6" w:rsidP="005D2CB6">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7C74DF8" w14:textId="77777777" w:rsidR="005D2CB6" w:rsidRPr="000A32AD" w:rsidRDefault="005D2CB6" w:rsidP="005D2CB6">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7A16D" id="_x0000_t202" coordsize="21600,21600" o:spt="202" path="m,l,21600r21600,l21600,xe">
                <v:stroke joinstyle="miter"/>
                <v:path gradientshapeok="t" o:connecttype="rect"/>
              </v:shapetype>
              <v:shape id="Text Box 19" o:spid="_x0000_s1026" type="#_x0000_t202" style="position:absolute;margin-left:500.45pt;margin-top:338.55pt;width:68.15pt;height:17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" filled="f" fillcolor="#923743" stroked="f">
                <v:textbox style="layout-flow:vertical;mso-layout-flow-alt:bottom-to-top" inset="0,0,0,0">
                  <w:txbxContent>
                    <w:p w14:paraId="741514AE" w14:textId="77777777" w:rsidR="005D2CB6" w:rsidRPr="000A32AD" w:rsidRDefault="005D2CB6" w:rsidP="005D2CB6">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7C74DF8" w14:textId="77777777" w:rsidR="005D2CB6" w:rsidRPr="000A32AD" w:rsidRDefault="005D2CB6" w:rsidP="005D2CB6">
                      <w:pPr>
                        <w:spacing w:line="216" w:lineRule="auto"/>
                        <w:jc w:val="center"/>
                        <w:rPr>
                          <w:rFonts w:ascii="Bahnschrift" w:hAnsi="Bahnschrift"/>
                          <w:color w:val="FFFFFF" w:themeColor="background1"/>
                          <w:sz w:val="120"/>
                          <w:szCs w:val="120"/>
                        </w:rPr>
                      </w:pPr>
                    </w:p>
                  </w:txbxContent>
                </v:textbox>
              </v:shape>
            </w:pict>
          </mc:Fallback>
        </mc:AlternateContent>
      </w:r>
      <w:r w:rsidR="005D2CB6">
        <w:rPr>
          <w:noProof/>
        </w:rPr>
        <w:softHyphen/>
      </w:r>
    </w:p>
    <w:p w14:paraId="0B11DE16" w14:textId="45986A59" w:rsidR="004303F7" w:rsidRDefault="004303F7" w:rsidP="004303F7">
      <w:r>
        <w:rPr>
          <w:noProof/>
        </w:rPr>
        <mc:AlternateContent>
          <mc:Choice Requires="wps">
            <w:drawing>
              <wp:anchor distT="0" distB="0" distL="114300" distR="114300" simplePos="0" relativeHeight="251677696" behindDoc="0" locked="0" layoutInCell="1" allowOverlap="1" wp14:anchorId="0A79923D" wp14:editId="5988B4A4">
                <wp:simplePos x="0" y="0"/>
                <wp:positionH relativeFrom="column">
                  <wp:posOffset>2479675</wp:posOffset>
                </wp:positionH>
                <wp:positionV relativeFrom="paragraph">
                  <wp:posOffset>1684020</wp:posOffset>
                </wp:positionV>
                <wp:extent cx="1863416" cy="264795"/>
                <wp:effectExtent l="0" t="0" r="3810" b="1905"/>
                <wp:wrapNone/>
                <wp:docPr id="76" name="Text Box 76"/>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286AE3AE" w14:textId="77777777" w:rsidR="004303F7" w:rsidRPr="00FB5E80" w:rsidRDefault="004303F7" w:rsidP="004303F7">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923D" id="Text Box 76" o:spid="_x0000_s1027" type="#_x0000_t202" style="position:absolute;margin-left:195.25pt;margin-top:132.6pt;width:146.75pt;height:2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" filled="f" stroked="f" strokeweight=".5pt">
                <v:textbox inset="0,0,0,0">
                  <w:txbxContent>
                    <w:p w14:paraId="286AE3AE" w14:textId="77777777" w:rsidR="004303F7" w:rsidRPr="00FB5E80" w:rsidRDefault="004303F7" w:rsidP="004303F7">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B4418F9" wp14:editId="1E7EBB56">
                <wp:simplePos x="0" y="0"/>
                <wp:positionH relativeFrom="column">
                  <wp:posOffset>4107815</wp:posOffset>
                </wp:positionH>
                <wp:positionV relativeFrom="paragraph">
                  <wp:posOffset>5368185</wp:posOffset>
                </wp:positionV>
                <wp:extent cx="5282565" cy="5282565"/>
                <wp:effectExtent l="19050" t="19050" r="32385" b="32385"/>
                <wp:wrapNone/>
                <wp:docPr id="85" name="Straight Connector 85"/>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3D429" id="Straight Connector 85"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675648" behindDoc="0" locked="0" layoutInCell="1" allowOverlap="1" wp14:anchorId="7EE59287" wp14:editId="48333F67">
                <wp:simplePos x="0" y="0"/>
                <wp:positionH relativeFrom="column">
                  <wp:posOffset>261620</wp:posOffset>
                </wp:positionH>
                <wp:positionV relativeFrom="paragraph">
                  <wp:posOffset>7237730</wp:posOffset>
                </wp:positionV>
                <wp:extent cx="914400" cy="304800"/>
                <wp:effectExtent l="0" t="0" r="15240" b="0"/>
                <wp:wrapNone/>
                <wp:docPr id="72" name="Text Box 7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7AD542B" w14:textId="77777777" w:rsidR="004303F7" w:rsidRPr="00C92892" w:rsidRDefault="004303F7" w:rsidP="004303F7">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59287" id="Text Box 72" o:spid="_x0000_s1028" type="#_x0000_t202" style="position:absolute;margin-left:20.6pt;margin-top:569.9pt;width:1in;height:24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nzDgIAACA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" filled="f" stroked="f" strokeweight=".5pt">
                <v:textbox inset="0,0,0,0">
                  <w:txbxContent>
                    <w:p w14:paraId="27AD542B" w14:textId="77777777" w:rsidR="004303F7" w:rsidRPr="00C92892" w:rsidRDefault="004303F7" w:rsidP="004303F7">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1141DB8" wp14:editId="47DF88E7">
                <wp:simplePos x="0" y="0"/>
                <wp:positionH relativeFrom="column">
                  <wp:posOffset>1585838</wp:posOffset>
                </wp:positionH>
                <wp:positionV relativeFrom="paragraph">
                  <wp:posOffset>7183120</wp:posOffset>
                </wp:positionV>
                <wp:extent cx="5025390" cy="1492250"/>
                <wp:effectExtent l="0" t="0" r="3810" b="12700"/>
                <wp:wrapNone/>
                <wp:docPr id="73" name="Text Box 73"/>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F82B3D0" w14:textId="77777777" w:rsidR="004303F7" w:rsidRPr="00846B4F" w:rsidRDefault="004303F7" w:rsidP="004303F7">
                            <w:pPr>
                              <w:spacing w:after="0"/>
                              <w:rPr>
                                <w:b/>
                                <w:bCs/>
                                <w:sz w:val="40"/>
                                <w:szCs w:val="40"/>
                              </w:rPr>
                            </w:pPr>
                            <w:r>
                              <w:rPr>
                                <w:b/>
                                <w:bCs/>
                                <w:sz w:val="40"/>
                                <w:szCs w:val="40"/>
                              </w:rPr>
                              <w:t>MUKESH SINGH NEGI</w:t>
                            </w:r>
                          </w:p>
                          <w:p w14:paraId="14390343" w14:textId="77777777" w:rsidR="004303F7" w:rsidRPr="00846B4F" w:rsidRDefault="004303F7" w:rsidP="004303F7">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A3EECDE" w14:textId="77777777" w:rsidR="004303F7" w:rsidRPr="00846B4F" w:rsidRDefault="004303F7" w:rsidP="004303F7">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41DB8" id="Text Box 73" o:spid="_x0000_s1029" type="#_x0000_t202" style="position:absolute;margin-left:124.85pt;margin-top:565.6pt;width:395.7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" filled="f" stroked="f" strokeweight=".5pt">
                <v:textbox inset="0,0,0,0">
                  <w:txbxContent>
                    <w:p w14:paraId="3F82B3D0" w14:textId="77777777" w:rsidR="004303F7" w:rsidRPr="00846B4F" w:rsidRDefault="004303F7" w:rsidP="004303F7">
                      <w:pPr>
                        <w:spacing w:after="0"/>
                        <w:rPr>
                          <w:b/>
                          <w:bCs/>
                          <w:sz w:val="40"/>
                          <w:szCs w:val="40"/>
                        </w:rPr>
                      </w:pPr>
                      <w:r>
                        <w:rPr>
                          <w:b/>
                          <w:bCs/>
                          <w:sz w:val="40"/>
                          <w:szCs w:val="40"/>
                        </w:rPr>
                        <w:t>MUKESH SINGH NEGI</w:t>
                      </w:r>
                    </w:p>
                    <w:p w14:paraId="14390343" w14:textId="77777777" w:rsidR="004303F7" w:rsidRPr="00846B4F" w:rsidRDefault="004303F7" w:rsidP="004303F7">
                      <w:pPr>
                        <w:spacing w:after="0"/>
                        <w:rPr>
                          <w:sz w:val="26"/>
                          <w:szCs w:val="26"/>
                        </w:rPr>
                      </w:pPr>
                      <w:r>
                        <w:rPr>
                          <w:b/>
                          <w:bCs/>
                          <w:color w:val="E98A20"/>
                          <w:sz w:val="26"/>
                          <w:szCs w:val="26"/>
                        </w:rPr>
                        <w:t xml:space="preserve">LLB- </w:t>
                      </w:r>
                      <w:proofErr w:type="spellStart"/>
                      <w:r>
                        <w:rPr>
                          <w:b/>
                          <w:bCs/>
                          <w:color w:val="E98A20"/>
                          <w:sz w:val="26"/>
                          <w:szCs w:val="26"/>
                        </w:rPr>
                        <w:t>I</w:t>
                      </w:r>
                      <w:r w:rsidRPr="00AA4FE7">
                        <w:rPr>
                          <w:b/>
                          <w:bCs/>
                          <w:color w:val="E98A20"/>
                          <w:sz w:val="26"/>
                          <w:szCs w:val="26"/>
                          <w:vertAlign w:val="superscript"/>
                        </w:rPr>
                        <w:t>st</w:t>
                      </w:r>
                      <w:proofErr w:type="spellEnd"/>
                      <w:r>
                        <w:rPr>
                          <w:b/>
                          <w:bCs/>
                          <w:color w:val="E98A20"/>
                          <w:sz w:val="26"/>
                          <w:szCs w:val="26"/>
                        </w:rPr>
                        <w:t xml:space="preserve"> SEM</w:t>
                      </w:r>
                    </w:p>
                    <w:p w14:paraId="6A3EECDE" w14:textId="77777777" w:rsidR="004303F7" w:rsidRPr="00846B4F" w:rsidRDefault="004303F7" w:rsidP="004303F7">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671552" behindDoc="0" locked="0" layoutInCell="1" allowOverlap="1" wp14:anchorId="4139C7E8" wp14:editId="52F57AB9">
                <wp:simplePos x="0" y="0"/>
                <wp:positionH relativeFrom="column">
                  <wp:posOffset>959727</wp:posOffset>
                </wp:positionH>
                <wp:positionV relativeFrom="paragraph">
                  <wp:posOffset>4206766</wp:posOffset>
                </wp:positionV>
                <wp:extent cx="6921719" cy="6333140"/>
                <wp:effectExtent l="171450" t="114300" r="50800" b="182245"/>
                <wp:wrapNone/>
                <wp:docPr id="84" name="Group 84"/>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82" name="Straight Connector 82"/>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7AE39B" id="Group 84" o:spid="_x0000_s1026" style="position:absolute;margin-left:75.55pt;margin-top:331.25pt;width:545pt;height:498.65pt;z-index:251671552;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">
                <v:line id="Straight Connector 82"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" strokecolor="white [3212]" strokeweight="30pt"/>
                <v:line id="Straight Connector 83"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" strokecolor="white [3212]" strokeweight="15pt"/>
              </v:group>
            </w:pict>
          </mc:Fallback>
        </mc:AlternateContent>
      </w:r>
      <w:r>
        <w:rPr>
          <w:noProof/>
        </w:rPr>
        <mc:AlternateContent>
          <mc:Choice Requires="wps">
            <w:drawing>
              <wp:anchor distT="0" distB="0" distL="114300" distR="114300" simplePos="0" relativeHeight="251680768" behindDoc="0" locked="0" layoutInCell="1" allowOverlap="1" wp14:anchorId="62F7C8FE" wp14:editId="56E6B241">
                <wp:simplePos x="0" y="0"/>
                <wp:positionH relativeFrom="column">
                  <wp:posOffset>3989705</wp:posOffset>
                </wp:positionH>
                <wp:positionV relativeFrom="paragraph">
                  <wp:posOffset>5249011</wp:posOffset>
                </wp:positionV>
                <wp:extent cx="5282565" cy="5282565"/>
                <wp:effectExtent l="38100" t="38100" r="51435" b="70485"/>
                <wp:wrapNone/>
                <wp:docPr id="80" name="Straight Connector 80"/>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73566" id="Straight Connector 8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679744" behindDoc="0" locked="0" layoutInCell="1" allowOverlap="1" wp14:anchorId="6B515CB9" wp14:editId="2B5F21BD">
                <wp:simplePos x="0" y="0"/>
                <wp:positionH relativeFrom="column">
                  <wp:posOffset>3628390</wp:posOffset>
                </wp:positionH>
                <wp:positionV relativeFrom="paragraph">
                  <wp:posOffset>5289550</wp:posOffset>
                </wp:positionV>
                <wp:extent cx="5282565" cy="5282565"/>
                <wp:effectExtent l="95250" t="76200" r="0" b="108585"/>
                <wp:wrapNone/>
                <wp:docPr id="79" name="Straight Connector 79"/>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579AE" id="Straight Connector 79"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672576" behindDoc="0" locked="0" layoutInCell="1" allowOverlap="1" wp14:anchorId="7B9E254D" wp14:editId="0EE07D7E">
                <wp:simplePos x="0" y="0"/>
                <wp:positionH relativeFrom="column">
                  <wp:posOffset>-1513205</wp:posOffset>
                </wp:positionH>
                <wp:positionV relativeFrom="paragraph">
                  <wp:posOffset>-2092363</wp:posOffset>
                </wp:positionV>
                <wp:extent cx="5282565" cy="5282565"/>
                <wp:effectExtent l="95250" t="76200" r="0" b="108585"/>
                <wp:wrapNone/>
                <wp:docPr id="75" name="Straight Connector 7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36CF6" id="Straight Connector 75"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673600" behindDoc="0" locked="0" layoutInCell="1" allowOverlap="1" wp14:anchorId="08874731" wp14:editId="25BAD20A">
                <wp:simplePos x="0" y="0"/>
                <wp:positionH relativeFrom="column">
                  <wp:posOffset>-1346835</wp:posOffset>
                </wp:positionH>
                <wp:positionV relativeFrom="paragraph">
                  <wp:posOffset>-1371600</wp:posOffset>
                </wp:positionV>
                <wp:extent cx="5924550" cy="5924550"/>
                <wp:effectExtent l="304800" t="285750" r="247650" b="323850"/>
                <wp:wrapNone/>
                <wp:docPr id="64" name="Straight Connector 64"/>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C097E" id="Straight Connector 64"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669504" behindDoc="0" locked="0" layoutInCell="1" allowOverlap="1" wp14:anchorId="7538D83F" wp14:editId="20CCE7AB">
                <wp:simplePos x="0" y="0"/>
                <wp:positionH relativeFrom="column">
                  <wp:posOffset>-1657350</wp:posOffset>
                </wp:positionH>
                <wp:positionV relativeFrom="paragraph">
                  <wp:posOffset>-1371600</wp:posOffset>
                </wp:positionV>
                <wp:extent cx="5282565" cy="5282565"/>
                <wp:effectExtent l="171450" t="152400" r="146685" b="184785"/>
                <wp:wrapNone/>
                <wp:docPr id="65" name="Straight Connector 65"/>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E3425" id="Straight Connector 6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441BA8E3" w14:textId="0334A3F0" w:rsidR="00130023" w:rsidRDefault="008F1063">
      <w:pPr>
        <w:rPr>
          <w:sz w:val="24"/>
          <w:szCs w:val="24"/>
        </w:rPr>
      </w:pPr>
      <w:r>
        <w:rPr>
          <w:noProof/>
        </w:rPr>
        <mc:AlternateContent>
          <mc:Choice Requires="wps">
            <w:drawing>
              <wp:anchor distT="0" distB="0" distL="114300" distR="114300" simplePos="0" relativeHeight="251678720" behindDoc="0" locked="0" layoutInCell="1" allowOverlap="1" wp14:anchorId="4781B8E0" wp14:editId="7561C6CD">
                <wp:simplePos x="0" y="0"/>
                <wp:positionH relativeFrom="column">
                  <wp:posOffset>1089660</wp:posOffset>
                </wp:positionH>
                <wp:positionV relativeFrom="paragraph">
                  <wp:posOffset>3353435</wp:posOffset>
                </wp:positionV>
                <wp:extent cx="4853940" cy="2308860"/>
                <wp:effectExtent l="0" t="0" r="3810" b="15240"/>
                <wp:wrapNone/>
                <wp:docPr id="77" name="Text Box 77"/>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4FB62EAB" w14:textId="77777777" w:rsidR="004303F7" w:rsidRPr="003F5839" w:rsidRDefault="004303F7" w:rsidP="004303F7">
                            <w:pPr>
                              <w:jc w:val="center"/>
                              <w:rPr>
                                <w:i/>
                                <w:iCs/>
                                <w:sz w:val="48"/>
                                <w:szCs w:val="48"/>
                                <w:lang w:val="en-IN"/>
                              </w:rPr>
                            </w:pPr>
                            <w:r w:rsidRPr="003F5839">
                              <w:rPr>
                                <w:i/>
                                <w:iCs/>
                                <w:sz w:val="48"/>
                                <w:szCs w:val="48"/>
                                <w:lang w:val="en-IN"/>
                              </w:rPr>
                              <w:t>Submitted To</w:t>
                            </w:r>
                          </w:p>
                          <w:p w14:paraId="1B292686" w14:textId="77777777" w:rsidR="004303F7" w:rsidRPr="003F5839" w:rsidRDefault="004303F7" w:rsidP="004303F7">
                            <w:pPr>
                              <w:jc w:val="center"/>
                              <w:rPr>
                                <w:b/>
                                <w:bCs/>
                                <w:sz w:val="48"/>
                                <w:szCs w:val="48"/>
                                <w:lang w:val="en-IN"/>
                              </w:rPr>
                            </w:pPr>
                            <w:r w:rsidRPr="003F5839">
                              <w:rPr>
                                <w:b/>
                                <w:bCs/>
                                <w:sz w:val="48"/>
                                <w:szCs w:val="48"/>
                                <w:lang w:val="en-IN"/>
                              </w:rPr>
                              <w:t>Dr. Manoj Sir</w:t>
                            </w:r>
                          </w:p>
                          <w:p w14:paraId="14B79256" w14:textId="77777777" w:rsidR="004303F7" w:rsidRPr="003F5839" w:rsidRDefault="004303F7" w:rsidP="004303F7">
                            <w:pPr>
                              <w:jc w:val="center"/>
                              <w:rPr>
                                <w:i/>
                                <w:iCs/>
                                <w:sz w:val="48"/>
                                <w:szCs w:val="48"/>
                                <w:lang w:val="en-IN"/>
                              </w:rPr>
                            </w:pPr>
                            <w:r w:rsidRPr="003F5839">
                              <w:rPr>
                                <w:i/>
                                <w:iCs/>
                                <w:sz w:val="48"/>
                                <w:szCs w:val="48"/>
                                <w:lang w:val="en-IN"/>
                              </w:rPr>
                              <w:t>Topic</w:t>
                            </w:r>
                          </w:p>
                          <w:p w14:paraId="6175B4CC" w14:textId="77777777" w:rsidR="004303F7" w:rsidRPr="003F5839" w:rsidRDefault="004303F7" w:rsidP="004303F7">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B8E0" id="Text Box 77" o:spid="_x0000_s1030" type="#_x0000_t202" style="position:absolute;margin-left:85.8pt;margin-top:264.05pt;width:382.2pt;height:18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YlEgIAACQ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" filled="f" stroked="f" strokeweight=".5pt">
                <v:textbox inset="0,0,0,0">
                  <w:txbxContent>
                    <w:p w14:paraId="4FB62EAB" w14:textId="77777777" w:rsidR="004303F7" w:rsidRPr="003F5839" w:rsidRDefault="004303F7" w:rsidP="004303F7">
                      <w:pPr>
                        <w:jc w:val="center"/>
                        <w:rPr>
                          <w:i/>
                          <w:iCs/>
                          <w:sz w:val="48"/>
                          <w:szCs w:val="48"/>
                          <w:lang w:val="en-IN"/>
                        </w:rPr>
                      </w:pPr>
                      <w:r w:rsidRPr="003F5839">
                        <w:rPr>
                          <w:i/>
                          <w:iCs/>
                          <w:sz w:val="48"/>
                          <w:szCs w:val="48"/>
                          <w:lang w:val="en-IN"/>
                        </w:rPr>
                        <w:t>Submitted To</w:t>
                      </w:r>
                    </w:p>
                    <w:p w14:paraId="1B292686" w14:textId="77777777" w:rsidR="004303F7" w:rsidRPr="003F5839" w:rsidRDefault="004303F7" w:rsidP="004303F7">
                      <w:pPr>
                        <w:jc w:val="center"/>
                        <w:rPr>
                          <w:b/>
                          <w:bCs/>
                          <w:sz w:val="48"/>
                          <w:szCs w:val="48"/>
                          <w:lang w:val="en-IN"/>
                        </w:rPr>
                      </w:pPr>
                      <w:proofErr w:type="spellStart"/>
                      <w:r w:rsidRPr="003F5839">
                        <w:rPr>
                          <w:b/>
                          <w:bCs/>
                          <w:sz w:val="48"/>
                          <w:szCs w:val="48"/>
                          <w:lang w:val="en-IN"/>
                        </w:rPr>
                        <w:t>Dr.</w:t>
                      </w:r>
                      <w:proofErr w:type="spellEnd"/>
                      <w:r w:rsidRPr="003F5839">
                        <w:rPr>
                          <w:b/>
                          <w:bCs/>
                          <w:sz w:val="48"/>
                          <w:szCs w:val="48"/>
                          <w:lang w:val="en-IN"/>
                        </w:rPr>
                        <w:t xml:space="preserve"> Manoj Sir</w:t>
                      </w:r>
                    </w:p>
                    <w:p w14:paraId="14B79256" w14:textId="77777777" w:rsidR="004303F7" w:rsidRPr="003F5839" w:rsidRDefault="004303F7" w:rsidP="004303F7">
                      <w:pPr>
                        <w:jc w:val="center"/>
                        <w:rPr>
                          <w:i/>
                          <w:iCs/>
                          <w:sz w:val="48"/>
                          <w:szCs w:val="48"/>
                          <w:lang w:val="en-IN"/>
                        </w:rPr>
                      </w:pPr>
                      <w:r w:rsidRPr="003F5839">
                        <w:rPr>
                          <w:i/>
                          <w:iCs/>
                          <w:sz w:val="48"/>
                          <w:szCs w:val="48"/>
                          <w:lang w:val="en-IN"/>
                        </w:rPr>
                        <w:t>Topic</w:t>
                      </w:r>
                    </w:p>
                    <w:p w14:paraId="6175B4CC" w14:textId="77777777" w:rsidR="004303F7" w:rsidRPr="003F5839" w:rsidRDefault="004303F7" w:rsidP="004303F7">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674624" behindDoc="0" locked="0" layoutInCell="1" allowOverlap="1" wp14:anchorId="0F8E31C7" wp14:editId="75731977">
                <wp:simplePos x="0" y="0"/>
                <wp:positionH relativeFrom="column">
                  <wp:posOffset>1756410</wp:posOffset>
                </wp:positionH>
                <wp:positionV relativeFrom="paragraph">
                  <wp:posOffset>2085975</wp:posOffset>
                </wp:positionV>
                <wp:extent cx="3116581" cy="1345565"/>
                <wp:effectExtent l="0" t="0" r="7620" b="6985"/>
                <wp:wrapNone/>
                <wp:docPr id="67" name="Group 67"/>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63" name="Text Box 63"/>
                        <wps:cNvSpPr txBox="1"/>
                        <wps:spPr>
                          <a:xfrm>
                            <a:off x="-922704" y="606471"/>
                            <a:ext cx="499300" cy="1035167"/>
                          </a:xfrm>
                          <a:prstGeom prst="rect">
                            <a:avLst/>
                          </a:prstGeom>
                          <a:noFill/>
                          <a:ln w="6350">
                            <a:noFill/>
                          </a:ln>
                        </wps:spPr>
                        <wps:txbx>
                          <w:txbxContent>
                            <w:p w14:paraId="7BA5E1DA" w14:textId="77777777" w:rsidR="004303F7" w:rsidRDefault="004303F7" w:rsidP="004303F7">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5D6700B" w14:textId="77777777" w:rsidR="004303F7" w:rsidRPr="00AA4FE7" w:rsidRDefault="004303F7" w:rsidP="004303F7">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66" name="Text Box 66"/>
                        <wps:cNvSpPr txBox="1"/>
                        <wps:spPr>
                          <a:xfrm>
                            <a:off x="-1071868" y="87053"/>
                            <a:ext cx="825384" cy="519418"/>
                          </a:xfrm>
                          <a:prstGeom prst="rect">
                            <a:avLst/>
                          </a:prstGeom>
                          <a:noFill/>
                          <a:ln w="6350">
                            <a:noFill/>
                          </a:ln>
                        </wps:spPr>
                        <wps:txbx>
                          <w:txbxContent>
                            <w:p w14:paraId="2E95159D" w14:textId="77777777" w:rsidR="004303F7" w:rsidRPr="00AA4FE7" w:rsidRDefault="004303F7" w:rsidP="004303F7">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E31C7" id="Group 67" o:spid="_x0000_s1031" style="position:absolute;margin-left:138.3pt;margin-top:164.25pt;width:245.4pt;height:105.95pt;z-index:251674624;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">
                <v:shapetype id="_x0000_t202" coordsize="21600,21600" o:spt="202" path="m,l,21600r21600,l21600,xe">
                  <v:stroke joinstyle="miter"/>
                  <v:path gradientshapeok="t" o:connecttype="rect"/>
                </v:shapetype>
                <v:shape id="Text Box 63" o:spid="_x0000_s1032"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" filled="f" stroked="f" strokeweight=".5pt">
                  <v:textbox inset="0,0,0,0">
                    <w:txbxContent>
                      <w:p w14:paraId="7BA5E1DA" w14:textId="77777777" w:rsidR="004303F7" w:rsidRDefault="004303F7" w:rsidP="004303F7">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5D6700B" w14:textId="77777777" w:rsidR="004303F7" w:rsidRPr="00AA4FE7" w:rsidRDefault="004303F7" w:rsidP="004303F7">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66" o:spid="_x0000_s1033"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" filled="f" stroked="f" strokeweight=".5pt">
                  <v:textbox inset="0,0,0,0">
                    <w:txbxContent>
                      <w:p w14:paraId="2E95159D" w14:textId="77777777" w:rsidR="004303F7" w:rsidRPr="00AA4FE7" w:rsidRDefault="004303F7" w:rsidP="004303F7">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sidR="00130023">
        <w:rPr>
          <w:sz w:val="24"/>
          <w:szCs w:val="24"/>
        </w:rPr>
        <w:br w:type="page"/>
      </w:r>
    </w:p>
    <w:p w14:paraId="0F5108EA" w14:textId="77777777" w:rsidR="00042B9C" w:rsidRDefault="00042B9C">
      <w:pPr>
        <w:pStyle w:val="TOCHeading"/>
        <w:rPr>
          <w:rFonts w:asciiTheme="minorHAnsi" w:eastAsiaTheme="minorEastAsia" w:hAnsiTheme="minorHAnsi" w:cstheme="minorBidi"/>
          <w:color w:val="auto"/>
          <w:sz w:val="22"/>
          <w:szCs w:val="22"/>
        </w:rPr>
      </w:pPr>
    </w:p>
    <w:p w14:paraId="3D106E15" w14:textId="77777777" w:rsidR="00042B9C" w:rsidRDefault="00042B9C" w:rsidP="00042B9C">
      <w:pPr>
        <w:spacing w:line="276" w:lineRule="auto"/>
      </w:pPr>
      <w:r>
        <w:br w:type="page"/>
      </w:r>
      <w:r>
        <w:rPr>
          <w:noProof/>
        </w:rPr>
        <w:lastRenderedPageBreak/>
        <mc:AlternateContent>
          <mc:Choice Requires="wps">
            <w:drawing>
              <wp:anchor distT="0" distB="0" distL="114300" distR="114300" simplePos="0" relativeHeight="251683840" behindDoc="0" locked="0" layoutInCell="1" allowOverlap="1" wp14:anchorId="0527E8A6" wp14:editId="6714E37F">
                <wp:simplePos x="0" y="0"/>
                <wp:positionH relativeFrom="column">
                  <wp:posOffset>6355715</wp:posOffset>
                </wp:positionH>
                <wp:positionV relativeFrom="paragraph">
                  <wp:posOffset>4299585</wp:posOffset>
                </wp:positionV>
                <wp:extent cx="865505" cy="2209165"/>
                <wp:effectExtent l="2540" t="381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18E2" w14:textId="77777777" w:rsidR="00042B9C" w:rsidRPr="000A32AD" w:rsidRDefault="00042B9C" w:rsidP="00042B9C">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33E7EDA" w14:textId="77777777" w:rsidR="00042B9C" w:rsidRPr="000A32AD" w:rsidRDefault="00042B9C" w:rsidP="00042B9C">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7E8A6" id="Text Box 1" o:spid="_x0000_s1034" type="#_x0000_t202" style="position:absolute;margin-left:500.45pt;margin-top:338.55pt;width:68.15pt;height:173.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jP2wEAAJs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kqfhX7RjE1NCeSgzDHheJNRVyLK5IwUloq7n8eBCrO+k+WXInRWgpcinophJUd&#10;UOgCZ3N5F+YIHhyatiPw2XcLt+ScNknUC5EzY0pA0npOa4zY79/p1ss/tf8F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Ls44z9sBAACb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70E318E2" w14:textId="77777777" w:rsidR="00042B9C" w:rsidRPr="000A32AD" w:rsidRDefault="00042B9C" w:rsidP="00042B9C">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33E7EDA" w14:textId="77777777" w:rsidR="00042B9C" w:rsidRPr="000A32AD" w:rsidRDefault="00042B9C" w:rsidP="00042B9C">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A5BDF71" w14:textId="77777777" w:rsidR="00042B9C" w:rsidRPr="00653E78" w:rsidRDefault="00042B9C" w:rsidP="00042B9C">
      <w:pPr>
        <w:jc w:val="center"/>
        <w:rPr>
          <w:b/>
          <w:i/>
          <w:sz w:val="40"/>
          <w:szCs w:val="40"/>
        </w:rPr>
      </w:pPr>
      <w:r w:rsidRPr="00653E78">
        <w:rPr>
          <w:rFonts w:hint="eastAsia"/>
          <w:b/>
          <w:i/>
          <w:sz w:val="40"/>
          <w:szCs w:val="40"/>
        </w:rPr>
        <w:t>Acknowledgement</w:t>
      </w:r>
    </w:p>
    <w:p w14:paraId="63EC443C" w14:textId="08DD398D" w:rsidR="00042B9C" w:rsidRPr="008777F4" w:rsidRDefault="00042B9C" w:rsidP="00042B9C">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7A02AB67" w14:textId="2C156811" w:rsidR="00042B9C" w:rsidRDefault="00042B9C" w:rsidP="00042B9C">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4C4612D1" w14:textId="374CB012" w:rsidR="00CF1B54" w:rsidRDefault="00CF1B54" w:rsidP="00042B9C">
      <w:pPr>
        <w:spacing w:line="360" w:lineRule="auto"/>
        <w:rPr>
          <w:sz w:val="32"/>
          <w:szCs w:val="32"/>
        </w:rPr>
      </w:pPr>
    </w:p>
    <w:p w14:paraId="140B7BB5" w14:textId="17958814" w:rsidR="00CF1B54" w:rsidRDefault="00CF1B54" w:rsidP="00042B9C">
      <w:pPr>
        <w:spacing w:line="360" w:lineRule="auto"/>
        <w:rPr>
          <w:sz w:val="32"/>
          <w:szCs w:val="32"/>
        </w:rPr>
      </w:pPr>
    </w:p>
    <w:p w14:paraId="5E921904" w14:textId="25D69FAC" w:rsidR="00CF1B54" w:rsidRDefault="00CF1B54" w:rsidP="00042B9C">
      <w:pPr>
        <w:spacing w:line="360" w:lineRule="auto"/>
        <w:rPr>
          <w:sz w:val="32"/>
          <w:szCs w:val="32"/>
        </w:rPr>
      </w:pPr>
    </w:p>
    <w:p w14:paraId="35B84E92" w14:textId="7AAAFCA5" w:rsidR="00CF1B54" w:rsidRDefault="00CF1B54" w:rsidP="00042B9C">
      <w:pPr>
        <w:spacing w:line="360" w:lineRule="auto"/>
        <w:rPr>
          <w:sz w:val="32"/>
          <w:szCs w:val="32"/>
        </w:rPr>
      </w:pPr>
    </w:p>
    <w:p w14:paraId="0CAB3C55" w14:textId="20363C0F" w:rsidR="00CF1B54" w:rsidRDefault="00CF1B54" w:rsidP="00042B9C">
      <w:pPr>
        <w:spacing w:line="360" w:lineRule="auto"/>
        <w:rPr>
          <w:sz w:val="32"/>
          <w:szCs w:val="32"/>
        </w:rPr>
      </w:pPr>
    </w:p>
    <w:p w14:paraId="5BAAC13F" w14:textId="40C477C3" w:rsidR="00CF1B54" w:rsidRDefault="00CF1B54" w:rsidP="00042B9C">
      <w:pPr>
        <w:spacing w:line="360" w:lineRule="auto"/>
        <w:rPr>
          <w:sz w:val="32"/>
          <w:szCs w:val="32"/>
        </w:rPr>
      </w:pPr>
    </w:p>
    <w:p w14:paraId="4C334091" w14:textId="6540D483" w:rsidR="00CF1B54" w:rsidRDefault="00CF1B54" w:rsidP="00042B9C">
      <w:pPr>
        <w:spacing w:line="360" w:lineRule="auto"/>
        <w:rPr>
          <w:sz w:val="32"/>
          <w:szCs w:val="32"/>
        </w:rPr>
      </w:pPr>
    </w:p>
    <w:p w14:paraId="03259DA1" w14:textId="551CDC83" w:rsidR="00CF1B54" w:rsidRDefault="00CF1B54" w:rsidP="00042B9C">
      <w:pPr>
        <w:spacing w:line="360" w:lineRule="auto"/>
        <w:rPr>
          <w:sz w:val="32"/>
          <w:szCs w:val="32"/>
        </w:rPr>
      </w:pPr>
    </w:p>
    <w:p w14:paraId="4F44822E" w14:textId="77777777" w:rsidR="00CF1B54" w:rsidRPr="008777F4" w:rsidRDefault="00CF1B54" w:rsidP="00042B9C">
      <w:pPr>
        <w:spacing w:line="360" w:lineRule="auto"/>
        <w:rPr>
          <w:sz w:val="32"/>
          <w:szCs w:val="32"/>
        </w:rPr>
      </w:pPr>
    </w:p>
    <w:p w14:paraId="6297B40C" w14:textId="5376870D" w:rsidR="00042B9C" w:rsidRDefault="00042B9C"/>
    <w:sdt>
      <w:sdtPr>
        <w:rPr>
          <w:rFonts w:asciiTheme="minorHAnsi" w:eastAsiaTheme="minorEastAsia" w:hAnsiTheme="minorHAnsi" w:cstheme="minorBidi"/>
          <w:color w:val="auto"/>
          <w:sz w:val="22"/>
          <w:szCs w:val="22"/>
        </w:rPr>
        <w:id w:val="-426883427"/>
        <w:docPartObj>
          <w:docPartGallery w:val="Table of Contents"/>
          <w:docPartUnique/>
        </w:docPartObj>
      </w:sdtPr>
      <w:sdtEndPr>
        <w:rPr>
          <w:b/>
          <w:bCs/>
          <w:noProof/>
        </w:rPr>
      </w:sdtEndPr>
      <w:sdtContent>
        <w:p w14:paraId="23AAAA94" w14:textId="32CFA272" w:rsidR="00C855EA" w:rsidRDefault="00996C9B">
          <w:pPr>
            <w:pStyle w:val="TOCHeading"/>
          </w:pPr>
          <w:r>
            <w:t xml:space="preserve">Table of </w:t>
          </w:r>
          <w:r w:rsidR="00C855EA">
            <w:t>Contents</w:t>
          </w:r>
        </w:p>
        <w:p w14:paraId="4F6B6724" w14:textId="3555DF0B" w:rsidR="00996C9B" w:rsidRDefault="00C855EA">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00996C9B" w:rsidRPr="001C153A">
              <w:rPr>
                <w:rStyle w:val="Hyperlink"/>
              </w:rPr>
              <w:t>Contract</w:t>
            </w:r>
            <w:r w:rsidR="00996C9B">
              <w:rPr>
                <w:webHidden/>
              </w:rPr>
              <w:tab/>
            </w:r>
            <w:r w:rsidR="00996C9B">
              <w:rPr>
                <w:webHidden/>
              </w:rPr>
              <w:fldChar w:fldCharType="begin"/>
            </w:r>
            <w:r w:rsidR="00996C9B">
              <w:rPr>
                <w:webHidden/>
              </w:rPr>
              <w:instrText xml:space="preserve"> PAGEREF _Toc92385433 \h </w:instrText>
            </w:r>
            <w:r w:rsidR="00996C9B">
              <w:rPr>
                <w:webHidden/>
              </w:rPr>
            </w:r>
            <w:r w:rsidR="00996C9B">
              <w:rPr>
                <w:webHidden/>
              </w:rPr>
              <w:fldChar w:fldCharType="separate"/>
            </w:r>
            <w:r w:rsidR="00B13568">
              <w:rPr>
                <w:webHidden/>
              </w:rPr>
              <w:t>5</w:t>
            </w:r>
            <w:r w:rsidR="00996C9B">
              <w:rPr>
                <w:webHidden/>
              </w:rPr>
              <w:fldChar w:fldCharType="end"/>
            </w:r>
          </w:hyperlink>
        </w:p>
        <w:p w14:paraId="6660B9CD" w14:textId="431D6EDB" w:rsidR="00996C9B" w:rsidRDefault="00B13568">
          <w:pPr>
            <w:pStyle w:val="TOC1"/>
            <w:tabs>
              <w:tab w:val="right" w:leader="dot" w:pos="10790"/>
            </w:tabs>
            <w:rPr>
              <w:lang w:val="en-IN" w:eastAsia="en-IN"/>
            </w:rPr>
          </w:pPr>
          <w:hyperlink w:anchor="_Toc92385434" w:history="1">
            <w:r w:rsidR="00996C9B" w:rsidRPr="001C153A">
              <w:rPr>
                <w:rStyle w:val="Hyperlink"/>
              </w:rPr>
              <w:t>Definitions of Contract</w:t>
            </w:r>
            <w:r w:rsidR="00996C9B">
              <w:rPr>
                <w:webHidden/>
              </w:rPr>
              <w:tab/>
            </w:r>
            <w:r w:rsidR="00996C9B">
              <w:rPr>
                <w:webHidden/>
              </w:rPr>
              <w:fldChar w:fldCharType="begin"/>
            </w:r>
            <w:r w:rsidR="00996C9B">
              <w:rPr>
                <w:webHidden/>
              </w:rPr>
              <w:instrText xml:space="preserve"> PAGEREF _Toc92385434 \h </w:instrText>
            </w:r>
            <w:r w:rsidR="00996C9B">
              <w:rPr>
                <w:webHidden/>
              </w:rPr>
            </w:r>
            <w:r w:rsidR="00996C9B">
              <w:rPr>
                <w:webHidden/>
              </w:rPr>
              <w:fldChar w:fldCharType="separate"/>
            </w:r>
            <w:r>
              <w:rPr>
                <w:webHidden/>
              </w:rPr>
              <w:t>5</w:t>
            </w:r>
            <w:r w:rsidR="00996C9B">
              <w:rPr>
                <w:webHidden/>
              </w:rPr>
              <w:fldChar w:fldCharType="end"/>
            </w:r>
          </w:hyperlink>
        </w:p>
        <w:p w14:paraId="27C4D2A1" w14:textId="4149AD83" w:rsidR="00996C9B" w:rsidRDefault="00B13568">
          <w:pPr>
            <w:pStyle w:val="TOC1"/>
            <w:tabs>
              <w:tab w:val="right" w:leader="dot" w:pos="10790"/>
            </w:tabs>
            <w:rPr>
              <w:lang w:val="en-IN" w:eastAsia="en-IN"/>
            </w:rPr>
          </w:pPr>
          <w:hyperlink w:anchor="_Toc92385435" w:history="1">
            <w:r w:rsidR="00996C9B" w:rsidRPr="001C153A">
              <w:rPr>
                <w:rStyle w:val="Hyperlink"/>
              </w:rPr>
              <w:t>Law of Contract in India</w:t>
            </w:r>
            <w:r w:rsidR="00996C9B">
              <w:rPr>
                <w:webHidden/>
              </w:rPr>
              <w:tab/>
            </w:r>
            <w:r w:rsidR="00996C9B">
              <w:rPr>
                <w:webHidden/>
              </w:rPr>
              <w:fldChar w:fldCharType="begin"/>
            </w:r>
            <w:r w:rsidR="00996C9B">
              <w:rPr>
                <w:webHidden/>
              </w:rPr>
              <w:instrText xml:space="preserve"> PAGEREF _Toc92385435 \h </w:instrText>
            </w:r>
            <w:r w:rsidR="00996C9B">
              <w:rPr>
                <w:webHidden/>
              </w:rPr>
            </w:r>
            <w:r w:rsidR="00996C9B">
              <w:rPr>
                <w:webHidden/>
              </w:rPr>
              <w:fldChar w:fldCharType="separate"/>
            </w:r>
            <w:r>
              <w:rPr>
                <w:webHidden/>
              </w:rPr>
              <w:t>5</w:t>
            </w:r>
            <w:r w:rsidR="00996C9B">
              <w:rPr>
                <w:webHidden/>
              </w:rPr>
              <w:fldChar w:fldCharType="end"/>
            </w:r>
          </w:hyperlink>
        </w:p>
        <w:p w14:paraId="44D12635" w14:textId="7FE0D29B" w:rsidR="00996C9B" w:rsidRDefault="00B13568">
          <w:pPr>
            <w:pStyle w:val="TOC1"/>
            <w:tabs>
              <w:tab w:val="right" w:leader="dot" w:pos="10790"/>
            </w:tabs>
            <w:rPr>
              <w:lang w:val="en-IN" w:eastAsia="en-IN"/>
            </w:rPr>
          </w:pPr>
          <w:hyperlink w:anchor="_Toc92385436" w:history="1">
            <w:r w:rsidR="00996C9B" w:rsidRPr="001C153A">
              <w:rPr>
                <w:rStyle w:val="Hyperlink"/>
              </w:rPr>
              <w:t>Essential Elements of Contract</w:t>
            </w:r>
            <w:r w:rsidR="00996C9B">
              <w:rPr>
                <w:webHidden/>
              </w:rPr>
              <w:tab/>
            </w:r>
            <w:r w:rsidR="00996C9B">
              <w:rPr>
                <w:webHidden/>
              </w:rPr>
              <w:fldChar w:fldCharType="begin"/>
            </w:r>
            <w:r w:rsidR="00996C9B">
              <w:rPr>
                <w:webHidden/>
              </w:rPr>
              <w:instrText xml:space="preserve"> PAGEREF _Toc92385436 \h </w:instrText>
            </w:r>
            <w:r w:rsidR="00996C9B">
              <w:rPr>
                <w:webHidden/>
              </w:rPr>
            </w:r>
            <w:r w:rsidR="00996C9B">
              <w:rPr>
                <w:webHidden/>
              </w:rPr>
              <w:fldChar w:fldCharType="separate"/>
            </w:r>
            <w:r>
              <w:rPr>
                <w:webHidden/>
              </w:rPr>
              <w:t>7</w:t>
            </w:r>
            <w:r w:rsidR="00996C9B">
              <w:rPr>
                <w:webHidden/>
              </w:rPr>
              <w:fldChar w:fldCharType="end"/>
            </w:r>
          </w:hyperlink>
        </w:p>
        <w:p w14:paraId="26B3902E" w14:textId="6AA4EE31" w:rsidR="00996C9B" w:rsidRDefault="00B13568">
          <w:pPr>
            <w:pStyle w:val="TOC2"/>
            <w:tabs>
              <w:tab w:val="right" w:leader="dot" w:pos="10790"/>
            </w:tabs>
            <w:rPr>
              <w:noProof/>
              <w:lang w:val="en-IN" w:eastAsia="en-IN"/>
            </w:rPr>
          </w:pPr>
          <w:hyperlink w:anchor="_Toc92385437" w:history="1">
            <w:r w:rsidR="00996C9B" w:rsidRPr="001C153A">
              <w:rPr>
                <w:rStyle w:val="Hyperlink"/>
                <w:noProof/>
              </w:rPr>
              <w:t>Offer</w:t>
            </w:r>
            <w:r w:rsidR="00996C9B">
              <w:rPr>
                <w:noProof/>
                <w:webHidden/>
              </w:rPr>
              <w:tab/>
            </w:r>
            <w:r w:rsidR="00996C9B">
              <w:rPr>
                <w:noProof/>
                <w:webHidden/>
              </w:rPr>
              <w:fldChar w:fldCharType="begin"/>
            </w:r>
            <w:r w:rsidR="00996C9B">
              <w:rPr>
                <w:noProof/>
                <w:webHidden/>
              </w:rPr>
              <w:instrText xml:space="preserve"> PAGEREF _Toc92385437 \h </w:instrText>
            </w:r>
            <w:r w:rsidR="00996C9B">
              <w:rPr>
                <w:noProof/>
                <w:webHidden/>
              </w:rPr>
            </w:r>
            <w:r w:rsidR="00996C9B">
              <w:rPr>
                <w:noProof/>
                <w:webHidden/>
              </w:rPr>
              <w:fldChar w:fldCharType="separate"/>
            </w:r>
            <w:r>
              <w:rPr>
                <w:noProof/>
                <w:webHidden/>
              </w:rPr>
              <w:t>7</w:t>
            </w:r>
            <w:r w:rsidR="00996C9B">
              <w:rPr>
                <w:noProof/>
                <w:webHidden/>
              </w:rPr>
              <w:fldChar w:fldCharType="end"/>
            </w:r>
          </w:hyperlink>
        </w:p>
        <w:p w14:paraId="51AEEEC8" w14:textId="044BF55B" w:rsidR="00996C9B" w:rsidRDefault="00B13568">
          <w:pPr>
            <w:pStyle w:val="TOC2"/>
            <w:tabs>
              <w:tab w:val="right" w:leader="dot" w:pos="10790"/>
            </w:tabs>
            <w:rPr>
              <w:noProof/>
              <w:lang w:val="en-IN" w:eastAsia="en-IN"/>
            </w:rPr>
          </w:pPr>
          <w:hyperlink w:anchor="_Toc92385438" w:history="1">
            <w:r w:rsidR="00996C9B" w:rsidRPr="001C153A">
              <w:rPr>
                <w:rStyle w:val="Hyperlink"/>
                <w:noProof/>
              </w:rPr>
              <w:t>Acceptance</w:t>
            </w:r>
            <w:r w:rsidR="00996C9B">
              <w:rPr>
                <w:noProof/>
                <w:webHidden/>
              </w:rPr>
              <w:tab/>
            </w:r>
            <w:r w:rsidR="00996C9B">
              <w:rPr>
                <w:noProof/>
                <w:webHidden/>
              </w:rPr>
              <w:fldChar w:fldCharType="begin"/>
            </w:r>
            <w:r w:rsidR="00996C9B">
              <w:rPr>
                <w:noProof/>
                <w:webHidden/>
              </w:rPr>
              <w:instrText xml:space="preserve"> PAGEREF _Toc92385438 \h </w:instrText>
            </w:r>
            <w:r w:rsidR="00996C9B">
              <w:rPr>
                <w:noProof/>
                <w:webHidden/>
              </w:rPr>
            </w:r>
            <w:r w:rsidR="00996C9B">
              <w:rPr>
                <w:noProof/>
                <w:webHidden/>
              </w:rPr>
              <w:fldChar w:fldCharType="separate"/>
            </w:r>
            <w:r>
              <w:rPr>
                <w:noProof/>
                <w:webHidden/>
              </w:rPr>
              <w:t>7</w:t>
            </w:r>
            <w:r w:rsidR="00996C9B">
              <w:rPr>
                <w:noProof/>
                <w:webHidden/>
              </w:rPr>
              <w:fldChar w:fldCharType="end"/>
            </w:r>
          </w:hyperlink>
        </w:p>
        <w:p w14:paraId="3F0B3FBB" w14:textId="18EFCBFB" w:rsidR="00996C9B" w:rsidRDefault="00B13568">
          <w:pPr>
            <w:pStyle w:val="TOC2"/>
            <w:tabs>
              <w:tab w:val="right" w:leader="dot" w:pos="10790"/>
            </w:tabs>
            <w:rPr>
              <w:noProof/>
              <w:lang w:val="en-IN" w:eastAsia="en-IN"/>
            </w:rPr>
          </w:pPr>
          <w:hyperlink w:anchor="_Toc92385439" w:history="1">
            <w:r w:rsidR="00996C9B" w:rsidRPr="001C153A">
              <w:rPr>
                <w:rStyle w:val="Hyperlink"/>
                <w:noProof/>
              </w:rPr>
              <w:t>Mutual Agreement</w:t>
            </w:r>
            <w:r w:rsidR="00996C9B">
              <w:rPr>
                <w:noProof/>
                <w:webHidden/>
              </w:rPr>
              <w:tab/>
            </w:r>
            <w:r w:rsidR="00996C9B">
              <w:rPr>
                <w:noProof/>
                <w:webHidden/>
              </w:rPr>
              <w:fldChar w:fldCharType="begin"/>
            </w:r>
            <w:r w:rsidR="00996C9B">
              <w:rPr>
                <w:noProof/>
                <w:webHidden/>
              </w:rPr>
              <w:instrText xml:space="preserve"> PAGEREF _Toc92385439 \h </w:instrText>
            </w:r>
            <w:r w:rsidR="00996C9B">
              <w:rPr>
                <w:noProof/>
                <w:webHidden/>
              </w:rPr>
            </w:r>
            <w:r w:rsidR="00996C9B">
              <w:rPr>
                <w:noProof/>
                <w:webHidden/>
              </w:rPr>
              <w:fldChar w:fldCharType="separate"/>
            </w:r>
            <w:r>
              <w:rPr>
                <w:noProof/>
                <w:webHidden/>
              </w:rPr>
              <w:t>7</w:t>
            </w:r>
            <w:r w:rsidR="00996C9B">
              <w:rPr>
                <w:noProof/>
                <w:webHidden/>
              </w:rPr>
              <w:fldChar w:fldCharType="end"/>
            </w:r>
          </w:hyperlink>
        </w:p>
        <w:p w14:paraId="2D98B0F1" w14:textId="098BF460" w:rsidR="00996C9B" w:rsidRDefault="00B13568">
          <w:pPr>
            <w:pStyle w:val="TOC2"/>
            <w:tabs>
              <w:tab w:val="right" w:leader="dot" w:pos="10790"/>
            </w:tabs>
            <w:rPr>
              <w:noProof/>
              <w:lang w:val="en-IN" w:eastAsia="en-IN"/>
            </w:rPr>
          </w:pPr>
          <w:hyperlink w:anchor="_Toc92385440" w:history="1">
            <w:r w:rsidR="00996C9B" w:rsidRPr="001C153A">
              <w:rPr>
                <w:rStyle w:val="Hyperlink"/>
                <w:noProof/>
              </w:rPr>
              <w:t>Lawful Consideration</w:t>
            </w:r>
            <w:r w:rsidR="00996C9B">
              <w:rPr>
                <w:noProof/>
                <w:webHidden/>
              </w:rPr>
              <w:tab/>
            </w:r>
            <w:r w:rsidR="00996C9B">
              <w:rPr>
                <w:noProof/>
                <w:webHidden/>
              </w:rPr>
              <w:fldChar w:fldCharType="begin"/>
            </w:r>
            <w:r w:rsidR="00996C9B">
              <w:rPr>
                <w:noProof/>
                <w:webHidden/>
              </w:rPr>
              <w:instrText xml:space="preserve"> PAGEREF _Toc92385440 \h </w:instrText>
            </w:r>
            <w:r w:rsidR="00996C9B">
              <w:rPr>
                <w:noProof/>
                <w:webHidden/>
              </w:rPr>
            </w:r>
            <w:r w:rsidR="00996C9B">
              <w:rPr>
                <w:noProof/>
                <w:webHidden/>
              </w:rPr>
              <w:fldChar w:fldCharType="separate"/>
            </w:r>
            <w:r>
              <w:rPr>
                <w:noProof/>
                <w:webHidden/>
              </w:rPr>
              <w:t>7</w:t>
            </w:r>
            <w:r w:rsidR="00996C9B">
              <w:rPr>
                <w:noProof/>
                <w:webHidden/>
              </w:rPr>
              <w:fldChar w:fldCharType="end"/>
            </w:r>
          </w:hyperlink>
        </w:p>
        <w:p w14:paraId="55C8D661" w14:textId="593009DD" w:rsidR="00996C9B" w:rsidRDefault="00B13568">
          <w:pPr>
            <w:pStyle w:val="TOC2"/>
            <w:tabs>
              <w:tab w:val="right" w:leader="dot" w:pos="10790"/>
            </w:tabs>
            <w:rPr>
              <w:noProof/>
              <w:lang w:val="en-IN" w:eastAsia="en-IN"/>
            </w:rPr>
          </w:pPr>
          <w:hyperlink w:anchor="_Toc92385441" w:history="1">
            <w:r w:rsidR="00996C9B" w:rsidRPr="001C153A">
              <w:rPr>
                <w:rStyle w:val="Hyperlink"/>
                <w:noProof/>
              </w:rPr>
              <w:t>Capacity of Parties to Contract</w:t>
            </w:r>
            <w:r w:rsidR="00996C9B">
              <w:rPr>
                <w:noProof/>
                <w:webHidden/>
              </w:rPr>
              <w:tab/>
            </w:r>
            <w:r w:rsidR="00996C9B">
              <w:rPr>
                <w:noProof/>
                <w:webHidden/>
              </w:rPr>
              <w:fldChar w:fldCharType="begin"/>
            </w:r>
            <w:r w:rsidR="00996C9B">
              <w:rPr>
                <w:noProof/>
                <w:webHidden/>
              </w:rPr>
              <w:instrText xml:space="preserve"> PAGEREF _Toc92385441 \h </w:instrText>
            </w:r>
            <w:r w:rsidR="00996C9B">
              <w:rPr>
                <w:noProof/>
                <w:webHidden/>
              </w:rPr>
            </w:r>
            <w:r w:rsidR="00996C9B">
              <w:rPr>
                <w:noProof/>
                <w:webHidden/>
              </w:rPr>
              <w:fldChar w:fldCharType="separate"/>
            </w:r>
            <w:r>
              <w:rPr>
                <w:noProof/>
                <w:webHidden/>
              </w:rPr>
              <w:t>8</w:t>
            </w:r>
            <w:r w:rsidR="00996C9B">
              <w:rPr>
                <w:noProof/>
                <w:webHidden/>
              </w:rPr>
              <w:fldChar w:fldCharType="end"/>
            </w:r>
          </w:hyperlink>
        </w:p>
        <w:p w14:paraId="14D5365C" w14:textId="03A5B2A5" w:rsidR="00996C9B" w:rsidRDefault="00B13568">
          <w:pPr>
            <w:pStyle w:val="TOC2"/>
            <w:tabs>
              <w:tab w:val="right" w:leader="dot" w:pos="10790"/>
            </w:tabs>
            <w:rPr>
              <w:noProof/>
              <w:lang w:val="en-IN" w:eastAsia="en-IN"/>
            </w:rPr>
          </w:pPr>
          <w:hyperlink w:anchor="_Toc92385442" w:history="1">
            <w:r w:rsidR="00996C9B" w:rsidRPr="001C153A">
              <w:rPr>
                <w:rStyle w:val="Hyperlink"/>
                <w:noProof/>
              </w:rPr>
              <w:t>Legality of Contract</w:t>
            </w:r>
            <w:r w:rsidR="00996C9B">
              <w:rPr>
                <w:noProof/>
                <w:webHidden/>
              </w:rPr>
              <w:tab/>
            </w:r>
            <w:r w:rsidR="00996C9B">
              <w:rPr>
                <w:noProof/>
                <w:webHidden/>
              </w:rPr>
              <w:fldChar w:fldCharType="begin"/>
            </w:r>
            <w:r w:rsidR="00996C9B">
              <w:rPr>
                <w:noProof/>
                <w:webHidden/>
              </w:rPr>
              <w:instrText xml:space="preserve"> PAGEREF _Toc92385442 \h </w:instrText>
            </w:r>
            <w:r w:rsidR="00996C9B">
              <w:rPr>
                <w:noProof/>
                <w:webHidden/>
              </w:rPr>
            </w:r>
            <w:r w:rsidR="00996C9B">
              <w:rPr>
                <w:noProof/>
                <w:webHidden/>
              </w:rPr>
              <w:fldChar w:fldCharType="separate"/>
            </w:r>
            <w:r>
              <w:rPr>
                <w:noProof/>
                <w:webHidden/>
              </w:rPr>
              <w:t>8</w:t>
            </w:r>
            <w:r w:rsidR="00996C9B">
              <w:rPr>
                <w:noProof/>
                <w:webHidden/>
              </w:rPr>
              <w:fldChar w:fldCharType="end"/>
            </w:r>
          </w:hyperlink>
        </w:p>
        <w:p w14:paraId="52932935" w14:textId="03720C0D" w:rsidR="00996C9B" w:rsidRDefault="00B13568">
          <w:pPr>
            <w:pStyle w:val="TOC2"/>
            <w:tabs>
              <w:tab w:val="right" w:leader="dot" w:pos="10790"/>
            </w:tabs>
            <w:rPr>
              <w:noProof/>
              <w:lang w:val="en-IN" w:eastAsia="en-IN"/>
            </w:rPr>
          </w:pPr>
          <w:hyperlink w:anchor="_Toc92385443" w:history="1">
            <w:r w:rsidR="00996C9B" w:rsidRPr="001C153A">
              <w:rPr>
                <w:rStyle w:val="Hyperlink"/>
                <w:noProof/>
              </w:rPr>
              <w:t>Free Consent</w:t>
            </w:r>
            <w:r w:rsidR="00996C9B">
              <w:rPr>
                <w:noProof/>
                <w:webHidden/>
              </w:rPr>
              <w:tab/>
            </w:r>
            <w:r w:rsidR="00996C9B">
              <w:rPr>
                <w:noProof/>
                <w:webHidden/>
              </w:rPr>
              <w:fldChar w:fldCharType="begin"/>
            </w:r>
            <w:r w:rsidR="00996C9B">
              <w:rPr>
                <w:noProof/>
                <w:webHidden/>
              </w:rPr>
              <w:instrText xml:space="preserve"> PAGEREF _Toc92385443 \h </w:instrText>
            </w:r>
            <w:r w:rsidR="00996C9B">
              <w:rPr>
                <w:noProof/>
                <w:webHidden/>
              </w:rPr>
            </w:r>
            <w:r w:rsidR="00996C9B">
              <w:rPr>
                <w:noProof/>
                <w:webHidden/>
              </w:rPr>
              <w:fldChar w:fldCharType="separate"/>
            </w:r>
            <w:r>
              <w:rPr>
                <w:noProof/>
                <w:webHidden/>
              </w:rPr>
              <w:t>8</w:t>
            </w:r>
            <w:r w:rsidR="00996C9B">
              <w:rPr>
                <w:noProof/>
                <w:webHidden/>
              </w:rPr>
              <w:fldChar w:fldCharType="end"/>
            </w:r>
          </w:hyperlink>
        </w:p>
        <w:p w14:paraId="72A0C286" w14:textId="759AC568" w:rsidR="00996C9B" w:rsidRDefault="00B13568">
          <w:pPr>
            <w:pStyle w:val="TOC1"/>
            <w:tabs>
              <w:tab w:val="right" w:leader="dot" w:pos="10790"/>
            </w:tabs>
            <w:rPr>
              <w:lang w:val="en-IN" w:eastAsia="en-IN"/>
            </w:rPr>
          </w:pPr>
          <w:hyperlink w:anchor="_Toc92385444" w:history="1">
            <w:r w:rsidR="00996C9B" w:rsidRPr="001C153A">
              <w:rPr>
                <w:rStyle w:val="Hyperlink"/>
              </w:rPr>
              <w:t>Bibliography</w:t>
            </w:r>
            <w:r w:rsidR="00996C9B">
              <w:rPr>
                <w:webHidden/>
              </w:rPr>
              <w:tab/>
            </w:r>
            <w:r w:rsidR="00996C9B">
              <w:rPr>
                <w:webHidden/>
              </w:rPr>
              <w:fldChar w:fldCharType="begin"/>
            </w:r>
            <w:r w:rsidR="00996C9B">
              <w:rPr>
                <w:webHidden/>
              </w:rPr>
              <w:instrText xml:space="preserve"> PAGEREF _Toc92385444 \h </w:instrText>
            </w:r>
            <w:r w:rsidR="00996C9B">
              <w:rPr>
                <w:webHidden/>
              </w:rPr>
            </w:r>
            <w:r w:rsidR="00996C9B">
              <w:rPr>
                <w:webHidden/>
              </w:rPr>
              <w:fldChar w:fldCharType="separate"/>
            </w:r>
            <w:r>
              <w:rPr>
                <w:webHidden/>
              </w:rPr>
              <w:t>10</w:t>
            </w:r>
            <w:r w:rsidR="00996C9B">
              <w:rPr>
                <w:webHidden/>
              </w:rPr>
              <w:fldChar w:fldCharType="end"/>
            </w:r>
          </w:hyperlink>
        </w:p>
        <w:p w14:paraId="655EBFC9" w14:textId="1C537A94" w:rsidR="00C855EA" w:rsidRDefault="00C855EA">
          <w:r>
            <w:rPr>
              <w:b/>
              <w:bCs/>
              <w:noProof/>
            </w:rPr>
            <w:fldChar w:fldCharType="end"/>
          </w:r>
        </w:p>
      </w:sdtContent>
    </w:sdt>
    <w:p w14:paraId="6784D1E8" w14:textId="77777777" w:rsidR="00C855EA" w:rsidRDefault="00C855EA" w:rsidP="005F2654">
      <w:pPr>
        <w:spacing w:before="100" w:beforeAutospacing="1" w:line="360" w:lineRule="auto"/>
        <w:rPr>
          <w:sz w:val="24"/>
          <w:szCs w:val="24"/>
        </w:rPr>
      </w:pPr>
    </w:p>
    <w:p w14:paraId="54A8906E" w14:textId="77777777" w:rsidR="00C855EA" w:rsidRDefault="00C855EA">
      <w:pPr>
        <w:rPr>
          <w:sz w:val="24"/>
          <w:szCs w:val="24"/>
        </w:rPr>
      </w:pPr>
      <w:r>
        <w:rPr>
          <w:sz w:val="24"/>
          <w:szCs w:val="24"/>
        </w:rPr>
        <w:br w:type="page"/>
      </w:r>
    </w:p>
    <w:p w14:paraId="7002B8B0" w14:textId="6D75A0D9" w:rsidR="00B603FF" w:rsidRPr="005F2654" w:rsidRDefault="00B603FF" w:rsidP="005F2654">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33742FD3" w14:textId="77777777" w:rsidR="00B603FF" w:rsidRPr="005F2654" w:rsidRDefault="00B603FF" w:rsidP="005F2654">
      <w:pPr>
        <w:pStyle w:val="Heading1"/>
        <w:spacing w:line="360" w:lineRule="auto"/>
        <w:rPr>
          <w:sz w:val="28"/>
          <w:szCs w:val="28"/>
          <w:u w:val="single"/>
        </w:rPr>
      </w:pPr>
      <w:bookmarkStart w:id="0" w:name="_Toc92385433"/>
      <w:r w:rsidRPr="005F2654">
        <w:rPr>
          <w:sz w:val="28"/>
          <w:szCs w:val="28"/>
          <w:u w:val="single"/>
        </w:rPr>
        <w:t>Contract</w:t>
      </w:r>
      <w:bookmarkEnd w:id="0"/>
    </w:p>
    <w:p w14:paraId="4FDB4B46" w14:textId="40DC15AB" w:rsidR="00B603FF" w:rsidRPr="005F2654" w:rsidRDefault="00B603FF" w:rsidP="005F2654">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2AE3ADCC" w14:textId="77777777" w:rsidR="00B603FF" w:rsidRPr="005F2654" w:rsidRDefault="00B603FF" w:rsidP="005F2654">
      <w:pPr>
        <w:pStyle w:val="Heading1"/>
        <w:spacing w:line="360" w:lineRule="auto"/>
        <w:rPr>
          <w:sz w:val="28"/>
          <w:szCs w:val="28"/>
          <w:u w:val="single"/>
        </w:rPr>
      </w:pPr>
      <w:bookmarkStart w:id="1" w:name="_Toc92385434"/>
      <w:r w:rsidRPr="005F2654">
        <w:rPr>
          <w:sz w:val="28"/>
          <w:szCs w:val="28"/>
          <w:u w:val="single"/>
        </w:rPr>
        <w:t>Definitions of Contract</w:t>
      </w:r>
      <w:bookmarkEnd w:id="1"/>
    </w:p>
    <w:p w14:paraId="414F5BB8" w14:textId="56381CD5" w:rsidR="00B603FF" w:rsidRPr="005F2654" w:rsidRDefault="00B603FF" w:rsidP="005F2654">
      <w:pPr>
        <w:spacing w:line="360" w:lineRule="auto"/>
        <w:rPr>
          <w:sz w:val="24"/>
          <w:szCs w:val="24"/>
        </w:rPr>
      </w:pPr>
      <w:r w:rsidRPr="005F2654">
        <w:rPr>
          <w:sz w:val="24"/>
          <w:szCs w:val="24"/>
        </w:rPr>
        <w:t>According to Pollock, every agreement and promise enforceable by law is a contract.</w:t>
      </w:r>
    </w:p>
    <w:p w14:paraId="3A02C9C4" w14:textId="41B6FDCE" w:rsidR="00B603FF" w:rsidRPr="005F2654" w:rsidRDefault="00B603FF" w:rsidP="005F2654">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4EBDC5B0" w14:textId="2433AD4A" w:rsidR="00B603FF" w:rsidRPr="005F2654" w:rsidRDefault="00B603FF" w:rsidP="005F2654">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14B9D3F" w14:textId="6D8BC779" w:rsidR="00B603FF" w:rsidRPr="005F2654" w:rsidRDefault="00B603FF" w:rsidP="005F2654">
      <w:pPr>
        <w:spacing w:line="360" w:lineRule="auto"/>
        <w:rPr>
          <w:sz w:val="24"/>
          <w:szCs w:val="24"/>
        </w:rPr>
      </w:pPr>
      <w:r w:rsidRPr="005F2654">
        <w:rPr>
          <w:sz w:val="24"/>
          <w:szCs w:val="24"/>
        </w:rPr>
        <w:t>According to Section 2(h) of the Indian Contract Act, 1872, An agreement enforceable by law is a contract.</w:t>
      </w:r>
    </w:p>
    <w:p w14:paraId="67A244FD" w14:textId="267053C3" w:rsidR="00B603FF" w:rsidRPr="005F2654" w:rsidRDefault="00B603FF" w:rsidP="005F2654">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573D7DBE" w14:textId="77777777" w:rsidR="00B603FF" w:rsidRPr="005F2654" w:rsidRDefault="00B603FF" w:rsidP="005F2654">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6D0DC813" w14:textId="77777777" w:rsidR="00B603FF" w:rsidRPr="005F2654" w:rsidRDefault="00B603FF" w:rsidP="005F2654">
      <w:pPr>
        <w:spacing w:line="360" w:lineRule="auto"/>
        <w:rPr>
          <w:sz w:val="24"/>
          <w:szCs w:val="24"/>
        </w:rPr>
      </w:pPr>
    </w:p>
    <w:p w14:paraId="44C169E0" w14:textId="77777777" w:rsidR="00B603FF" w:rsidRPr="005F2654" w:rsidRDefault="00B603FF" w:rsidP="005F2654">
      <w:pPr>
        <w:pStyle w:val="Heading1"/>
        <w:spacing w:line="360" w:lineRule="auto"/>
        <w:rPr>
          <w:sz w:val="28"/>
          <w:szCs w:val="28"/>
          <w:u w:val="single"/>
        </w:rPr>
      </w:pPr>
      <w:bookmarkStart w:id="2" w:name="_Toc92385435"/>
      <w:r w:rsidRPr="005F2654">
        <w:rPr>
          <w:sz w:val="28"/>
          <w:szCs w:val="28"/>
          <w:u w:val="single"/>
        </w:rPr>
        <w:t>Law of Contract in India</w:t>
      </w:r>
      <w:bookmarkEnd w:id="2"/>
    </w:p>
    <w:p w14:paraId="7EF77FD6" w14:textId="3E4A1B69" w:rsidR="00B603FF" w:rsidRPr="005F2654" w:rsidRDefault="00B603FF" w:rsidP="005F2654">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77F02428" w14:textId="77777777" w:rsidR="00B603FF" w:rsidRPr="005F2654" w:rsidRDefault="00B603FF" w:rsidP="005F2654">
      <w:pPr>
        <w:spacing w:line="360" w:lineRule="auto"/>
        <w:rPr>
          <w:sz w:val="24"/>
          <w:szCs w:val="24"/>
        </w:rPr>
      </w:pPr>
      <w:r w:rsidRPr="005F2654">
        <w:rPr>
          <w:sz w:val="24"/>
          <w:szCs w:val="24"/>
        </w:rPr>
        <w:t>Important Definitions in the Indian Contract Act, 1872</w:t>
      </w:r>
    </w:p>
    <w:p w14:paraId="52A816A1" w14:textId="77777777" w:rsidR="00B603FF" w:rsidRPr="005F2654" w:rsidRDefault="00B603FF" w:rsidP="005F2654">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15790152" w14:textId="77777777" w:rsidR="00B603FF" w:rsidRPr="005F2654" w:rsidRDefault="00B603FF" w:rsidP="005F2654">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5E3470AB" w14:textId="77777777" w:rsidR="00B603FF" w:rsidRPr="005F2654" w:rsidRDefault="00B603FF" w:rsidP="005F2654">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1CD32DB6" w14:textId="77777777" w:rsidR="00B603FF" w:rsidRPr="005F2654" w:rsidRDefault="00B603FF" w:rsidP="005F2654">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6C8D4D92" w14:textId="77777777" w:rsidR="00B603FF" w:rsidRPr="005F2654" w:rsidRDefault="00B603FF" w:rsidP="005F2654">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03E5CB8F" w14:textId="77777777" w:rsidR="00B603FF" w:rsidRPr="005F2654" w:rsidRDefault="00B603FF" w:rsidP="005F2654">
      <w:pPr>
        <w:spacing w:line="360" w:lineRule="auto"/>
        <w:rPr>
          <w:sz w:val="24"/>
          <w:szCs w:val="24"/>
        </w:rPr>
      </w:pPr>
      <w:r w:rsidRPr="005F2654">
        <w:rPr>
          <w:sz w:val="24"/>
          <w:szCs w:val="24"/>
        </w:rPr>
        <w:t>As per Section 18, Misrepresentation means and includes:</w:t>
      </w:r>
    </w:p>
    <w:p w14:paraId="21BEE79F" w14:textId="77777777" w:rsidR="00B603FF" w:rsidRPr="005F2654" w:rsidRDefault="00B603FF" w:rsidP="005F2654">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33C87ADB" w14:textId="77777777" w:rsidR="00B603FF" w:rsidRPr="005F2654" w:rsidRDefault="00B603FF" w:rsidP="005F2654">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2D1DF0F6" w14:textId="77777777" w:rsidR="00B603FF" w:rsidRPr="005F2654" w:rsidRDefault="00B603FF" w:rsidP="005F2654">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0B1D931" w14:textId="77777777" w:rsidR="00B603FF" w:rsidRPr="005F2654" w:rsidRDefault="00B603FF" w:rsidP="005F2654">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71E6261B" w14:textId="5A19325E" w:rsidR="00B603FF" w:rsidRPr="005F2654" w:rsidRDefault="00B603FF" w:rsidP="005F2654">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2550DD03" w14:textId="77777777" w:rsidR="00B603FF" w:rsidRPr="005F2654" w:rsidRDefault="00B603FF" w:rsidP="005F2654">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2A3B71AA" w14:textId="77777777" w:rsidR="00B603FF" w:rsidRPr="005F2654" w:rsidRDefault="00B603FF" w:rsidP="005F2654">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5845BBA" w14:textId="77777777" w:rsidR="00B603FF" w:rsidRPr="005F2654" w:rsidRDefault="00B603FF" w:rsidP="005F2654">
      <w:pPr>
        <w:spacing w:line="360" w:lineRule="auto"/>
        <w:rPr>
          <w:sz w:val="24"/>
          <w:szCs w:val="24"/>
        </w:rPr>
      </w:pPr>
    </w:p>
    <w:p w14:paraId="01BFC7AA" w14:textId="77777777" w:rsidR="00B603FF" w:rsidRPr="005F2654" w:rsidRDefault="00B603FF" w:rsidP="005F2654">
      <w:pPr>
        <w:pStyle w:val="Heading1"/>
        <w:spacing w:line="360" w:lineRule="auto"/>
        <w:rPr>
          <w:sz w:val="28"/>
          <w:szCs w:val="28"/>
          <w:u w:val="single"/>
        </w:rPr>
      </w:pPr>
      <w:bookmarkStart w:id="3" w:name="_Toc92385436"/>
      <w:r w:rsidRPr="005F2654">
        <w:rPr>
          <w:sz w:val="28"/>
          <w:szCs w:val="28"/>
          <w:u w:val="single"/>
        </w:rPr>
        <w:t>Essential Elements of Contract</w:t>
      </w:r>
      <w:bookmarkEnd w:id="3"/>
    </w:p>
    <w:p w14:paraId="355B771C" w14:textId="77777777" w:rsidR="00B603FF" w:rsidRPr="005F2654" w:rsidRDefault="00B603FF" w:rsidP="005F2654">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2D0E22A1" w14:textId="77777777" w:rsidR="00B603FF" w:rsidRPr="005F2654" w:rsidRDefault="00B603FF" w:rsidP="005F2654">
      <w:pPr>
        <w:spacing w:line="360" w:lineRule="auto"/>
        <w:rPr>
          <w:sz w:val="24"/>
          <w:szCs w:val="24"/>
        </w:rPr>
      </w:pPr>
      <w:r w:rsidRPr="005F2654">
        <w:rPr>
          <w:sz w:val="24"/>
          <w:szCs w:val="24"/>
        </w:rPr>
        <w:t>The essential elements of a valid contract are as follows</w:t>
      </w:r>
    </w:p>
    <w:p w14:paraId="12533A08" w14:textId="77777777" w:rsidR="00B603FF" w:rsidRPr="005F2654" w:rsidRDefault="00B603FF" w:rsidP="005F2654">
      <w:pPr>
        <w:pStyle w:val="Heading2"/>
        <w:spacing w:line="360" w:lineRule="auto"/>
        <w:rPr>
          <w:sz w:val="28"/>
          <w:szCs w:val="28"/>
          <w:u w:val="single"/>
        </w:rPr>
      </w:pPr>
      <w:bookmarkStart w:id="4" w:name="_Toc92385437"/>
      <w:r w:rsidRPr="005F2654">
        <w:rPr>
          <w:sz w:val="28"/>
          <w:szCs w:val="28"/>
          <w:u w:val="single"/>
        </w:rPr>
        <w:t>Offer</w:t>
      </w:r>
      <w:bookmarkEnd w:id="4"/>
    </w:p>
    <w:p w14:paraId="1AA49735" w14:textId="3C0A4E22" w:rsidR="00B603FF" w:rsidRPr="005F2654" w:rsidRDefault="00B603FF" w:rsidP="005F2654">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1B42A8C3" w14:textId="726430A9" w:rsidR="00B603FF" w:rsidRPr="005F2654" w:rsidRDefault="00B603FF" w:rsidP="005F2654">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28AB0E3C" w14:textId="08ABBA16" w:rsidR="00B603FF" w:rsidRPr="005F2654" w:rsidRDefault="00B603FF" w:rsidP="005F2654">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454DEC4A" w14:textId="77777777" w:rsidR="00B603FF" w:rsidRPr="005F2654" w:rsidRDefault="00B603FF" w:rsidP="005F2654">
      <w:pPr>
        <w:pStyle w:val="Heading2"/>
        <w:spacing w:line="360" w:lineRule="auto"/>
        <w:rPr>
          <w:sz w:val="28"/>
          <w:szCs w:val="28"/>
          <w:u w:val="single"/>
        </w:rPr>
      </w:pPr>
      <w:bookmarkStart w:id="5" w:name="_Toc92385438"/>
      <w:r w:rsidRPr="005F2654">
        <w:rPr>
          <w:sz w:val="28"/>
          <w:szCs w:val="28"/>
          <w:u w:val="single"/>
        </w:rPr>
        <w:t>Acceptance</w:t>
      </w:r>
      <w:bookmarkEnd w:id="5"/>
    </w:p>
    <w:p w14:paraId="031F06D4" w14:textId="3F0E86AE" w:rsidR="00B603FF" w:rsidRPr="005F2654" w:rsidRDefault="00B603FF" w:rsidP="005F2654">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58559422" w14:textId="77777777" w:rsidR="00B603FF" w:rsidRPr="005F2654" w:rsidRDefault="00B603FF" w:rsidP="005F2654">
      <w:pPr>
        <w:pStyle w:val="Heading2"/>
        <w:spacing w:line="360" w:lineRule="auto"/>
        <w:rPr>
          <w:sz w:val="28"/>
          <w:szCs w:val="28"/>
          <w:u w:val="single"/>
        </w:rPr>
      </w:pPr>
      <w:bookmarkStart w:id="6" w:name="_Toc92385439"/>
      <w:r w:rsidRPr="005F2654">
        <w:rPr>
          <w:sz w:val="28"/>
          <w:szCs w:val="28"/>
          <w:u w:val="single"/>
        </w:rPr>
        <w:t>Mutual Agreement</w:t>
      </w:r>
      <w:bookmarkEnd w:id="6"/>
    </w:p>
    <w:p w14:paraId="119E0B99" w14:textId="2B518CE4" w:rsidR="00B603FF" w:rsidRPr="005F2654" w:rsidRDefault="00B603FF" w:rsidP="005F2654">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772FA2AD" w14:textId="77777777" w:rsidR="00B603FF" w:rsidRPr="005F2654" w:rsidRDefault="00B603FF" w:rsidP="005F2654">
      <w:pPr>
        <w:pStyle w:val="Heading2"/>
        <w:spacing w:line="360" w:lineRule="auto"/>
        <w:rPr>
          <w:sz w:val="28"/>
          <w:szCs w:val="28"/>
          <w:u w:val="single"/>
        </w:rPr>
      </w:pPr>
      <w:bookmarkStart w:id="7" w:name="_Toc92385440"/>
      <w:r w:rsidRPr="005F2654">
        <w:rPr>
          <w:sz w:val="28"/>
          <w:szCs w:val="28"/>
          <w:u w:val="single"/>
        </w:rPr>
        <w:t>Lawful Consideration</w:t>
      </w:r>
      <w:bookmarkEnd w:id="7"/>
    </w:p>
    <w:p w14:paraId="5D35C5E6" w14:textId="7296CBD6" w:rsidR="00B603FF" w:rsidRPr="005F2654" w:rsidRDefault="00B603FF" w:rsidP="005F2654">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221CA6BA" w14:textId="6AA9BDAF" w:rsidR="006B6047" w:rsidRPr="005F2654" w:rsidRDefault="00B603FF" w:rsidP="005F2654">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1EBE06B6" w14:textId="0EB71E93" w:rsidR="00B603FF" w:rsidRPr="005F2654" w:rsidRDefault="00B603FF" w:rsidP="005F2654">
      <w:pPr>
        <w:pStyle w:val="Heading2"/>
        <w:spacing w:line="360" w:lineRule="auto"/>
        <w:rPr>
          <w:sz w:val="28"/>
          <w:szCs w:val="28"/>
          <w:u w:val="single"/>
        </w:rPr>
      </w:pPr>
      <w:bookmarkStart w:id="8" w:name="_Toc92385441"/>
      <w:r w:rsidRPr="005F2654">
        <w:rPr>
          <w:sz w:val="28"/>
          <w:szCs w:val="28"/>
          <w:u w:val="single"/>
        </w:rPr>
        <w:t>Capacity of Parties to Contract</w:t>
      </w:r>
      <w:bookmarkEnd w:id="8"/>
    </w:p>
    <w:p w14:paraId="53E8AE38" w14:textId="4034DF53" w:rsidR="00B603FF" w:rsidRPr="005F2654" w:rsidRDefault="00B603FF" w:rsidP="005F2654">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07083EC" w14:textId="77777777" w:rsidR="00B603FF" w:rsidRPr="005F2654" w:rsidRDefault="00B603FF" w:rsidP="005F2654">
      <w:pPr>
        <w:spacing w:line="360" w:lineRule="auto"/>
        <w:rPr>
          <w:sz w:val="24"/>
          <w:szCs w:val="24"/>
        </w:rPr>
      </w:pPr>
      <w:r w:rsidRPr="005F2654">
        <w:rPr>
          <w:sz w:val="24"/>
          <w:szCs w:val="24"/>
        </w:rPr>
        <w:t>As per Section 11 of the Act, it deals with the competency of parties and provides that:</w:t>
      </w:r>
    </w:p>
    <w:p w14:paraId="63BA55D0" w14:textId="47683E01" w:rsidR="00B603FF" w:rsidRPr="005F2654" w:rsidRDefault="00B603FF" w:rsidP="005F2654">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E7B0318" w14:textId="77777777" w:rsidR="00B603FF" w:rsidRPr="005F2654" w:rsidRDefault="00B603FF" w:rsidP="005F2654">
      <w:pPr>
        <w:spacing w:line="360" w:lineRule="auto"/>
        <w:rPr>
          <w:sz w:val="24"/>
          <w:szCs w:val="24"/>
        </w:rPr>
      </w:pPr>
      <w:r w:rsidRPr="005F2654">
        <w:rPr>
          <w:sz w:val="24"/>
          <w:szCs w:val="24"/>
        </w:rPr>
        <w:t>Therefore, the following persons are incompetent t contract:</w:t>
      </w:r>
    </w:p>
    <w:p w14:paraId="5032BD8F" w14:textId="77777777" w:rsidR="00B603FF" w:rsidRPr="005F2654" w:rsidRDefault="00B603FF" w:rsidP="005F2654">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7CA81124" w14:textId="61E3FB5F" w:rsidR="00B603FF" w:rsidRPr="005F2654" w:rsidRDefault="00B603FF" w:rsidP="005F2654">
      <w:pPr>
        <w:pStyle w:val="Heading2"/>
        <w:spacing w:line="360" w:lineRule="auto"/>
        <w:rPr>
          <w:sz w:val="28"/>
          <w:szCs w:val="28"/>
          <w:u w:val="single"/>
        </w:rPr>
      </w:pPr>
      <w:bookmarkStart w:id="9" w:name="_Toc92385442"/>
      <w:r w:rsidRPr="005F2654">
        <w:rPr>
          <w:sz w:val="28"/>
          <w:szCs w:val="28"/>
          <w:u w:val="single"/>
        </w:rPr>
        <w:t>Legality of Contract</w:t>
      </w:r>
      <w:bookmarkEnd w:id="9"/>
    </w:p>
    <w:p w14:paraId="56A67A01" w14:textId="77777777" w:rsidR="00B603FF" w:rsidRPr="005F2654" w:rsidRDefault="00B603FF" w:rsidP="005F2654">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53396AB3" w14:textId="6063239E" w:rsidR="00B603FF" w:rsidRPr="005F2654" w:rsidRDefault="00B603FF" w:rsidP="005F2654">
      <w:pPr>
        <w:pStyle w:val="Heading2"/>
        <w:spacing w:line="360" w:lineRule="auto"/>
        <w:rPr>
          <w:sz w:val="28"/>
          <w:szCs w:val="28"/>
          <w:u w:val="single"/>
        </w:rPr>
      </w:pPr>
      <w:bookmarkStart w:id="10" w:name="_Toc92385443"/>
      <w:r w:rsidRPr="005F2654">
        <w:rPr>
          <w:sz w:val="28"/>
          <w:szCs w:val="28"/>
          <w:u w:val="single"/>
        </w:rPr>
        <w:t>Free Consent</w:t>
      </w:r>
      <w:bookmarkEnd w:id="10"/>
    </w:p>
    <w:p w14:paraId="2FE87021" w14:textId="01188403" w:rsidR="00B603FF" w:rsidRPr="005F2654" w:rsidRDefault="00B603FF" w:rsidP="005F2654">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03226B59" w14:textId="77777777" w:rsidR="00B603FF" w:rsidRPr="005F2654" w:rsidRDefault="00B603FF" w:rsidP="005F2654">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620EE733" w14:textId="77777777" w:rsidR="00443371" w:rsidRPr="005F2654" w:rsidRDefault="00443371" w:rsidP="005F2654">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56958941" w14:textId="77777777" w:rsidR="00443371" w:rsidRPr="005F2654" w:rsidRDefault="00443371" w:rsidP="005F2654">
      <w:pPr>
        <w:spacing w:line="360" w:lineRule="auto"/>
        <w:rPr>
          <w:sz w:val="24"/>
          <w:szCs w:val="24"/>
        </w:rPr>
      </w:pPr>
      <w:r w:rsidRPr="005F2654">
        <w:rPr>
          <w:sz w:val="24"/>
          <w:szCs w:val="24"/>
        </w:rPr>
        <w:t>As by this Law of Contract all agreements are contracts if they are made by:</w:t>
      </w:r>
    </w:p>
    <w:p w14:paraId="41BF6DB0" w14:textId="77777777" w:rsidR="00443371" w:rsidRPr="005F2654" w:rsidRDefault="00443371" w:rsidP="005F2654">
      <w:pPr>
        <w:spacing w:line="360" w:lineRule="auto"/>
        <w:rPr>
          <w:sz w:val="24"/>
          <w:szCs w:val="24"/>
        </w:rPr>
      </w:pPr>
    </w:p>
    <w:p w14:paraId="67DFC211" w14:textId="77777777" w:rsidR="00443371" w:rsidRPr="005F2654" w:rsidRDefault="00443371" w:rsidP="005F2654">
      <w:pPr>
        <w:pStyle w:val="ListParagraph"/>
        <w:numPr>
          <w:ilvl w:val="0"/>
          <w:numId w:val="41"/>
        </w:numPr>
        <w:spacing w:line="360" w:lineRule="auto"/>
        <w:rPr>
          <w:sz w:val="24"/>
          <w:szCs w:val="24"/>
        </w:rPr>
      </w:pPr>
      <w:r w:rsidRPr="005F2654">
        <w:rPr>
          <w:sz w:val="24"/>
          <w:szCs w:val="24"/>
        </w:rPr>
        <w:lastRenderedPageBreak/>
        <w:t>free consent of parties,</w:t>
      </w:r>
    </w:p>
    <w:p w14:paraId="0E24EACF" w14:textId="77777777" w:rsidR="00443371" w:rsidRPr="005F2654" w:rsidRDefault="00443371" w:rsidP="005F2654">
      <w:pPr>
        <w:pStyle w:val="ListParagraph"/>
        <w:numPr>
          <w:ilvl w:val="0"/>
          <w:numId w:val="41"/>
        </w:numPr>
        <w:spacing w:line="360" w:lineRule="auto"/>
        <w:rPr>
          <w:sz w:val="24"/>
          <w:szCs w:val="24"/>
        </w:rPr>
      </w:pPr>
      <w:r w:rsidRPr="005F2654">
        <w:rPr>
          <w:sz w:val="24"/>
          <w:szCs w:val="24"/>
        </w:rPr>
        <w:t>competent to contract,</w:t>
      </w:r>
    </w:p>
    <w:p w14:paraId="3950B881" w14:textId="77777777" w:rsidR="00443371" w:rsidRPr="005F2654" w:rsidRDefault="00443371" w:rsidP="005F2654">
      <w:pPr>
        <w:pStyle w:val="ListParagraph"/>
        <w:numPr>
          <w:ilvl w:val="0"/>
          <w:numId w:val="41"/>
        </w:numPr>
        <w:spacing w:line="360" w:lineRule="auto"/>
        <w:rPr>
          <w:sz w:val="24"/>
          <w:szCs w:val="24"/>
        </w:rPr>
      </w:pPr>
      <w:r w:rsidRPr="005F2654">
        <w:rPr>
          <w:sz w:val="24"/>
          <w:szCs w:val="24"/>
        </w:rPr>
        <w:t>lawful consideration,</w:t>
      </w:r>
    </w:p>
    <w:p w14:paraId="68C2F445" w14:textId="77777777" w:rsidR="00443371" w:rsidRPr="005F2654" w:rsidRDefault="00443371" w:rsidP="005F2654">
      <w:pPr>
        <w:pStyle w:val="ListParagraph"/>
        <w:numPr>
          <w:ilvl w:val="0"/>
          <w:numId w:val="41"/>
        </w:numPr>
        <w:spacing w:line="360" w:lineRule="auto"/>
        <w:rPr>
          <w:sz w:val="24"/>
          <w:szCs w:val="24"/>
        </w:rPr>
      </w:pPr>
      <w:r w:rsidRPr="005F2654">
        <w:rPr>
          <w:sz w:val="24"/>
          <w:szCs w:val="24"/>
        </w:rPr>
        <w:t>with lawful object, and</w:t>
      </w:r>
    </w:p>
    <w:p w14:paraId="1A21D8E1" w14:textId="77777777" w:rsidR="00443371" w:rsidRPr="005F2654" w:rsidRDefault="00443371" w:rsidP="005F2654">
      <w:pPr>
        <w:pStyle w:val="ListParagraph"/>
        <w:numPr>
          <w:ilvl w:val="0"/>
          <w:numId w:val="41"/>
        </w:numPr>
        <w:spacing w:line="360" w:lineRule="auto"/>
        <w:rPr>
          <w:sz w:val="24"/>
          <w:szCs w:val="24"/>
        </w:rPr>
      </w:pPr>
      <w:r w:rsidRPr="005F2654">
        <w:rPr>
          <w:sz w:val="24"/>
          <w:szCs w:val="24"/>
        </w:rPr>
        <w:t>Thereby not expressly declared void.</w:t>
      </w:r>
    </w:p>
    <w:p w14:paraId="0A3FEB3D" w14:textId="10973B2B" w:rsidR="00443371" w:rsidRPr="005F2654" w:rsidRDefault="00443371" w:rsidP="005F2654">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42E90EA9" w14:textId="1E8933DC" w:rsidR="00443371" w:rsidRPr="005F2654" w:rsidRDefault="00443371" w:rsidP="005F2654">
      <w:pPr>
        <w:spacing w:line="360" w:lineRule="auto"/>
        <w:rPr>
          <w:sz w:val="24"/>
          <w:szCs w:val="24"/>
        </w:rPr>
      </w:pPr>
      <w:r w:rsidRPr="005F2654">
        <w:rPr>
          <w:sz w:val="24"/>
          <w:szCs w:val="24"/>
        </w:rPr>
        <w:t>As per section 14 free consent is a consent which is not caused by:</w:t>
      </w:r>
    </w:p>
    <w:p w14:paraId="01E449D5" w14:textId="77777777" w:rsidR="00443371" w:rsidRPr="005F2654" w:rsidRDefault="00443371" w:rsidP="005F2654">
      <w:pPr>
        <w:pStyle w:val="ListParagraph"/>
        <w:numPr>
          <w:ilvl w:val="0"/>
          <w:numId w:val="42"/>
        </w:numPr>
        <w:spacing w:line="360" w:lineRule="auto"/>
        <w:rPr>
          <w:sz w:val="24"/>
          <w:szCs w:val="24"/>
        </w:rPr>
      </w:pPr>
      <w:r w:rsidRPr="005F2654">
        <w:rPr>
          <w:sz w:val="24"/>
          <w:szCs w:val="24"/>
        </w:rPr>
        <w:t>Coercion defined in sec 15 or</w:t>
      </w:r>
    </w:p>
    <w:p w14:paraId="2DF11B17" w14:textId="77777777" w:rsidR="00443371" w:rsidRPr="005F2654" w:rsidRDefault="00443371" w:rsidP="005F2654">
      <w:pPr>
        <w:pStyle w:val="ListParagraph"/>
        <w:numPr>
          <w:ilvl w:val="0"/>
          <w:numId w:val="42"/>
        </w:numPr>
        <w:spacing w:line="360" w:lineRule="auto"/>
        <w:rPr>
          <w:sz w:val="24"/>
          <w:szCs w:val="24"/>
        </w:rPr>
      </w:pPr>
      <w:r w:rsidRPr="005F2654">
        <w:rPr>
          <w:sz w:val="24"/>
          <w:szCs w:val="24"/>
        </w:rPr>
        <w:t>Undue influence sec16 or</w:t>
      </w:r>
    </w:p>
    <w:p w14:paraId="15A9095E" w14:textId="77777777" w:rsidR="00443371" w:rsidRPr="005F2654" w:rsidRDefault="00443371" w:rsidP="005F2654">
      <w:pPr>
        <w:pStyle w:val="ListParagraph"/>
        <w:numPr>
          <w:ilvl w:val="0"/>
          <w:numId w:val="42"/>
        </w:numPr>
        <w:spacing w:line="360" w:lineRule="auto"/>
        <w:rPr>
          <w:sz w:val="24"/>
          <w:szCs w:val="24"/>
        </w:rPr>
      </w:pPr>
      <w:r w:rsidRPr="005F2654">
        <w:rPr>
          <w:sz w:val="24"/>
          <w:szCs w:val="24"/>
        </w:rPr>
        <w:t>Fraud under sec- 17 or</w:t>
      </w:r>
    </w:p>
    <w:p w14:paraId="10D9149F" w14:textId="77777777" w:rsidR="00443371" w:rsidRPr="005F2654" w:rsidRDefault="00443371" w:rsidP="005F2654">
      <w:pPr>
        <w:pStyle w:val="ListParagraph"/>
        <w:numPr>
          <w:ilvl w:val="0"/>
          <w:numId w:val="42"/>
        </w:numPr>
        <w:spacing w:line="360" w:lineRule="auto"/>
        <w:rPr>
          <w:sz w:val="24"/>
          <w:szCs w:val="24"/>
        </w:rPr>
      </w:pPr>
      <w:r w:rsidRPr="005F2654">
        <w:rPr>
          <w:sz w:val="24"/>
          <w:szCs w:val="24"/>
        </w:rPr>
        <w:t>Misrepresentation sec 18 or</w:t>
      </w:r>
    </w:p>
    <w:p w14:paraId="5A7CE223" w14:textId="14C59599" w:rsidR="00B603FF" w:rsidRPr="005F2654" w:rsidRDefault="00443371" w:rsidP="005F2654">
      <w:pPr>
        <w:pStyle w:val="ListParagraph"/>
        <w:numPr>
          <w:ilvl w:val="0"/>
          <w:numId w:val="42"/>
        </w:numPr>
        <w:spacing w:line="360" w:lineRule="auto"/>
        <w:rPr>
          <w:sz w:val="24"/>
          <w:szCs w:val="24"/>
        </w:rPr>
      </w:pPr>
      <w:r w:rsidRPr="005F2654">
        <w:rPr>
          <w:sz w:val="24"/>
          <w:szCs w:val="24"/>
        </w:rPr>
        <w:t>Mistake under sec 20, 21 and 22.</w:t>
      </w:r>
    </w:p>
    <w:p w14:paraId="7B08D22A" w14:textId="78336FC0" w:rsidR="00443371" w:rsidRPr="005F2654" w:rsidRDefault="00443371" w:rsidP="005F2654">
      <w:pPr>
        <w:spacing w:line="360" w:lineRule="auto"/>
        <w:rPr>
          <w:sz w:val="24"/>
          <w:szCs w:val="24"/>
        </w:rPr>
      </w:pPr>
    </w:p>
    <w:p w14:paraId="68530339" w14:textId="77777777" w:rsidR="00443371" w:rsidRDefault="00443371" w:rsidP="00443371"/>
    <w:p w14:paraId="17B2BF03" w14:textId="39E97DA5" w:rsidR="005C6D45" w:rsidRDefault="005C6D45" w:rsidP="00B603FF"/>
    <w:p w14:paraId="4D860279" w14:textId="2919CC80" w:rsidR="00B12DEE" w:rsidRDefault="00B12DEE" w:rsidP="00B603FF"/>
    <w:p w14:paraId="5DC71D98" w14:textId="3AC73AEB" w:rsidR="00B12DEE" w:rsidRDefault="00B12DEE" w:rsidP="00B603FF"/>
    <w:p w14:paraId="082C1607" w14:textId="1E55B70E" w:rsidR="00B12DEE" w:rsidRDefault="00B12DEE" w:rsidP="00B603FF"/>
    <w:p w14:paraId="595C4384" w14:textId="4396F7F8" w:rsidR="00B12DEE" w:rsidRDefault="00B12DEE" w:rsidP="00B603FF"/>
    <w:p w14:paraId="11B3B6D8" w14:textId="367A3677" w:rsidR="00B12DEE" w:rsidRDefault="00B12DEE" w:rsidP="00B603FF"/>
    <w:p w14:paraId="09883D57" w14:textId="4AA5D85E" w:rsidR="00B12DEE" w:rsidRDefault="00B12DEE" w:rsidP="00B603FF"/>
    <w:p w14:paraId="576A7CF7" w14:textId="2B49025F" w:rsidR="00B12DEE" w:rsidRDefault="00B12DEE" w:rsidP="00B603FF"/>
    <w:p w14:paraId="2AECCCE8" w14:textId="597DA451" w:rsidR="00B12DEE" w:rsidRDefault="00B12DEE" w:rsidP="00B603FF"/>
    <w:p w14:paraId="44158E91" w14:textId="0A0B3409" w:rsidR="00B12DEE" w:rsidRDefault="00B12DEE" w:rsidP="00B603FF"/>
    <w:p w14:paraId="6AD7EB33" w14:textId="7866EAA0" w:rsidR="00B12DEE" w:rsidRDefault="00B12DEE" w:rsidP="00B603FF"/>
    <w:p w14:paraId="1F43F9EF" w14:textId="0DD7F867" w:rsidR="00B12DEE" w:rsidRDefault="00B12DEE" w:rsidP="00B603FF"/>
    <w:p w14:paraId="31615233" w14:textId="7D9B2CA4" w:rsidR="00B12DEE" w:rsidRDefault="00B12DEE" w:rsidP="00B603FF"/>
    <w:p w14:paraId="450C7FAC" w14:textId="0B8AB923" w:rsidR="00B12DEE" w:rsidRDefault="00B12DEE" w:rsidP="00B603FF"/>
    <w:p w14:paraId="63ED2A69" w14:textId="1C80EEEA" w:rsidR="00B12DEE" w:rsidRDefault="00B12DEE" w:rsidP="00B603FF"/>
    <w:p w14:paraId="195A48A6" w14:textId="37A1C047" w:rsidR="00B12DEE" w:rsidRDefault="00B12DEE" w:rsidP="00B603FF"/>
    <w:p w14:paraId="05E55B8D" w14:textId="6C7D5F16" w:rsidR="00B12DEE" w:rsidRDefault="00B12DEE" w:rsidP="00B12DEE">
      <w:pPr>
        <w:pStyle w:val="Heading1"/>
      </w:pPr>
      <w:bookmarkStart w:id="11" w:name="_Toc92385444"/>
      <w:r w:rsidRPr="00B12DEE">
        <w:lastRenderedPageBreak/>
        <w:t>Bibliography</w:t>
      </w:r>
      <w:bookmarkEnd w:id="11"/>
    </w:p>
    <w:p w14:paraId="20B5CB00" w14:textId="79398A26" w:rsidR="00B12DEE" w:rsidRDefault="00B12DEE" w:rsidP="00B12DEE"/>
    <w:p w14:paraId="2F75DB20" w14:textId="0FC02E36" w:rsidR="00B12DEE" w:rsidRPr="00B12DEE" w:rsidRDefault="00B13568" w:rsidP="00B12DEE">
      <w:pPr>
        <w:rPr>
          <w:color w:val="000000" w:themeColor="text1"/>
        </w:rPr>
      </w:pPr>
      <w:hyperlink r:id="rId11" w:history="1">
        <w:r w:rsidR="00B12DEE" w:rsidRPr="00B12DEE">
          <w:rPr>
            <w:rStyle w:val="Hyperlink"/>
            <w:color w:val="000000" w:themeColor="text1"/>
          </w:rPr>
          <w:t>https://blog.ipleaders.in/free-consent/</w:t>
        </w:r>
      </w:hyperlink>
    </w:p>
    <w:p w14:paraId="05203102" w14:textId="0A5067EC" w:rsidR="00B12DEE" w:rsidRDefault="00B13568" w:rsidP="00B12DEE">
      <w:hyperlink r:id="rId12" w:history="1">
        <w:r w:rsidR="00B12DEE" w:rsidRPr="00B12DEE">
          <w:rPr>
            <w:rStyle w:val="Hyperlink"/>
            <w:color w:val="000000" w:themeColor="text1"/>
          </w:rPr>
          <w:t>https://egyankosh.ac.in/bitstream/123456789/13360/1/Unit-4.pdf</w:t>
        </w:r>
      </w:hyperlink>
    </w:p>
    <w:p w14:paraId="52B0A5F7" w14:textId="74BCF1E0" w:rsidR="00B12DEE" w:rsidRDefault="00B12DEE" w:rsidP="00B12DEE"/>
    <w:p w14:paraId="44887BFE" w14:textId="77777777" w:rsidR="003867E9" w:rsidRDefault="003867E9" w:rsidP="003867E9">
      <w:pPr>
        <w:pStyle w:val="TOCHeading"/>
        <w:rPr>
          <w:noProof/>
        </w:rPr>
      </w:pPr>
      <w:r>
        <w:rPr>
          <w:noProof/>
        </w:rPr>
        <mc:AlternateContent>
          <mc:Choice Requires="wps">
            <w:drawing>
              <wp:anchor distT="0" distB="0" distL="114300" distR="114300" simplePos="0" relativeHeight="251687936" behindDoc="0" locked="0" layoutInCell="1" allowOverlap="1" wp14:anchorId="55AD2E8F" wp14:editId="6FE01889">
                <wp:simplePos x="0" y="0"/>
                <wp:positionH relativeFrom="column">
                  <wp:posOffset>735330</wp:posOffset>
                </wp:positionH>
                <wp:positionV relativeFrom="paragraph">
                  <wp:posOffset>228600</wp:posOffset>
                </wp:positionV>
                <wp:extent cx="5875020" cy="7046595"/>
                <wp:effectExtent l="152400" t="152400" r="144780" b="154305"/>
                <wp:wrapNone/>
                <wp:docPr id="2" name="Rectangle 2"/>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67208" id="Rectangle 2" o:spid="_x0000_s1026" style="position:absolute;margin-left:57.9pt;margin-top:18pt;width:462.6pt;height:55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685888" behindDoc="0" locked="0" layoutInCell="1" allowOverlap="1" wp14:anchorId="031A31E4" wp14:editId="1EF89D85">
                <wp:simplePos x="0" y="0"/>
                <wp:positionH relativeFrom="column">
                  <wp:posOffset>6355715</wp:posOffset>
                </wp:positionH>
                <wp:positionV relativeFrom="paragraph">
                  <wp:posOffset>4299585</wp:posOffset>
                </wp:positionV>
                <wp:extent cx="865505" cy="2209165"/>
                <wp:effectExtent l="2540"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DCD0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E5FD89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A31E4" id="Text Box 3" o:spid="_x0000_s1035" type="#_x0000_t202" style="position:absolute;margin-left:500.45pt;margin-top:338.55pt;width:68.15pt;height:17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aO2wEAAJs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mISewbxdTQnEgOwhwXijcVcS3ek4SR0lJx//MgUHHWf7bkSozWUuBS1EshrOyA&#10;Qhc4m8vbMEfw4NC0HYHPvlu4Iee0SaJeiJwZUwKS1nNaY8R+/063Xv6p/S8A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KyhmjtsBAACb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5B6DCD0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E5FD89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3098675" w14:textId="77777777" w:rsidR="003867E9" w:rsidRDefault="003867E9" w:rsidP="003867E9">
      <w:r>
        <w:rPr>
          <w:noProof/>
        </w:rPr>
        <mc:AlternateContent>
          <mc:Choice Requires="wps">
            <w:drawing>
              <wp:anchor distT="0" distB="0" distL="114300" distR="114300" simplePos="0" relativeHeight="251695104" behindDoc="0" locked="0" layoutInCell="1" allowOverlap="1" wp14:anchorId="42BFB8CE" wp14:editId="50219E3C">
                <wp:simplePos x="0" y="0"/>
                <wp:positionH relativeFrom="column">
                  <wp:posOffset>2479675</wp:posOffset>
                </wp:positionH>
                <wp:positionV relativeFrom="paragraph">
                  <wp:posOffset>1684020</wp:posOffset>
                </wp:positionV>
                <wp:extent cx="1863416" cy="264795"/>
                <wp:effectExtent l="0" t="0" r="3810" b="1905"/>
                <wp:wrapNone/>
                <wp:docPr id="4" name="Text Box 4"/>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25490DEA"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FB8CE" id="Text Box 4" o:spid="_x0000_s1036" type="#_x0000_t202" style="position:absolute;margin-left:195.25pt;margin-top:132.6pt;width:146.75pt;height:2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" filled="f" stroked="f" strokeweight=".5pt">
                <v:textbox inset="0,0,0,0">
                  <w:txbxContent>
                    <w:p w14:paraId="25490DEA"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4C0571D" wp14:editId="51DABBEA">
                <wp:simplePos x="0" y="0"/>
                <wp:positionH relativeFrom="column">
                  <wp:posOffset>4107815</wp:posOffset>
                </wp:positionH>
                <wp:positionV relativeFrom="paragraph">
                  <wp:posOffset>5368185</wp:posOffset>
                </wp:positionV>
                <wp:extent cx="5282565" cy="5282565"/>
                <wp:effectExtent l="19050" t="19050" r="32385" b="32385"/>
                <wp:wrapNone/>
                <wp:docPr id="5" name="Straight Connector 5"/>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0BC3C" id="Straight Connector 5"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693056" behindDoc="0" locked="0" layoutInCell="1" allowOverlap="1" wp14:anchorId="4F67EBAE" wp14:editId="60C94CB9">
                <wp:simplePos x="0" y="0"/>
                <wp:positionH relativeFrom="column">
                  <wp:posOffset>261620</wp:posOffset>
                </wp:positionH>
                <wp:positionV relativeFrom="paragraph">
                  <wp:posOffset>7237730</wp:posOffset>
                </wp:positionV>
                <wp:extent cx="914400" cy="304800"/>
                <wp:effectExtent l="0" t="0" r="15240" b="0"/>
                <wp:wrapNone/>
                <wp:docPr id="6" name="Text Box 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D62CEBD"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7EBAE" id="Text Box 6" o:spid="_x0000_s1037" type="#_x0000_t202" style="position:absolute;margin-left:20.6pt;margin-top:569.9pt;width:1in;height:24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" filled="f" stroked="f" strokeweight=".5pt">
                <v:textbox inset="0,0,0,0">
                  <w:txbxContent>
                    <w:p w14:paraId="7D62CEBD"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25913F3C" wp14:editId="50339519">
                <wp:simplePos x="0" y="0"/>
                <wp:positionH relativeFrom="column">
                  <wp:posOffset>1585838</wp:posOffset>
                </wp:positionH>
                <wp:positionV relativeFrom="paragraph">
                  <wp:posOffset>7183120</wp:posOffset>
                </wp:positionV>
                <wp:extent cx="5025390" cy="1492250"/>
                <wp:effectExtent l="0" t="0" r="3810" b="12700"/>
                <wp:wrapNone/>
                <wp:docPr id="7" name="Text Box 7"/>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2FB652AD" w14:textId="77777777" w:rsidR="003867E9" w:rsidRPr="00846B4F" w:rsidRDefault="003867E9" w:rsidP="003867E9">
                            <w:pPr>
                              <w:spacing w:after="0"/>
                              <w:rPr>
                                <w:b/>
                                <w:bCs/>
                                <w:sz w:val="40"/>
                                <w:szCs w:val="40"/>
                              </w:rPr>
                            </w:pPr>
                            <w:r>
                              <w:rPr>
                                <w:b/>
                                <w:bCs/>
                                <w:sz w:val="40"/>
                                <w:szCs w:val="40"/>
                              </w:rPr>
                              <w:t>MUKESH SINGH NEGI</w:t>
                            </w:r>
                          </w:p>
                          <w:p w14:paraId="008E75CB"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74499009"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13F3C" id="Text Box 7" o:spid="_x0000_s1038" type="#_x0000_t202" style="position:absolute;margin-left:124.85pt;margin-top:565.6pt;width:395.7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" filled="f" stroked="f" strokeweight=".5pt">
                <v:textbox inset="0,0,0,0">
                  <w:txbxContent>
                    <w:p w14:paraId="2FB652AD" w14:textId="77777777" w:rsidR="003867E9" w:rsidRPr="00846B4F" w:rsidRDefault="003867E9" w:rsidP="003867E9">
                      <w:pPr>
                        <w:spacing w:after="0"/>
                        <w:rPr>
                          <w:b/>
                          <w:bCs/>
                          <w:sz w:val="40"/>
                          <w:szCs w:val="40"/>
                        </w:rPr>
                      </w:pPr>
                      <w:r>
                        <w:rPr>
                          <w:b/>
                          <w:bCs/>
                          <w:sz w:val="40"/>
                          <w:szCs w:val="40"/>
                        </w:rPr>
                        <w:t>MUKESH SINGH NEGI</w:t>
                      </w:r>
                    </w:p>
                    <w:p w14:paraId="008E75CB"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74499009"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688960" behindDoc="0" locked="0" layoutInCell="1" allowOverlap="1" wp14:anchorId="65EBB1AD" wp14:editId="1E0C32A2">
                <wp:simplePos x="0" y="0"/>
                <wp:positionH relativeFrom="column">
                  <wp:posOffset>959727</wp:posOffset>
                </wp:positionH>
                <wp:positionV relativeFrom="paragraph">
                  <wp:posOffset>4206766</wp:posOffset>
                </wp:positionV>
                <wp:extent cx="6921719" cy="6333140"/>
                <wp:effectExtent l="171450" t="114300" r="50800" b="182245"/>
                <wp:wrapNone/>
                <wp:docPr id="8" name="Group 8"/>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9" name="Straight Connector 9"/>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1BCF1C" id="Group 8" o:spid="_x0000_s1026" style="position:absolute;margin-left:75.55pt;margin-top:331.25pt;width:545pt;height:498.65pt;z-index:251688960;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CdLcPZ0AgAA1gcAAA4A&#10;AAAAAAAAAAAAAAAALgIAAGRycy9lMm9Eb2MueG1sUEsBAi0AFAAGAAgAAAAhAIJ7OpLiAAAADQEA&#10;AA8AAAAAAAAAAAAAAAAAzgQAAGRycy9kb3ducmV2LnhtbFBLBQYAAAAABAAEAPMAAADdBQAAAAA=&#10;">
                <v:line id="Straight Connector 9"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" strokecolor="white [3212]" strokeweight="30pt"/>
                <v:line id="Straight Connector 10"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1698176" behindDoc="0" locked="0" layoutInCell="1" allowOverlap="1" wp14:anchorId="54FF4332" wp14:editId="5FC1C6E7">
                <wp:simplePos x="0" y="0"/>
                <wp:positionH relativeFrom="column">
                  <wp:posOffset>3989705</wp:posOffset>
                </wp:positionH>
                <wp:positionV relativeFrom="paragraph">
                  <wp:posOffset>5249011</wp:posOffset>
                </wp:positionV>
                <wp:extent cx="5282565" cy="5282565"/>
                <wp:effectExtent l="38100" t="38100" r="51435" b="70485"/>
                <wp:wrapNone/>
                <wp:docPr id="11" name="Straight Connector 11"/>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FDE64" id="Straight Connector 1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697152" behindDoc="0" locked="0" layoutInCell="1" allowOverlap="1" wp14:anchorId="27F881C8" wp14:editId="0397A4C9">
                <wp:simplePos x="0" y="0"/>
                <wp:positionH relativeFrom="column">
                  <wp:posOffset>3628390</wp:posOffset>
                </wp:positionH>
                <wp:positionV relativeFrom="paragraph">
                  <wp:posOffset>5289550</wp:posOffset>
                </wp:positionV>
                <wp:extent cx="5282565" cy="5282565"/>
                <wp:effectExtent l="95250" t="76200" r="0" b="108585"/>
                <wp:wrapNone/>
                <wp:docPr id="12" name="Straight Connector 1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68CEE" id="Straight Connector 12"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689984" behindDoc="0" locked="0" layoutInCell="1" allowOverlap="1" wp14:anchorId="6B995F4D" wp14:editId="75E9F439">
                <wp:simplePos x="0" y="0"/>
                <wp:positionH relativeFrom="column">
                  <wp:posOffset>-1513205</wp:posOffset>
                </wp:positionH>
                <wp:positionV relativeFrom="paragraph">
                  <wp:posOffset>-2092363</wp:posOffset>
                </wp:positionV>
                <wp:extent cx="5282565" cy="5282565"/>
                <wp:effectExtent l="95250" t="76200" r="0" b="108585"/>
                <wp:wrapNone/>
                <wp:docPr id="13" name="Straight Connector 13"/>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66A97" id="Straight Connector 1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691008" behindDoc="0" locked="0" layoutInCell="1" allowOverlap="1" wp14:anchorId="2B4B143D" wp14:editId="7A54206E">
                <wp:simplePos x="0" y="0"/>
                <wp:positionH relativeFrom="column">
                  <wp:posOffset>-1346835</wp:posOffset>
                </wp:positionH>
                <wp:positionV relativeFrom="paragraph">
                  <wp:posOffset>-1371600</wp:posOffset>
                </wp:positionV>
                <wp:extent cx="5924550" cy="5924550"/>
                <wp:effectExtent l="304800" t="285750" r="247650" b="323850"/>
                <wp:wrapNone/>
                <wp:docPr id="14" name="Straight Connector 14"/>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D93A9" id="Straight Connector 14"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686912" behindDoc="0" locked="0" layoutInCell="1" allowOverlap="1" wp14:anchorId="086D059D" wp14:editId="597D1001">
                <wp:simplePos x="0" y="0"/>
                <wp:positionH relativeFrom="column">
                  <wp:posOffset>-1657350</wp:posOffset>
                </wp:positionH>
                <wp:positionV relativeFrom="paragraph">
                  <wp:posOffset>-1371600</wp:posOffset>
                </wp:positionV>
                <wp:extent cx="5282565" cy="5282565"/>
                <wp:effectExtent l="171450" t="152400" r="146685" b="184785"/>
                <wp:wrapNone/>
                <wp:docPr id="15" name="Straight Connector 15"/>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D551B" id="Straight Connector 1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5F77FF68" w14:textId="77777777" w:rsidR="003867E9" w:rsidRDefault="003867E9" w:rsidP="003867E9">
      <w:pPr>
        <w:rPr>
          <w:sz w:val="24"/>
          <w:szCs w:val="24"/>
        </w:rPr>
      </w:pPr>
      <w:r>
        <w:rPr>
          <w:noProof/>
        </w:rPr>
        <mc:AlternateContent>
          <mc:Choice Requires="wps">
            <w:drawing>
              <wp:anchor distT="0" distB="0" distL="114300" distR="114300" simplePos="0" relativeHeight="251696128" behindDoc="0" locked="0" layoutInCell="1" allowOverlap="1" wp14:anchorId="2DDBEA81" wp14:editId="68C01F2B">
                <wp:simplePos x="0" y="0"/>
                <wp:positionH relativeFrom="column">
                  <wp:posOffset>1089660</wp:posOffset>
                </wp:positionH>
                <wp:positionV relativeFrom="paragraph">
                  <wp:posOffset>3353435</wp:posOffset>
                </wp:positionV>
                <wp:extent cx="4853940" cy="2308860"/>
                <wp:effectExtent l="0" t="0" r="3810" b="15240"/>
                <wp:wrapNone/>
                <wp:docPr id="16" name="Text Box 16"/>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1B0B21C9"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51BE501"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A2D07B1" w14:textId="77777777" w:rsidR="003867E9" w:rsidRPr="003F5839" w:rsidRDefault="003867E9" w:rsidP="003867E9">
                            <w:pPr>
                              <w:jc w:val="center"/>
                              <w:rPr>
                                <w:i/>
                                <w:iCs/>
                                <w:sz w:val="48"/>
                                <w:szCs w:val="48"/>
                                <w:lang w:val="en-IN"/>
                              </w:rPr>
                            </w:pPr>
                            <w:r w:rsidRPr="003F5839">
                              <w:rPr>
                                <w:i/>
                                <w:iCs/>
                                <w:sz w:val="48"/>
                                <w:szCs w:val="48"/>
                                <w:lang w:val="en-IN"/>
                              </w:rPr>
                              <w:t>Topic</w:t>
                            </w:r>
                          </w:p>
                          <w:p w14:paraId="5C8CF13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EA81" id="Text Box 16" o:spid="_x0000_s1039" type="#_x0000_t202" style="position:absolute;margin-left:85.8pt;margin-top:264.05pt;width:382.2pt;height:18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QmEwIAACU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0yGTYZAvVkRZEOHHvnVw3NMSj&#10;8OFFIJFNg5OAwzMd2gA1g7PFWQ3482/3MZ44IC9nHYmn5P7HXqDizHyzxE5U2mDgYGwHw+7beyA9&#10;julpOJlMSsBgBlMjtG+k61XsQi5hJfUqeRjM+3CSML0LqVarFER6ciI82o2TsXSEMUL62r8JdGfc&#10;A1H2BIOsRPEO/lPsiYDVPoBuEjcR2BOKZ7xJi4my87uJYv/9P0VdX/fyFwA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f2pQmEwIAACUEAAAOAAAAAAAAAAAAAAAAAC4CAABkcnMvZTJvRG9jLnhtbFBLAQItABQABgAI&#10;AAAAIQBCxjul4QAAAAsBAAAPAAAAAAAAAAAAAAAAAG0EAABkcnMvZG93bnJldi54bWxQSwUGAAAA&#10;AAQABADzAAAAewUAAAAA&#10;" filled="f" stroked="f" strokeweight=".5pt">
                <v:textbox inset="0,0,0,0">
                  <w:txbxContent>
                    <w:p w14:paraId="1B0B21C9"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51BE501"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A2D07B1" w14:textId="77777777" w:rsidR="003867E9" w:rsidRPr="003F5839" w:rsidRDefault="003867E9" w:rsidP="003867E9">
                      <w:pPr>
                        <w:jc w:val="center"/>
                        <w:rPr>
                          <w:i/>
                          <w:iCs/>
                          <w:sz w:val="48"/>
                          <w:szCs w:val="48"/>
                          <w:lang w:val="en-IN"/>
                        </w:rPr>
                      </w:pPr>
                      <w:r w:rsidRPr="003F5839">
                        <w:rPr>
                          <w:i/>
                          <w:iCs/>
                          <w:sz w:val="48"/>
                          <w:szCs w:val="48"/>
                          <w:lang w:val="en-IN"/>
                        </w:rPr>
                        <w:t>Topic</w:t>
                      </w:r>
                    </w:p>
                    <w:p w14:paraId="5C8CF13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692032" behindDoc="0" locked="0" layoutInCell="1" allowOverlap="1" wp14:anchorId="2D789954" wp14:editId="069EE3CA">
                <wp:simplePos x="0" y="0"/>
                <wp:positionH relativeFrom="column">
                  <wp:posOffset>1756410</wp:posOffset>
                </wp:positionH>
                <wp:positionV relativeFrom="paragraph">
                  <wp:posOffset>2085975</wp:posOffset>
                </wp:positionV>
                <wp:extent cx="3116581" cy="1345565"/>
                <wp:effectExtent l="0" t="0" r="7620" b="6985"/>
                <wp:wrapNone/>
                <wp:docPr id="17" name="Group 17"/>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18" name="Text Box 18"/>
                        <wps:cNvSpPr txBox="1"/>
                        <wps:spPr>
                          <a:xfrm>
                            <a:off x="-922704" y="606471"/>
                            <a:ext cx="499300" cy="1035167"/>
                          </a:xfrm>
                          <a:prstGeom prst="rect">
                            <a:avLst/>
                          </a:prstGeom>
                          <a:noFill/>
                          <a:ln w="6350">
                            <a:noFill/>
                          </a:ln>
                        </wps:spPr>
                        <wps:txbx>
                          <w:txbxContent>
                            <w:p w14:paraId="12364149"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467353B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0" name="Text Box 20"/>
                        <wps:cNvSpPr txBox="1"/>
                        <wps:spPr>
                          <a:xfrm>
                            <a:off x="-1071868" y="87053"/>
                            <a:ext cx="825384" cy="519418"/>
                          </a:xfrm>
                          <a:prstGeom prst="rect">
                            <a:avLst/>
                          </a:prstGeom>
                          <a:noFill/>
                          <a:ln w="6350">
                            <a:noFill/>
                          </a:ln>
                        </wps:spPr>
                        <wps:txbx>
                          <w:txbxContent>
                            <w:p w14:paraId="675340C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89954" id="Group 17" o:spid="_x0000_s1040" style="position:absolute;margin-left:138.3pt;margin-top:164.25pt;width:245.4pt;height:105.95pt;z-index:251692032;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">
                <v:shape id="Text Box 18" o:spid="_x0000_s1041"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" filled="f" stroked="f" strokeweight=".5pt">
                  <v:textbox inset="0,0,0,0">
                    <w:txbxContent>
                      <w:p w14:paraId="12364149"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467353B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20" o:spid="_x0000_s1042"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" filled="f" stroked="f" strokeweight=".5pt">
                  <v:textbox inset="0,0,0,0">
                    <w:txbxContent>
                      <w:p w14:paraId="675340C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198E2EDF" w14:textId="77777777" w:rsidR="003867E9" w:rsidRDefault="003867E9" w:rsidP="003867E9">
      <w:pPr>
        <w:pStyle w:val="TOCHeading"/>
        <w:rPr>
          <w:rFonts w:asciiTheme="minorHAnsi" w:eastAsiaTheme="minorEastAsia" w:hAnsiTheme="minorHAnsi" w:cstheme="minorBidi"/>
          <w:color w:val="auto"/>
          <w:sz w:val="22"/>
          <w:szCs w:val="22"/>
        </w:rPr>
      </w:pPr>
    </w:p>
    <w:p w14:paraId="7EA8DEAD"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00224" behindDoc="0" locked="0" layoutInCell="1" allowOverlap="1" wp14:anchorId="18957FAC" wp14:editId="3A4FA14E">
                <wp:simplePos x="0" y="0"/>
                <wp:positionH relativeFrom="column">
                  <wp:posOffset>6355715</wp:posOffset>
                </wp:positionH>
                <wp:positionV relativeFrom="paragraph">
                  <wp:posOffset>4299585</wp:posOffset>
                </wp:positionV>
                <wp:extent cx="865505" cy="2209165"/>
                <wp:effectExtent l="2540" t="381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54A2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9F9BBC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57FAC" id="Text Box 21" o:spid="_x0000_s1043" type="#_x0000_t202" style="position:absolute;margin-left:500.45pt;margin-top:338.55pt;width:68.15pt;height:173.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Ys2wEAAJw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lIWmoc1dTQnEgPwpwXyjcVcS3ek4aR4lJx//MgUHHWf7ZkS8zWUuBS1EshrOyA&#10;Uhc4m8vbMGfw4NC0HYHPxlu4Ieu0SapeiJwpUwSS2HNcY8Z+/063Xn6q/S8A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VqhmLNsBAACc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04054A2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9F9BBC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2F737F7F" w14:textId="77777777" w:rsidR="003867E9" w:rsidRPr="00653E78" w:rsidRDefault="003867E9" w:rsidP="003867E9">
      <w:pPr>
        <w:jc w:val="center"/>
        <w:rPr>
          <w:b/>
          <w:i/>
          <w:sz w:val="40"/>
          <w:szCs w:val="40"/>
        </w:rPr>
      </w:pPr>
      <w:r w:rsidRPr="00653E78">
        <w:rPr>
          <w:rFonts w:hint="eastAsia"/>
          <w:b/>
          <w:i/>
          <w:sz w:val="40"/>
          <w:szCs w:val="40"/>
        </w:rPr>
        <w:t>Acknowledgement</w:t>
      </w:r>
    </w:p>
    <w:p w14:paraId="7CEEED4C"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7512655B"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DC751DD" w14:textId="77777777" w:rsidR="003867E9" w:rsidRDefault="003867E9" w:rsidP="003867E9">
      <w:pPr>
        <w:spacing w:line="360" w:lineRule="auto"/>
        <w:rPr>
          <w:sz w:val="32"/>
          <w:szCs w:val="32"/>
        </w:rPr>
      </w:pPr>
    </w:p>
    <w:p w14:paraId="429C643A" w14:textId="77777777" w:rsidR="003867E9" w:rsidRDefault="003867E9" w:rsidP="003867E9">
      <w:pPr>
        <w:spacing w:line="360" w:lineRule="auto"/>
        <w:rPr>
          <w:sz w:val="32"/>
          <w:szCs w:val="32"/>
        </w:rPr>
      </w:pPr>
    </w:p>
    <w:p w14:paraId="04BDCFDA" w14:textId="77777777" w:rsidR="003867E9" w:rsidRDefault="003867E9" w:rsidP="003867E9">
      <w:pPr>
        <w:spacing w:line="360" w:lineRule="auto"/>
        <w:rPr>
          <w:sz w:val="32"/>
          <w:szCs w:val="32"/>
        </w:rPr>
      </w:pPr>
    </w:p>
    <w:p w14:paraId="00DB9C51" w14:textId="77777777" w:rsidR="003867E9" w:rsidRDefault="003867E9" w:rsidP="003867E9">
      <w:pPr>
        <w:spacing w:line="360" w:lineRule="auto"/>
        <w:rPr>
          <w:sz w:val="32"/>
          <w:szCs w:val="32"/>
        </w:rPr>
      </w:pPr>
    </w:p>
    <w:p w14:paraId="040872CC" w14:textId="77777777" w:rsidR="003867E9" w:rsidRDefault="003867E9" w:rsidP="003867E9">
      <w:pPr>
        <w:spacing w:line="360" w:lineRule="auto"/>
        <w:rPr>
          <w:sz w:val="32"/>
          <w:szCs w:val="32"/>
        </w:rPr>
      </w:pPr>
    </w:p>
    <w:p w14:paraId="5328A565" w14:textId="77777777" w:rsidR="003867E9" w:rsidRDefault="003867E9" w:rsidP="003867E9">
      <w:pPr>
        <w:spacing w:line="360" w:lineRule="auto"/>
        <w:rPr>
          <w:sz w:val="32"/>
          <w:szCs w:val="32"/>
        </w:rPr>
      </w:pPr>
    </w:p>
    <w:p w14:paraId="595DFC3F" w14:textId="77777777" w:rsidR="003867E9" w:rsidRDefault="003867E9" w:rsidP="003867E9">
      <w:pPr>
        <w:spacing w:line="360" w:lineRule="auto"/>
        <w:rPr>
          <w:sz w:val="32"/>
          <w:szCs w:val="32"/>
        </w:rPr>
      </w:pPr>
    </w:p>
    <w:p w14:paraId="05A2F4B3" w14:textId="77777777" w:rsidR="003867E9" w:rsidRDefault="003867E9" w:rsidP="003867E9">
      <w:pPr>
        <w:spacing w:line="360" w:lineRule="auto"/>
        <w:rPr>
          <w:sz w:val="32"/>
          <w:szCs w:val="32"/>
        </w:rPr>
      </w:pPr>
    </w:p>
    <w:p w14:paraId="57923B83" w14:textId="77777777" w:rsidR="003867E9" w:rsidRPr="008777F4" w:rsidRDefault="003867E9" w:rsidP="003867E9">
      <w:pPr>
        <w:spacing w:line="360" w:lineRule="auto"/>
        <w:rPr>
          <w:sz w:val="32"/>
          <w:szCs w:val="32"/>
        </w:rPr>
      </w:pPr>
    </w:p>
    <w:p w14:paraId="2001EB2E" w14:textId="77777777" w:rsidR="003867E9" w:rsidRDefault="003867E9" w:rsidP="003867E9"/>
    <w:sdt>
      <w:sdtPr>
        <w:rPr>
          <w:rFonts w:asciiTheme="minorHAnsi" w:eastAsiaTheme="minorEastAsia" w:hAnsiTheme="minorHAnsi" w:cstheme="minorBidi"/>
          <w:color w:val="auto"/>
          <w:sz w:val="22"/>
          <w:szCs w:val="22"/>
        </w:rPr>
        <w:id w:val="1443342258"/>
        <w:docPartObj>
          <w:docPartGallery w:val="Table of Contents"/>
          <w:docPartUnique/>
        </w:docPartObj>
      </w:sdtPr>
      <w:sdtEndPr>
        <w:rPr>
          <w:b/>
          <w:bCs/>
          <w:noProof/>
        </w:rPr>
      </w:sdtEndPr>
      <w:sdtContent>
        <w:p w14:paraId="04A80E58" w14:textId="77777777" w:rsidR="003867E9" w:rsidRDefault="003867E9" w:rsidP="003867E9">
          <w:pPr>
            <w:pStyle w:val="TOCHeading"/>
          </w:pPr>
          <w:r>
            <w:t>Table of Contents</w:t>
          </w:r>
        </w:p>
        <w:p w14:paraId="3E3AF626" w14:textId="09D571C5"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7701E1C6" w14:textId="595C8B7D"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1E3F5E32" w14:textId="55F018B1"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00D61FC" w14:textId="727F1E65"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1C74AE68" w14:textId="4256CBB7"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353858D" w14:textId="1111D8C0"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6375B6B" w14:textId="5DB3A2F0"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4BB18F9" w14:textId="4B7F25AD"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8B9E119" w14:textId="7C4A0FA3"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DFD5159" w14:textId="79AEFF87"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A26B84C" w14:textId="6406B7E0"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A7903EB" w14:textId="66F534FC"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7F980CB5" w14:textId="77777777" w:rsidR="003867E9" w:rsidRDefault="003867E9" w:rsidP="003867E9">
          <w:r>
            <w:rPr>
              <w:b/>
              <w:bCs/>
              <w:noProof/>
            </w:rPr>
            <w:fldChar w:fldCharType="end"/>
          </w:r>
        </w:p>
      </w:sdtContent>
    </w:sdt>
    <w:p w14:paraId="072C80C1" w14:textId="77777777" w:rsidR="003867E9" w:rsidRDefault="003867E9" w:rsidP="003867E9">
      <w:pPr>
        <w:spacing w:before="100" w:beforeAutospacing="1" w:line="360" w:lineRule="auto"/>
        <w:rPr>
          <w:sz w:val="24"/>
          <w:szCs w:val="24"/>
        </w:rPr>
      </w:pPr>
    </w:p>
    <w:p w14:paraId="51542F79" w14:textId="77777777" w:rsidR="003867E9" w:rsidRDefault="003867E9" w:rsidP="003867E9">
      <w:pPr>
        <w:rPr>
          <w:sz w:val="24"/>
          <w:szCs w:val="24"/>
        </w:rPr>
      </w:pPr>
      <w:r>
        <w:rPr>
          <w:sz w:val="24"/>
          <w:szCs w:val="24"/>
        </w:rPr>
        <w:br w:type="page"/>
      </w:r>
    </w:p>
    <w:p w14:paraId="25AE1A1D"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32C8641"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7E273C88"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424A3434"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33C1800A"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2159CE9C"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0D57FB62"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0353A7BC"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3B569590"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03B48CFC"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40915798" w14:textId="77777777" w:rsidR="003867E9" w:rsidRPr="005F2654" w:rsidRDefault="003867E9" w:rsidP="003867E9">
      <w:pPr>
        <w:spacing w:line="360" w:lineRule="auto"/>
        <w:rPr>
          <w:sz w:val="24"/>
          <w:szCs w:val="24"/>
        </w:rPr>
      </w:pPr>
    </w:p>
    <w:p w14:paraId="22DA36F7"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287B65EB"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2101A717"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5773D21B"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11502ADB"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4B88CD41"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5A370B35"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0CB5CCDE"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3581279B"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36D93FAC"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76C8592"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294D14F2"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0D2958C4"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063F0A4F"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B7B2788"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7EA85409"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1AACCFFD" w14:textId="77777777" w:rsidR="003867E9" w:rsidRPr="005F2654" w:rsidRDefault="003867E9" w:rsidP="003867E9">
      <w:pPr>
        <w:spacing w:line="360" w:lineRule="auto"/>
        <w:rPr>
          <w:sz w:val="24"/>
          <w:szCs w:val="24"/>
        </w:rPr>
      </w:pPr>
    </w:p>
    <w:p w14:paraId="72B3D3FB"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7D8316D"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3BED1C82"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126B6F16"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3E9159E3"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69322A76"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4493D845"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76DC9C04"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85A3433"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07914DFD"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6C69A4FF"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2BEBAC6B"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0B42605D"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0C777AF3"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EB4615E"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908299E"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59315D67"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55D90B70"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0298AB6C"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35F4F8A5"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11F3A471"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4AF84D01"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32AF03EB"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7F361F11"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5A52C111"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33C5869D"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3BC9FBEB"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4ED239C4" w14:textId="77777777" w:rsidR="003867E9" w:rsidRPr="005F2654" w:rsidRDefault="003867E9" w:rsidP="003867E9">
      <w:pPr>
        <w:spacing w:line="360" w:lineRule="auto"/>
        <w:rPr>
          <w:sz w:val="24"/>
          <w:szCs w:val="24"/>
        </w:rPr>
      </w:pPr>
    </w:p>
    <w:p w14:paraId="71FEF46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5CF342A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7B51BB4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098AFAE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33C8FF1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40EEB02E"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1FE9AF9A"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302671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6E397D0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2E7F2F32"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042522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6B5581F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4A67F9F5" w14:textId="77777777" w:rsidR="003867E9" w:rsidRPr="005F2654" w:rsidRDefault="003867E9" w:rsidP="003867E9">
      <w:pPr>
        <w:spacing w:line="360" w:lineRule="auto"/>
        <w:rPr>
          <w:sz w:val="24"/>
          <w:szCs w:val="24"/>
        </w:rPr>
      </w:pPr>
    </w:p>
    <w:p w14:paraId="11ED1761" w14:textId="77777777" w:rsidR="003867E9" w:rsidRDefault="003867E9" w:rsidP="003867E9"/>
    <w:p w14:paraId="4FA6A2E1" w14:textId="77777777" w:rsidR="003867E9" w:rsidRDefault="003867E9" w:rsidP="003867E9"/>
    <w:p w14:paraId="46C365E2" w14:textId="77777777" w:rsidR="003867E9" w:rsidRDefault="003867E9" w:rsidP="003867E9"/>
    <w:p w14:paraId="51286844" w14:textId="77777777" w:rsidR="003867E9" w:rsidRDefault="003867E9" w:rsidP="003867E9"/>
    <w:p w14:paraId="1634D864" w14:textId="77777777" w:rsidR="003867E9" w:rsidRDefault="003867E9" w:rsidP="003867E9"/>
    <w:p w14:paraId="045E2616" w14:textId="77777777" w:rsidR="003867E9" w:rsidRDefault="003867E9" w:rsidP="003867E9"/>
    <w:p w14:paraId="2AE7BE7C" w14:textId="77777777" w:rsidR="003867E9" w:rsidRDefault="003867E9" w:rsidP="003867E9"/>
    <w:p w14:paraId="17836022" w14:textId="77777777" w:rsidR="003867E9" w:rsidRDefault="003867E9" w:rsidP="003867E9"/>
    <w:p w14:paraId="260BBDF6" w14:textId="77777777" w:rsidR="003867E9" w:rsidRDefault="003867E9" w:rsidP="003867E9"/>
    <w:p w14:paraId="2B835664" w14:textId="77777777" w:rsidR="003867E9" w:rsidRDefault="003867E9" w:rsidP="003867E9"/>
    <w:p w14:paraId="689613DE" w14:textId="77777777" w:rsidR="003867E9" w:rsidRDefault="003867E9" w:rsidP="003867E9"/>
    <w:p w14:paraId="608507CF" w14:textId="77777777" w:rsidR="003867E9" w:rsidRDefault="003867E9" w:rsidP="003867E9"/>
    <w:p w14:paraId="6A897A12" w14:textId="77777777" w:rsidR="003867E9" w:rsidRDefault="003867E9" w:rsidP="003867E9"/>
    <w:p w14:paraId="371CF7A1" w14:textId="77777777" w:rsidR="003867E9" w:rsidRDefault="003867E9" w:rsidP="003867E9"/>
    <w:p w14:paraId="6D54B553" w14:textId="77777777" w:rsidR="003867E9" w:rsidRDefault="003867E9" w:rsidP="003867E9"/>
    <w:p w14:paraId="65BD292F" w14:textId="77777777" w:rsidR="003867E9" w:rsidRDefault="003867E9" w:rsidP="003867E9"/>
    <w:p w14:paraId="24E1EFFB" w14:textId="77777777" w:rsidR="003867E9" w:rsidRDefault="003867E9" w:rsidP="003867E9"/>
    <w:p w14:paraId="0AC025FC" w14:textId="77777777" w:rsidR="003867E9" w:rsidRDefault="003867E9" w:rsidP="003867E9">
      <w:pPr>
        <w:pStyle w:val="Heading1"/>
      </w:pPr>
      <w:r w:rsidRPr="00B12DEE">
        <w:lastRenderedPageBreak/>
        <w:t>Bibliography</w:t>
      </w:r>
    </w:p>
    <w:p w14:paraId="087DF810" w14:textId="77777777" w:rsidR="003867E9" w:rsidRDefault="003867E9" w:rsidP="003867E9"/>
    <w:p w14:paraId="63A2242D" w14:textId="77777777" w:rsidR="003867E9" w:rsidRPr="00B12DEE" w:rsidRDefault="00B13568" w:rsidP="003867E9">
      <w:pPr>
        <w:rPr>
          <w:color w:val="000000" w:themeColor="text1"/>
        </w:rPr>
      </w:pPr>
      <w:hyperlink r:id="rId13" w:history="1">
        <w:r w:rsidR="003867E9" w:rsidRPr="00B12DEE">
          <w:rPr>
            <w:rStyle w:val="Hyperlink"/>
            <w:color w:val="000000" w:themeColor="text1"/>
          </w:rPr>
          <w:t>https://blog.ipleaders.in/free-consent/</w:t>
        </w:r>
      </w:hyperlink>
    </w:p>
    <w:p w14:paraId="5E52AC2F" w14:textId="77777777" w:rsidR="003867E9" w:rsidRDefault="00B13568" w:rsidP="003867E9">
      <w:hyperlink r:id="rId14" w:history="1">
        <w:r w:rsidR="003867E9" w:rsidRPr="00B12DEE">
          <w:rPr>
            <w:rStyle w:val="Hyperlink"/>
            <w:color w:val="000000" w:themeColor="text1"/>
          </w:rPr>
          <w:t>https://egyankosh.ac.in/bitstream/123456789/13360/1/Unit-4.pdf</w:t>
        </w:r>
      </w:hyperlink>
    </w:p>
    <w:p w14:paraId="24A47F1D" w14:textId="77777777" w:rsidR="003867E9" w:rsidRPr="00B12DEE" w:rsidRDefault="003867E9" w:rsidP="003867E9"/>
    <w:p w14:paraId="3D269342" w14:textId="77777777" w:rsidR="003867E9" w:rsidRDefault="003867E9" w:rsidP="003867E9">
      <w:pPr>
        <w:pStyle w:val="TOCHeading"/>
        <w:rPr>
          <w:noProof/>
        </w:rPr>
      </w:pPr>
      <w:r>
        <w:rPr>
          <w:noProof/>
        </w:rPr>
        <mc:AlternateContent>
          <mc:Choice Requires="wps">
            <w:drawing>
              <wp:anchor distT="0" distB="0" distL="114300" distR="114300" simplePos="0" relativeHeight="251704320" behindDoc="0" locked="0" layoutInCell="1" allowOverlap="1" wp14:anchorId="4187D52B" wp14:editId="1309AC50">
                <wp:simplePos x="0" y="0"/>
                <wp:positionH relativeFrom="column">
                  <wp:posOffset>735330</wp:posOffset>
                </wp:positionH>
                <wp:positionV relativeFrom="paragraph">
                  <wp:posOffset>228600</wp:posOffset>
                </wp:positionV>
                <wp:extent cx="5875020" cy="7046595"/>
                <wp:effectExtent l="152400" t="152400" r="144780" b="154305"/>
                <wp:wrapNone/>
                <wp:docPr id="22" name="Rectangle 22"/>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A5CC2" id="Rectangle 22" o:spid="_x0000_s1026" style="position:absolute;margin-left:57.9pt;margin-top:18pt;width:462.6pt;height:554.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702272" behindDoc="0" locked="0" layoutInCell="1" allowOverlap="1" wp14:anchorId="75243CCB" wp14:editId="0A3D3FBF">
                <wp:simplePos x="0" y="0"/>
                <wp:positionH relativeFrom="column">
                  <wp:posOffset>6355715</wp:posOffset>
                </wp:positionH>
                <wp:positionV relativeFrom="paragraph">
                  <wp:posOffset>4299585</wp:posOffset>
                </wp:positionV>
                <wp:extent cx="865505" cy="2209165"/>
                <wp:effectExtent l="2540" t="381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A82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DAB38E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43CCB" id="Text Box 23" o:spid="_x0000_s1044" type="#_x0000_t202" style="position:absolute;margin-left:500.45pt;margin-top:338.55pt;width:68.15pt;height:173.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WP3AEAAJw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lI2jY2jmpqaE6kB2HOC+WbirgW70nDSHGpuP95EKg46z9bsiVmaylwKeqlEFZ2&#10;QKkLnM3lbZgzeHBo2o7AZ+Mt3JB12iRVL0TOlCkCSew5rjFjv3+nWy8/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Gg0pY/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5267A82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DAB38E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0BEC2EF9" w14:textId="77777777" w:rsidR="003867E9" w:rsidRDefault="003867E9" w:rsidP="003867E9">
      <w:r>
        <w:rPr>
          <w:noProof/>
        </w:rPr>
        <mc:AlternateContent>
          <mc:Choice Requires="wps">
            <w:drawing>
              <wp:anchor distT="0" distB="0" distL="114300" distR="114300" simplePos="0" relativeHeight="251711488" behindDoc="0" locked="0" layoutInCell="1" allowOverlap="1" wp14:anchorId="6AC32992" wp14:editId="5C1EC62A">
                <wp:simplePos x="0" y="0"/>
                <wp:positionH relativeFrom="column">
                  <wp:posOffset>2479675</wp:posOffset>
                </wp:positionH>
                <wp:positionV relativeFrom="paragraph">
                  <wp:posOffset>1684020</wp:posOffset>
                </wp:positionV>
                <wp:extent cx="1863416" cy="264795"/>
                <wp:effectExtent l="0" t="0" r="3810" b="1905"/>
                <wp:wrapNone/>
                <wp:docPr id="24" name="Text Box 24"/>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03A2C53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32992" id="Text Box 24" o:spid="_x0000_s1045" type="#_x0000_t202" style="position:absolute;margin-left:195.25pt;margin-top:132.6pt;width:146.75pt;height:20.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ejgHVRICAAAkBAAADgAAAAAAAAAAAAAAAAAuAgAAZHJzL2Uyb0RvYy54bWxQSwECLQAUAAYACAAA&#10;ACEAMsmpuOAAAAALAQAADwAAAAAAAAAAAAAAAABsBAAAZHJzL2Rvd25yZXYueG1sUEsFBgAAAAAE&#10;AAQA8wAAAHkFAAAAAA==&#10;" filled="f" stroked="f" strokeweight=".5pt">
                <v:textbox inset="0,0,0,0">
                  <w:txbxContent>
                    <w:p w14:paraId="03A2C53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3A52A54" wp14:editId="12558FAA">
                <wp:simplePos x="0" y="0"/>
                <wp:positionH relativeFrom="column">
                  <wp:posOffset>4107815</wp:posOffset>
                </wp:positionH>
                <wp:positionV relativeFrom="paragraph">
                  <wp:posOffset>5368185</wp:posOffset>
                </wp:positionV>
                <wp:extent cx="5282565" cy="5282565"/>
                <wp:effectExtent l="19050" t="19050" r="32385" b="32385"/>
                <wp:wrapNone/>
                <wp:docPr id="25" name="Straight Connector 25"/>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23743" id="Straight Connector 25"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709440" behindDoc="0" locked="0" layoutInCell="1" allowOverlap="1" wp14:anchorId="77753A9B" wp14:editId="675641F2">
                <wp:simplePos x="0" y="0"/>
                <wp:positionH relativeFrom="column">
                  <wp:posOffset>261620</wp:posOffset>
                </wp:positionH>
                <wp:positionV relativeFrom="paragraph">
                  <wp:posOffset>7237730</wp:posOffset>
                </wp:positionV>
                <wp:extent cx="914400" cy="304800"/>
                <wp:effectExtent l="0" t="0" r="15240" b="0"/>
                <wp:wrapNone/>
                <wp:docPr id="26" name="Text Box 2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71E1B69"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53A9B" id="Text Box 26" o:spid="_x0000_s1046" type="#_x0000_t202" style="position:absolute;margin-left:20.6pt;margin-top:569.9pt;width:1in;height:24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GRyr&#10;vA8CAAAhBAAADgAAAAAAAAAAAAAAAAAuAgAAZHJzL2Uyb0RvYy54bWxQSwECLQAUAAYACAAAACEA&#10;+LBfJeAAAAAMAQAADwAAAAAAAAAAAAAAAABpBAAAZHJzL2Rvd25yZXYueG1sUEsFBgAAAAAEAAQA&#10;8wAAAHYFAAAAAA==&#10;" filled="f" stroked="f" strokeweight=".5pt">
                <v:textbox inset="0,0,0,0">
                  <w:txbxContent>
                    <w:p w14:paraId="271E1B69"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32CC1A5" wp14:editId="170DC3E4">
                <wp:simplePos x="0" y="0"/>
                <wp:positionH relativeFrom="column">
                  <wp:posOffset>1585838</wp:posOffset>
                </wp:positionH>
                <wp:positionV relativeFrom="paragraph">
                  <wp:posOffset>7183120</wp:posOffset>
                </wp:positionV>
                <wp:extent cx="5025390" cy="1492250"/>
                <wp:effectExtent l="0" t="0" r="3810" b="12700"/>
                <wp:wrapNone/>
                <wp:docPr id="27" name="Text Box 27"/>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46FA5817" w14:textId="77777777" w:rsidR="003867E9" w:rsidRPr="00846B4F" w:rsidRDefault="003867E9" w:rsidP="003867E9">
                            <w:pPr>
                              <w:spacing w:after="0"/>
                              <w:rPr>
                                <w:b/>
                                <w:bCs/>
                                <w:sz w:val="40"/>
                                <w:szCs w:val="40"/>
                              </w:rPr>
                            </w:pPr>
                            <w:r>
                              <w:rPr>
                                <w:b/>
                                <w:bCs/>
                                <w:sz w:val="40"/>
                                <w:szCs w:val="40"/>
                              </w:rPr>
                              <w:t>MUKESH SINGH NEGI</w:t>
                            </w:r>
                          </w:p>
                          <w:p w14:paraId="0D12514F"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2C60D35"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CC1A5" id="Text Box 27" o:spid="_x0000_s1047" type="#_x0000_t202" style="position:absolute;margin-left:124.85pt;margin-top:565.6pt;width:395.7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" filled="f" stroked="f" strokeweight=".5pt">
                <v:textbox inset="0,0,0,0">
                  <w:txbxContent>
                    <w:p w14:paraId="46FA5817" w14:textId="77777777" w:rsidR="003867E9" w:rsidRPr="00846B4F" w:rsidRDefault="003867E9" w:rsidP="003867E9">
                      <w:pPr>
                        <w:spacing w:after="0"/>
                        <w:rPr>
                          <w:b/>
                          <w:bCs/>
                          <w:sz w:val="40"/>
                          <w:szCs w:val="40"/>
                        </w:rPr>
                      </w:pPr>
                      <w:r>
                        <w:rPr>
                          <w:b/>
                          <w:bCs/>
                          <w:sz w:val="40"/>
                          <w:szCs w:val="40"/>
                        </w:rPr>
                        <w:t>MUKESH SINGH NEGI</w:t>
                      </w:r>
                    </w:p>
                    <w:p w14:paraId="0D12514F"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2C60D35"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705344" behindDoc="0" locked="0" layoutInCell="1" allowOverlap="1" wp14:anchorId="0620B981" wp14:editId="30793BC4">
                <wp:simplePos x="0" y="0"/>
                <wp:positionH relativeFrom="column">
                  <wp:posOffset>959727</wp:posOffset>
                </wp:positionH>
                <wp:positionV relativeFrom="paragraph">
                  <wp:posOffset>4206766</wp:posOffset>
                </wp:positionV>
                <wp:extent cx="6921719" cy="6333140"/>
                <wp:effectExtent l="171450" t="114300" r="50800" b="182245"/>
                <wp:wrapNone/>
                <wp:docPr id="28" name="Group 28"/>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29" name="Straight Connector 29"/>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2EDDBB" id="Group 28" o:spid="_x0000_s1026" style="position:absolute;margin-left:75.55pt;margin-top:331.25pt;width:545pt;height:498.65pt;z-index:251705344;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">
                <v:line id="Straight Connector 29"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" strokecolor="white [3212]" strokeweight="30pt"/>
                <v:line id="Straight Connector 30"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" strokecolor="white [3212]" strokeweight="15pt"/>
              </v:group>
            </w:pict>
          </mc:Fallback>
        </mc:AlternateContent>
      </w:r>
      <w:r>
        <w:rPr>
          <w:noProof/>
        </w:rPr>
        <mc:AlternateContent>
          <mc:Choice Requires="wps">
            <w:drawing>
              <wp:anchor distT="0" distB="0" distL="114300" distR="114300" simplePos="0" relativeHeight="251714560" behindDoc="0" locked="0" layoutInCell="1" allowOverlap="1" wp14:anchorId="35F6A6FE" wp14:editId="5271417A">
                <wp:simplePos x="0" y="0"/>
                <wp:positionH relativeFrom="column">
                  <wp:posOffset>3989705</wp:posOffset>
                </wp:positionH>
                <wp:positionV relativeFrom="paragraph">
                  <wp:posOffset>5249011</wp:posOffset>
                </wp:positionV>
                <wp:extent cx="5282565" cy="5282565"/>
                <wp:effectExtent l="38100" t="38100" r="51435" b="70485"/>
                <wp:wrapNone/>
                <wp:docPr id="31" name="Straight Connector 31"/>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0AA5E" id="Straight Connector 3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713536" behindDoc="0" locked="0" layoutInCell="1" allowOverlap="1" wp14:anchorId="5DE9D20A" wp14:editId="6E2BB8F9">
                <wp:simplePos x="0" y="0"/>
                <wp:positionH relativeFrom="column">
                  <wp:posOffset>3628390</wp:posOffset>
                </wp:positionH>
                <wp:positionV relativeFrom="paragraph">
                  <wp:posOffset>5289550</wp:posOffset>
                </wp:positionV>
                <wp:extent cx="5282565" cy="5282565"/>
                <wp:effectExtent l="95250" t="76200" r="0" b="108585"/>
                <wp:wrapNone/>
                <wp:docPr id="32" name="Straight Connector 3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20CAE" id="Straight Connector 32"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06368" behindDoc="0" locked="0" layoutInCell="1" allowOverlap="1" wp14:anchorId="1E642584" wp14:editId="02FFF294">
                <wp:simplePos x="0" y="0"/>
                <wp:positionH relativeFrom="column">
                  <wp:posOffset>-1513205</wp:posOffset>
                </wp:positionH>
                <wp:positionV relativeFrom="paragraph">
                  <wp:posOffset>-2092363</wp:posOffset>
                </wp:positionV>
                <wp:extent cx="5282565" cy="5282565"/>
                <wp:effectExtent l="95250" t="76200" r="0" b="108585"/>
                <wp:wrapNone/>
                <wp:docPr id="33" name="Straight Connector 33"/>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97FE2" id="Straight Connector 3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07392" behindDoc="0" locked="0" layoutInCell="1" allowOverlap="1" wp14:anchorId="3009BF08" wp14:editId="00F25048">
                <wp:simplePos x="0" y="0"/>
                <wp:positionH relativeFrom="column">
                  <wp:posOffset>-1346835</wp:posOffset>
                </wp:positionH>
                <wp:positionV relativeFrom="paragraph">
                  <wp:posOffset>-1371600</wp:posOffset>
                </wp:positionV>
                <wp:extent cx="5924550" cy="5924550"/>
                <wp:effectExtent l="304800" t="285750" r="247650" b="323850"/>
                <wp:wrapNone/>
                <wp:docPr id="34" name="Straight Connector 34"/>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9482E" id="Straight Connector 34"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703296" behindDoc="0" locked="0" layoutInCell="1" allowOverlap="1" wp14:anchorId="6AFE9160" wp14:editId="431C0B0F">
                <wp:simplePos x="0" y="0"/>
                <wp:positionH relativeFrom="column">
                  <wp:posOffset>-1657350</wp:posOffset>
                </wp:positionH>
                <wp:positionV relativeFrom="paragraph">
                  <wp:posOffset>-1371600</wp:posOffset>
                </wp:positionV>
                <wp:extent cx="5282565" cy="5282565"/>
                <wp:effectExtent l="171450" t="152400" r="146685" b="184785"/>
                <wp:wrapNone/>
                <wp:docPr id="35" name="Straight Connector 35"/>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EF214" id="Straight Connector 35"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7ED2B61C" w14:textId="77777777" w:rsidR="003867E9" w:rsidRDefault="003867E9" w:rsidP="003867E9">
      <w:pPr>
        <w:rPr>
          <w:sz w:val="24"/>
          <w:szCs w:val="24"/>
        </w:rPr>
      </w:pPr>
      <w:r>
        <w:rPr>
          <w:noProof/>
        </w:rPr>
        <mc:AlternateContent>
          <mc:Choice Requires="wps">
            <w:drawing>
              <wp:anchor distT="0" distB="0" distL="114300" distR="114300" simplePos="0" relativeHeight="251712512" behindDoc="0" locked="0" layoutInCell="1" allowOverlap="1" wp14:anchorId="25E11525" wp14:editId="46F4E5FC">
                <wp:simplePos x="0" y="0"/>
                <wp:positionH relativeFrom="column">
                  <wp:posOffset>1089660</wp:posOffset>
                </wp:positionH>
                <wp:positionV relativeFrom="paragraph">
                  <wp:posOffset>3353435</wp:posOffset>
                </wp:positionV>
                <wp:extent cx="4853940" cy="2308860"/>
                <wp:effectExtent l="0" t="0" r="3810" b="15240"/>
                <wp:wrapNone/>
                <wp:docPr id="36" name="Text Box 36"/>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2B307410"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CE15317"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B3D8BEB" w14:textId="77777777" w:rsidR="003867E9" w:rsidRPr="003F5839" w:rsidRDefault="003867E9" w:rsidP="003867E9">
                            <w:pPr>
                              <w:jc w:val="center"/>
                              <w:rPr>
                                <w:i/>
                                <w:iCs/>
                                <w:sz w:val="48"/>
                                <w:szCs w:val="48"/>
                                <w:lang w:val="en-IN"/>
                              </w:rPr>
                            </w:pPr>
                            <w:r w:rsidRPr="003F5839">
                              <w:rPr>
                                <w:i/>
                                <w:iCs/>
                                <w:sz w:val="48"/>
                                <w:szCs w:val="48"/>
                                <w:lang w:val="en-IN"/>
                              </w:rPr>
                              <w:t>Topic</w:t>
                            </w:r>
                          </w:p>
                          <w:p w14:paraId="332DAC3C"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1525" id="Text Box 36" o:spid="_x0000_s1048" type="#_x0000_t202" style="position:absolute;margin-left:85.8pt;margin-top:264.05pt;width:382.2pt;height:18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MYEQIAACU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" filled="f" stroked="f" strokeweight=".5pt">
                <v:textbox inset="0,0,0,0">
                  <w:txbxContent>
                    <w:p w14:paraId="2B307410"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CE15317"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B3D8BEB" w14:textId="77777777" w:rsidR="003867E9" w:rsidRPr="003F5839" w:rsidRDefault="003867E9" w:rsidP="003867E9">
                      <w:pPr>
                        <w:jc w:val="center"/>
                        <w:rPr>
                          <w:i/>
                          <w:iCs/>
                          <w:sz w:val="48"/>
                          <w:szCs w:val="48"/>
                          <w:lang w:val="en-IN"/>
                        </w:rPr>
                      </w:pPr>
                      <w:r w:rsidRPr="003F5839">
                        <w:rPr>
                          <w:i/>
                          <w:iCs/>
                          <w:sz w:val="48"/>
                          <w:szCs w:val="48"/>
                          <w:lang w:val="en-IN"/>
                        </w:rPr>
                        <w:t>Topic</w:t>
                      </w:r>
                    </w:p>
                    <w:p w14:paraId="332DAC3C"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708416" behindDoc="0" locked="0" layoutInCell="1" allowOverlap="1" wp14:anchorId="3C27E191" wp14:editId="61055C87">
                <wp:simplePos x="0" y="0"/>
                <wp:positionH relativeFrom="column">
                  <wp:posOffset>1756410</wp:posOffset>
                </wp:positionH>
                <wp:positionV relativeFrom="paragraph">
                  <wp:posOffset>2085975</wp:posOffset>
                </wp:positionV>
                <wp:extent cx="3116581" cy="1345565"/>
                <wp:effectExtent l="0" t="0" r="7620" b="6985"/>
                <wp:wrapNone/>
                <wp:docPr id="37" name="Group 37"/>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8" name="Text Box 38"/>
                        <wps:cNvSpPr txBox="1"/>
                        <wps:spPr>
                          <a:xfrm>
                            <a:off x="-922704" y="606471"/>
                            <a:ext cx="499300" cy="1035167"/>
                          </a:xfrm>
                          <a:prstGeom prst="rect">
                            <a:avLst/>
                          </a:prstGeom>
                          <a:noFill/>
                          <a:ln w="6350">
                            <a:noFill/>
                          </a:ln>
                        </wps:spPr>
                        <wps:txbx>
                          <w:txbxContent>
                            <w:p w14:paraId="693E3840"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1300D262"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9" name="Text Box 39"/>
                        <wps:cNvSpPr txBox="1"/>
                        <wps:spPr>
                          <a:xfrm>
                            <a:off x="-1071868" y="87053"/>
                            <a:ext cx="825384" cy="519418"/>
                          </a:xfrm>
                          <a:prstGeom prst="rect">
                            <a:avLst/>
                          </a:prstGeom>
                          <a:noFill/>
                          <a:ln w="6350">
                            <a:noFill/>
                          </a:ln>
                        </wps:spPr>
                        <wps:txbx>
                          <w:txbxContent>
                            <w:p w14:paraId="3B2CB560"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27E191" id="Group 37" o:spid="_x0000_s1049" style="position:absolute;margin-left:138.3pt;margin-top:164.25pt;width:245.4pt;height:105.95pt;z-index:251708416;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">
                <v:shape id="Text Box 38" o:spid="_x0000_s1050"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" filled="f" stroked="f" strokeweight=".5pt">
                  <v:textbox inset="0,0,0,0">
                    <w:txbxContent>
                      <w:p w14:paraId="693E3840"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1300D262"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9" o:spid="_x0000_s1051"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" filled="f" stroked="f" strokeweight=".5pt">
                  <v:textbox inset="0,0,0,0">
                    <w:txbxContent>
                      <w:p w14:paraId="3B2CB560"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74A13E17" w14:textId="77777777" w:rsidR="003867E9" w:rsidRDefault="003867E9" w:rsidP="003867E9">
      <w:pPr>
        <w:pStyle w:val="TOCHeading"/>
        <w:rPr>
          <w:rFonts w:asciiTheme="minorHAnsi" w:eastAsiaTheme="minorEastAsia" w:hAnsiTheme="minorHAnsi" w:cstheme="minorBidi"/>
          <w:color w:val="auto"/>
          <w:sz w:val="22"/>
          <w:szCs w:val="22"/>
        </w:rPr>
      </w:pPr>
    </w:p>
    <w:p w14:paraId="68D7E42D"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16608" behindDoc="0" locked="0" layoutInCell="1" allowOverlap="1" wp14:anchorId="25BB939E" wp14:editId="281ACF72">
                <wp:simplePos x="0" y="0"/>
                <wp:positionH relativeFrom="column">
                  <wp:posOffset>6355715</wp:posOffset>
                </wp:positionH>
                <wp:positionV relativeFrom="paragraph">
                  <wp:posOffset>4299585</wp:posOffset>
                </wp:positionV>
                <wp:extent cx="865505" cy="2209165"/>
                <wp:effectExtent l="2540" t="381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90D3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EED6BB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B939E" id="Text Box 40" o:spid="_x0000_s1052" type="#_x0000_t202" style="position:absolute;margin-left:500.45pt;margin-top:338.55pt;width:68.15pt;height:173.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Jx3AEAAJw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mo+9vYOKqpoTmRHoQ5L5RvKuJavCMNI8Wl4v7nQaDirP9kyZaYraXApaiXQljZ&#10;AaUucDaXt2HO4MGhaTsCn423cEPWaZNUPRM5U6YIJLHnuMaM/f6dbj3/VPtf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FxIUnH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01290D3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EED6BB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D597AE0" w14:textId="77777777" w:rsidR="003867E9" w:rsidRPr="00653E78" w:rsidRDefault="003867E9" w:rsidP="003867E9">
      <w:pPr>
        <w:jc w:val="center"/>
        <w:rPr>
          <w:b/>
          <w:i/>
          <w:sz w:val="40"/>
          <w:szCs w:val="40"/>
        </w:rPr>
      </w:pPr>
      <w:r w:rsidRPr="00653E78">
        <w:rPr>
          <w:rFonts w:hint="eastAsia"/>
          <w:b/>
          <w:i/>
          <w:sz w:val="40"/>
          <w:szCs w:val="40"/>
        </w:rPr>
        <w:t>Acknowledgement</w:t>
      </w:r>
    </w:p>
    <w:p w14:paraId="2CCBA5C3"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1BA30122"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76F4047" w14:textId="77777777" w:rsidR="003867E9" w:rsidRDefault="003867E9" w:rsidP="003867E9">
      <w:pPr>
        <w:spacing w:line="360" w:lineRule="auto"/>
        <w:rPr>
          <w:sz w:val="32"/>
          <w:szCs w:val="32"/>
        </w:rPr>
      </w:pPr>
    </w:p>
    <w:p w14:paraId="6201D635" w14:textId="77777777" w:rsidR="003867E9" w:rsidRDefault="003867E9" w:rsidP="003867E9">
      <w:pPr>
        <w:spacing w:line="360" w:lineRule="auto"/>
        <w:rPr>
          <w:sz w:val="32"/>
          <w:szCs w:val="32"/>
        </w:rPr>
      </w:pPr>
    </w:p>
    <w:p w14:paraId="7B83971A" w14:textId="77777777" w:rsidR="003867E9" w:rsidRDefault="003867E9" w:rsidP="003867E9">
      <w:pPr>
        <w:spacing w:line="360" w:lineRule="auto"/>
        <w:rPr>
          <w:sz w:val="32"/>
          <w:szCs w:val="32"/>
        </w:rPr>
      </w:pPr>
    </w:p>
    <w:p w14:paraId="0248B736" w14:textId="77777777" w:rsidR="003867E9" w:rsidRDefault="003867E9" w:rsidP="003867E9">
      <w:pPr>
        <w:spacing w:line="360" w:lineRule="auto"/>
        <w:rPr>
          <w:sz w:val="32"/>
          <w:szCs w:val="32"/>
        </w:rPr>
      </w:pPr>
    </w:p>
    <w:p w14:paraId="3AA94259" w14:textId="77777777" w:rsidR="003867E9" w:rsidRDefault="003867E9" w:rsidP="003867E9">
      <w:pPr>
        <w:spacing w:line="360" w:lineRule="auto"/>
        <w:rPr>
          <w:sz w:val="32"/>
          <w:szCs w:val="32"/>
        </w:rPr>
      </w:pPr>
    </w:p>
    <w:p w14:paraId="0A631EDD" w14:textId="77777777" w:rsidR="003867E9" w:rsidRDefault="003867E9" w:rsidP="003867E9">
      <w:pPr>
        <w:spacing w:line="360" w:lineRule="auto"/>
        <w:rPr>
          <w:sz w:val="32"/>
          <w:szCs w:val="32"/>
        </w:rPr>
      </w:pPr>
    </w:p>
    <w:p w14:paraId="17A3B631" w14:textId="77777777" w:rsidR="003867E9" w:rsidRDefault="003867E9" w:rsidP="003867E9">
      <w:pPr>
        <w:spacing w:line="360" w:lineRule="auto"/>
        <w:rPr>
          <w:sz w:val="32"/>
          <w:szCs w:val="32"/>
        </w:rPr>
      </w:pPr>
    </w:p>
    <w:p w14:paraId="7E912839" w14:textId="77777777" w:rsidR="003867E9" w:rsidRDefault="003867E9" w:rsidP="003867E9">
      <w:pPr>
        <w:spacing w:line="360" w:lineRule="auto"/>
        <w:rPr>
          <w:sz w:val="32"/>
          <w:szCs w:val="32"/>
        </w:rPr>
      </w:pPr>
    </w:p>
    <w:p w14:paraId="21C11C47" w14:textId="77777777" w:rsidR="003867E9" w:rsidRPr="008777F4" w:rsidRDefault="003867E9" w:rsidP="003867E9">
      <w:pPr>
        <w:spacing w:line="360" w:lineRule="auto"/>
        <w:rPr>
          <w:sz w:val="32"/>
          <w:szCs w:val="32"/>
        </w:rPr>
      </w:pPr>
    </w:p>
    <w:p w14:paraId="08669628" w14:textId="77777777" w:rsidR="003867E9" w:rsidRDefault="003867E9" w:rsidP="003867E9"/>
    <w:sdt>
      <w:sdtPr>
        <w:rPr>
          <w:rFonts w:asciiTheme="minorHAnsi" w:eastAsiaTheme="minorEastAsia" w:hAnsiTheme="minorHAnsi" w:cstheme="minorBidi"/>
          <w:color w:val="auto"/>
          <w:sz w:val="22"/>
          <w:szCs w:val="22"/>
        </w:rPr>
        <w:id w:val="936875372"/>
        <w:docPartObj>
          <w:docPartGallery w:val="Table of Contents"/>
          <w:docPartUnique/>
        </w:docPartObj>
      </w:sdtPr>
      <w:sdtEndPr>
        <w:rPr>
          <w:b/>
          <w:bCs/>
          <w:noProof/>
        </w:rPr>
      </w:sdtEndPr>
      <w:sdtContent>
        <w:p w14:paraId="629B1F25" w14:textId="77777777" w:rsidR="003867E9" w:rsidRDefault="003867E9" w:rsidP="003867E9">
          <w:pPr>
            <w:pStyle w:val="TOCHeading"/>
          </w:pPr>
          <w:r>
            <w:t>Table of Contents</w:t>
          </w:r>
        </w:p>
        <w:p w14:paraId="7406CB7E" w14:textId="6C25D99F"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43B9A70C" w14:textId="2E07FD8D"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444A3E04" w14:textId="4DA14F08"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6F3A044E" w14:textId="0202C8AF"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1FC410E9" w14:textId="168BC42E"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FC975C3" w14:textId="7A1634E4"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EB79FBE" w14:textId="0488788F"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578170F" w14:textId="6157E30D"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B198EE2" w14:textId="4F9F3145"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1E8B7EA5" w14:textId="00C09E1C"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886543C" w14:textId="1E7404A3"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45A68E7" w14:textId="09FB731C"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1B771700" w14:textId="77777777" w:rsidR="003867E9" w:rsidRDefault="003867E9" w:rsidP="003867E9">
          <w:r>
            <w:rPr>
              <w:b/>
              <w:bCs/>
              <w:noProof/>
            </w:rPr>
            <w:fldChar w:fldCharType="end"/>
          </w:r>
        </w:p>
      </w:sdtContent>
    </w:sdt>
    <w:p w14:paraId="42BA0D80" w14:textId="77777777" w:rsidR="003867E9" w:rsidRDefault="003867E9" w:rsidP="003867E9">
      <w:pPr>
        <w:spacing w:before="100" w:beforeAutospacing="1" w:line="360" w:lineRule="auto"/>
        <w:rPr>
          <w:sz w:val="24"/>
          <w:szCs w:val="24"/>
        </w:rPr>
      </w:pPr>
    </w:p>
    <w:p w14:paraId="76A4D1AC" w14:textId="77777777" w:rsidR="003867E9" w:rsidRDefault="003867E9" w:rsidP="003867E9">
      <w:pPr>
        <w:rPr>
          <w:sz w:val="24"/>
          <w:szCs w:val="24"/>
        </w:rPr>
      </w:pPr>
      <w:r>
        <w:rPr>
          <w:sz w:val="24"/>
          <w:szCs w:val="24"/>
        </w:rPr>
        <w:br w:type="page"/>
      </w:r>
    </w:p>
    <w:p w14:paraId="2C0C9C16"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7ACCC158"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1C224681"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69F78E50"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591B8FE4"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116C0F33"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798FC42E"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1B6622CE"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385209AF"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3E4A580A"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45204CD4" w14:textId="77777777" w:rsidR="003867E9" w:rsidRPr="005F2654" w:rsidRDefault="003867E9" w:rsidP="003867E9">
      <w:pPr>
        <w:spacing w:line="360" w:lineRule="auto"/>
        <w:rPr>
          <w:sz w:val="24"/>
          <w:szCs w:val="24"/>
        </w:rPr>
      </w:pPr>
    </w:p>
    <w:p w14:paraId="033028A7"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699434A8"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75B4EE64"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392A6F9C"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2C088220"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5D74BFEB"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62F38059"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28FB857"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4E9FAB8F"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5E857180"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0603290"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458089D7"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6F34DA8A"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59B0CD61"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6EC3D5C8"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69ED47CC"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EE85DE9" w14:textId="77777777" w:rsidR="003867E9" w:rsidRPr="005F2654" w:rsidRDefault="003867E9" w:rsidP="003867E9">
      <w:pPr>
        <w:spacing w:line="360" w:lineRule="auto"/>
        <w:rPr>
          <w:sz w:val="24"/>
          <w:szCs w:val="24"/>
        </w:rPr>
      </w:pPr>
    </w:p>
    <w:p w14:paraId="436796B3"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80D2FCF"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2CF00FC9"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109A67F7"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0E932F52"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3F8B264B"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5848EC5A"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00A02220"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A49C88B"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1B9F48B4"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48B4D5F4"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5C80C872"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539694A1"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52D0CED0"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2F9AD1BD"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616D00C5"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DC37FDA"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00C9275"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3D5B5830"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7453006D"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2F445161"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6AF2D2C6"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008CDC49"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36EB94CB"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06B7F309"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59F3638E"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693F1CC5"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353F97C5" w14:textId="77777777" w:rsidR="003867E9" w:rsidRPr="005F2654" w:rsidRDefault="003867E9" w:rsidP="003867E9">
      <w:pPr>
        <w:spacing w:line="360" w:lineRule="auto"/>
        <w:rPr>
          <w:sz w:val="24"/>
          <w:szCs w:val="24"/>
        </w:rPr>
      </w:pPr>
    </w:p>
    <w:p w14:paraId="63AE311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2C9F097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6C3BE61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50F6C67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262983D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21B3FEE4"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11462941"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4BA94D79"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90DF0E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66DF8E8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296ADAB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356190B"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190B7E0F" w14:textId="77777777" w:rsidR="003867E9" w:rsidRPr="005F2654" w:rsidRDefault="003867E9" w:rsidP="003867E9">
      <w:pPr>
        <w:spacing w:line="360" w:lineRule="auto"/>
        <w:rPr>
          <w:sz w:val="24"/>
          <w:szCs w:val="24"/>
        </w:rPr>
      </w:pPr>
    </w:p>
    <w:p w14:paraId="68EFCEBA" w14:textId="77777777" w:rsidR="003867E9" w:rsidRDefault="003867E9" w:rsidP="003867E9"/>
    <w:p w14:paraId="52DAA823" w14:textId="77777777" w:rsidR="003867E9" w:rsidRDefault="003867E9" w:rsidP="003867E9"/>
    <w:p w14:paraId="29711624" w14:textId="77777777" w:rsidR="003867E9" w:rsidRDefault="003867E9" w:rsidP="003867E9"/>
    <w:p w14:paraId="726B2B3B" w14:textId="77777777" w:rsidR="003867E9" w:rsidRDefault="003867E9" w:rsidP="003867E9"/>
    <w:p w14:paraId="14667391" w14:textId="77777777" w:rsidR="003867E9" w:rsidRDefault="003867E9" w:rsidP="003867E9"/>
    <w:p w14:paraId="396C4257" w14:textId="77777777" w:rsidR="003867E9" w:rsidRDefault="003867E9" w:rsidP="003867E9"/>
    <w:p w14:paraId="0939D415" w14:textId="77777777" w:rsidR="003867E9" w:rsidRDefault="003867E9" w:rsidP="003867E9"/>
    <w:p w14:paraId="0A89E041" w14:textId="77777777" w:rsidR="003867E9" w:rsidRDefault="003867E9" w:rsidP="003867E9"/>
    <w:p w14:paraId="666CE10C" w14:textId="77777777" w:rsidR="003867E9" w:rsidRDefault="003867E9" w:rsidP="003867E9"/>
    <w:p w14:paraId="7A02757A" w14:textId="77777777" w:rsidR="003867E9" w:rsidRDefault="003867E9" w:rsidP="003867E9"/>
    <w:p w14:paraId="4B61CDA5" w14:textId="77777777" w:rsidR="003867E9" w:rsidRDefault="003867E9" w:rsidP="003867E9"/>
    <w:p w14:paraId="021B0464" w14:textId="77777777" w:rsidR="003867E9" w:rsidRDefault="003867E9" w:rsidP="003867E9"/>
    <w:p w14:paraId="618434D0" w14:textId="77777777" w:rsidR="003867E9" w:rsidRDefault="003867E9" w:rsidP="003867E9"/>
    <w:p w14:paraId="27EAEA28" w14:textId="77777777" w:rsidR="003867E9" w:rsidRDefault="003867E9" w:rsidP="003867E9"/>
    <w:p w14:paraId="7A25BBCC" w14:textId="77777777" w:rsidR="003867E9" w:rsidRDefault="003867E9" w:rsidP="003867E9"/>
    <w:p w14:paraId="14A274F4" w14:textId="77777777" w:rsidR="003867E9" w:rsidRDefault="003867E9" w:rsidP="003867E9"/>
    <w:p w14:paraId="376D6139" w14:textId="77777777" w:rsidR="003867E9" w:rsidRDefault="003867E9" w:rsidP="003867E9"/>
    <w:p w14:paraId="7A37A477" w14:textId="77777777" w:rsidR="003867E9" w:rsidRDefault="003867E9" w:rsidP="003867E9">
      <w:pPr>
        <w:pStyle w:val="Heading1"/>
      </w:pPr>
      <w:r w:rsidRPr="00B12DEE">
        <w:lastRenderedPageBreak/>
        <w:t>Bibliography</w:t>
      </w:r>
    </w:p>
    <w:p w14:paraId="43AD647D" w14:textId="77777777" w:rsidR="003867E9" w:rsidRDefault="003867E9" w:rsidP="003867E9"/>
    <w:p w14:paraId="6DF4E19B" w14:textId="77777777" w:rsidR="003867E9" w:rsidRPr="00B12DEE" w:rsidRDefault="00B13568" w:rsidP="003867E9">
      <w:pPr>
        <w:rPr>
          <w:color w:val="000000" w:themeColor="text1"/>
        </w:rPr>
      </w:pPr>
      <w:hyperlink r:id="rId15" w:history="1">
        <w:r w:rsidR="003867E9" w:rsidRPr="00B12DEE">
          <w:rPr>
            <w:rStyle w:val="Hyperlink"/>
            <w:color w:val="000000" w:themeColor="text1"/>
          </w:rPr>
          <w:t>https://blog.ipleaders.in/free-consent/</w:t>
        </w:r>
      </w:hyperlink>
    </w:p>
    <w:p w14:paraId="667FDB1C" w14:textId="77777777" w:rsidR="003867E9" w:rsidRDefault="00B13568" w:rsidP="003867E9">
      <w:hyperlink r:id="rId16" w:history="1">
        <w:r w:rsidR="003867E9" w:rsidRPr="00B12DEE">
          <w:rPr>
            <w:rStyle w:val="Hyperlink"/>
            <w:color w:val="000000" w:themeColor="text1"/>
          </w:rPr>
          <w:t>https://egyankosh.ac.in/bitstream/123456789/13360/1/Unit-4.pdf</w:t>
        </w:r>
      </w:hyperlink>
    </w:p>
    <w:p w14:paraId="5205BF47" w14:textId="77777777" w:rsidR="003867E9" w:rsidRPr="00B12DEE" w:rsidRDefault="003867E9" w:rsidP="003867E9"/>
    <w:p w14:paraId="5B0E5434" w14:textId="77777777" w:rsidR="003867E9" w:rsidRDefault="003867E9" w:rsidP="003867E9">
      <w:pPr>
        <w:pStyle w:val="TOCHeading"/>
        <w:rPr>
          <w:noProof/>
        </w:rPr>
      </w:pPr>
      <w:r>
        <w:rPr>
          <w:noProof/>
        </w:rPr>
        <mc:AlternateContent>
          <mc:Choice Requires="wps">
            <w:drawing>
              <wp:anchor distT="0" distB="0" distL="114300" distR="114300" simplePos="0" relativeHeight="251720704" behindDoc="0" locked="0" layoutInCell="1" allowOverlap="1" wp14:anchorId="34BD4651" wp14:editId="5C3F7155">
                <wp:simplePos x="0" y="0"/>
                <wp:positionH relativeFrom="column">
                  <wp:posOffset>735330</wp:posOffset>
                </wp:positionH>
                <wp:positionV relativeFrom="paragraph">
                  <wp:posOffset>228600</wp:posOffset>
                </wp:positionV>
                <wp:extent cx="5875020" cy="7046595"/>
                <wp:effectExtent l="152400" t="152400" r="144780" b="154305"/>
                <wp:wrapNone/>
                <wp:docPr id="41" name="Rectangle 41"/>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0BE5" id="Rectangle 41" o:spid="_x0000_s1026" style="position:absolute;margin-left:57.9pt;margin-top:18pt;width:462.6pt;height:55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718656" behindDoc="0" locked="0" layoutInCell="1" allowOverlap="1" wp14:anchorId="08EBB6E7" wp14:editId="55D47A68">
                <wp:simplePos x="0" y="0"/>
                <wp:positionH relativeFrom="column">
                  <wp:posOffset>6355715</wp:posOffset>
                </wp:positionH>
                <wp:positionV relativeFrom="paragraph">
                  <wp:posOffset>4299585</wp:posOffset>
                </wp:positionV>
                <wp:extent cx="865505" cy="2209165"/>
                <wp:effectExtent l="2540" t="381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5C77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E1194D8"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BB6E7" id="Text Box 42" o:spid="_x0000_s1053" type="#_x0000_t202" style="position:absolute;margin-left:500.45pt;margin-top:338.55pt;width:68.15pt;height:173.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U63AEAAJwDAAAOAAAAZHJzL2Uyb0RvYy54bWysU8tu2zAQvBfoPxC815KF2k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mo+9vYOKqpoTmRHoQ5L5RvKuJavCMNI8Wl4v7nQaDirP9kyZaYraXApaiXQljZ&#10;AaUucDaXt2HO4MGhaTsCn423cEPWaZNUPRM5U6YIJLHnuMaM/f6dbj3/VPtf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LT/NTr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1595C77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E1194D8"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FC12535" w14:textId="77777777" w:rsidR="003867E9" w:rsidRDefault="003867E9" w:rsidP="003867E9">
      <w:r>
        <w:rPr>
          <w:noProof/>
        </w:rPr>
        <mc:AlternateContent>
          <mc:Choice Requires="wps">
            <w:drawing>
              <wp:anchor distT="0" distB="0" distL="114300" distR="114300" simplePos="0" relativeHeight="251727872" behindDoc="0" locked="0" layoutInCell="1" allowOverlap="1" wp14:anchorId="5368D45A" wp14:editId="77A76219">
                <wp:simplePos x="0" y="0"/>
                <wp:positionH relativeFrom="column">
                  <wp:posOffset>2479675</wp:posOffset>
                </wp:positionH>
                <wp:positionV relativeFrom="paragraph">
                  <wp:posOffset>1684020</wp:posOffset>
                </wp:positionV>
                <wp:extent cx="1863416" cy="264795"/>
                <wp:effectExtent l="0" t="0" r="3810" b="1905"/>
                <wp:wrapNone/>
                <wp:docPr id="43" name="Text Box 43"/>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3F665CB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8D45A" id="Text Box 43" o:spid="_x0000_s1054" type="#_x0000_t202" style="position:absolute;margin-left:195.25pt;margin-top:132.6pt;width:146.75pt;height:20.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" filled="f" stroked="f" strokeweight=".5pt">
                <v:textbox inset="0,0,0,0">
                  <w:txbxContent>
                    <w:p w14:paraId="3F665CB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6B6B5E61" wp14:editId="11108E7A">
                <wp:simplePos x="0" y="0"/>
                <wp:positionH relativeFrom="column">
                  <wp:posOffset>4107815</wp:posOffset>
                </wp:positionH>
                <wp:positionV relativeFrom="paragraph">
                  <wp:posOffset>5368185</wp:posOffset>
                </wp:positionV>
                <wp:extent cx="5282565" cy="5282565"/>
                <wp:effectExtent l="19050" t="19050" r="32385" b="32385"/>
                <wp:wrapNone/>
                <wp:docPr id="44" name="Straight Connector 44"/>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11B7F" id="Straight Connector 44"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725824" behindDoc="0" locked="0" layoutInCell="1" allowOverlap="1" wp14:anchorId="43368CB3" wp14:editId="1EC09994">
                <wp:simplePos x="0" y="0"/>
                <wp:positionH relativeFrom="column">
                  <wp:posOffset>261620</wp:posOffset>
                </wp:positionH>
                <wp:positionV relativeFrom="paragraph">
                  <wp:posOffset>7237730</wp:posOffset>
                </wp:positionV>
                <wp:extent cx="914400" cy="304800"/>
                <wp:effectExtent l="0" t="0" r="15240" b="0"/>
                <wp:wrapNone/>
                <wp:docPr id="45" name="Text Box 4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913E19E"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68CB3" id="Text Box 45" o:spid="_x0000_s1055" type="#_x0000_t202" style="position:absolute;margin-left:20.6pt;margin-top:569.9pt;width:1in;height:24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zSnDwIAACE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U9PZ7bjHDpoTrudhYD44vlY4xIaF&#10;+MI8Uo1zo3zjMxqpAZvB2aOkBf/zb+cpHxnAKCUdSqemFrVNif5ukZmkstHxo7MbHXswD4BanOKz&#10;cDy7eMFHPbrSg3lDTa9SDwwxy7FTTePoPsRBvvgmuFitchJqybG4sVvHU+kEYgL0tX9j3p1Rj0jX&#10;E4ySYtU78IfcAf7VIYJUmZkE64DhGW3UYeb2/GaS0H//z1nXl738BQ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uM0&#10;pw8CAAAhBAAADgAAAAAAAAAAAAAAAAAuAgAAZHJzL2Uyb0RvYy54bWxQSwECLQAUAAYACAAAACEA&#10;+LBfJeAAAAAMAQAADwAAAAAAAAAAAAAAAABpBAAAZHJzL2Rvd25yZXYueG1sUEsFBgAAAAAEAAQA&#10;8wAAAHYFAAAAAA==&#10;" filled="f" stroked="f" strokeweight=".5pt">
                <v:textbox inset="0,0,0,0">
                  <w:txbxContent>
                    <w:p w14:paraId="7913E19E"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DD0817B" wp14:editId="230426CC">
                <wp:simplePos x="0" y="0"/>
                <wp:positionH relativeFrom="column">
                  <wp:posOffset>1585838</wp:posOffset>
                </wp:positionH>
                <wp:positionV relativeFrom="paragraph">
                  <wp:posOffset>7183120</wp:posOffset>
                </wp:positionV>
                <wp:extent cx="5025390" cy="1492250"/>
                <wp:effectExtent l="0" t="0" r="3810" b="12700"/>
                <wp:wrapNone/>
                <wp:docPr id="46" name="Text Box 46"/>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0633A3D1" w14:textId="77777777" w:rsidR="003867E9" w:rsidRPr="00846B4F" w:rsidRDefault="003867E9" w:rsidP="003867E9">
                            <w:pPr>
                              <w:spacing w:after="0"/>
                              <w:rPr>
                                <w:b/>
                                <w:bCs/>
                                <w:sz w:val="40"/>
                                <w:szCs w:val="40"/>
                              </w:rPr>
                            </w:pPr>
                            <w:r>
                              <w:rPr>
                                <w:b/>
                                <w:bCs/>
                                <w:sz w:val="40"/>
                                <w:szCs w:val="40"/>
                              </w:rPr>
                              <w:t>MUKESH SINGH NEGI</w:t>
                            </w:r>
                          </w:p>
                          <w:p w14:paraId="06203A62"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D6C7096"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817B" id="Text Box 46" o:spid="_x0000_s1056" type="#_x0000_t202" style="position:absolute;margin-left:124.85pt;margin-top:565.6pt;width:395.7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BQ26gOEgIAACUEAAAOAAAAAAAAAAAAAAAAAC4CAABkcnMvZTJvRG9jLnhtbFBLAQItABQABgAI&#10;AAAAIQC9ACJW4gAAAA4BAAAPAAAAAAAAAAAAAAAAAGwEAABkcnMvZG93bnJldi54bWxQSwUGAAAA&#10;AAQABADzAAAAewUAAAAA&#10;" filled="f" stroked="f" strokeweight=".5pt">
                <v:textbox inset="0,0,0,0">
                  <w:txbxContent>
                    <w:p w14:paraId="0633A3D1" w14:textId="77777777" w:rsidR="003867E9" w:rsidRPr="00846B4F" w:rsidRDefault="003867E9" w:rsidP="003867E9">
                      <w:pPr>
                        <w:spacing w:after="0"/>
                        <w:rPr>
                          <w:b/>
                          <w:bCs/>
                          <w:sz w:val="40"/>
                          <w:szCs w:val="40"/>
                        </w:rPr>
                      </w:pPr>
                      <w:r>
                        <w:rPr>
                          <w:b/>
                          <w:bCs/>
                          <w:sz w:val="40"/>
                          <w:szCs w:val="40"/>
                        </w:rPr>
                        <w:t>MUKESH SINGH NEGI</w:t>
                      </w:r>
                    </w:p>
                    <w:p w14:paraId="06203A62"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D6C7096"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721728" behindDoc="0" locked="0" layoutInCell="1" allowOverlap="1" wp14:anchorId="71513526" wp14:editId="5370F93A">
                <wp:simplePos x="0" y="0"/>
                <wp:positionH relativeFrom="column">
                  <wp:posOffset>959727</wp:posOffset>
                </wp:positionH>
                <wp:positionV relativeFrom="paragraph">
                  <wp:posOffset>4206766</wp:posOffset>
                </wp:positionV>
                <wp:extent cx="6921719" cy="6333140"/>
                <wp:effectExtent l="171450" t="114300" r="50800" b="182245"/>
                <wp:wrapNone/>
                <wp:docPr id="47" name="Group 47"/>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48" name="Straight Connector 48"/>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84BD40" id="Group 47" o:spid="_x0000_s1026" style="position:absolute;margin-left:75.55pt;margin-top:331.25pt;width:545pt;height:498.65pt;z-index:251721728;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">
                <v:line id="Straight Connector 48"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" strokecolor="white [3212]" strokeweight="30pt"/>
                <v:line id="Straight Connector 49"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1730944" behindDoc="0" locked="0" layoutInCell="1" allowOverlap="1" wp14:anchorId="3015FAD1" wp14:editId="5643E81C">
                <wp:simplePos x="0" y="0"/>
                <wp:positionH relativeFrom="column">
                  <wp:posOffset>3989705</wp:posOffset>
                </wp:positionH>
                <wp:positionV relativeFrom="paragraph">
                  <wp:posOffset>5249011</wp:posOffset>
                </wp:positionV>
                <wp:extent cx="5282565" cy="5282565"/>
                <wp:effectExtent l="38100" t="38100" r="51435" b="70485"/>
                <wp:wrapNone/>
                <wp:docPr id="50" name="Straight Connector 50"/>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A6A6B" id="Straight Connector 5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729920" behindDoc="0" locked="0" layoutInCell="1" allowOverlap="1" wp14:anchorId="062C5F41" wp14:editId="6F4EF55C">
                <wp:simplePos x="0" y="0"/>
                <wp:positionH relativeFrom="column">
                  <wp:posOffset>3628390</wp:posOffset>
                </wp:positionH>
                <wp:positionV relativeFrom="paragraph">
                  <wp:posOffset>5289550</wp:posOffset>
                </wp:positionV>
                <wp:extent cx="5282565" cy="5282565"/>
                <wp:effectExtent l="95250" t="76200" r="0" b="108585"/>
                <wp:wrapNone/>
                <wp:docPr id="51" name="Straight Connector 51"/>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92EA9" id="Straight Connector 5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22752" behindDoc="0" locked="0" layoutInCell="1" allowOverlap="1" wp14:anchorId="4327C5D4" wp14:editId="67DD3626">
                <wp:simplePos x="0" y="0"/>
                <wp:positionH relativeFrom="column">
                  <wp:posOffset>-1513205</wp:posOffset>
                </wp:positionH>
                <wp:positionV relativeFrom="paragraph">
                  <wp:posOffset>-2092363</wp:posOffset>
                </wp:positionV>
                <wp:extent cx="5282565" cy="5282565"/>
                <wp:effectExtent l="95250" t="76200" r="0" b="108585"/>
                <wp:wrapNone/>
                <wp:docPr id="52" name="Straight Connector 5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3742A" id="Straight Connector 5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23776" behindDoc="0" locked="0" layoutInCell="1" allowOverlap="1" wp14:anchorId="2C732B5E" wp14:editId="59538DA3">
                <wp:simplePos x="0" y="0"/>
                <wp:positionH relativeFrom="column">
                  <wp:posOffset>-1346835</wp:posOffset>
                </wp:positionH>
                <wp:positionV relativeFrom="paragraph">
                  <wp:posOffset>-1371600</wp:posOffset>
                </wp:positionV>
                <wp:extent cx="5924550" cy="5924550"/>
                <wp:effectExtent l="304800" t="285750" r="247650" b="323850"/>
                <wp:wrapNone/>
                <wp:docPr id="53" name="Straight Connector 53"/>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64F1A" id="Straight Connector 53"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719680" behindDoc="0" locked="0" layoutInCell="1" allowOverlap="1" wp14:anchorId="756D93E8" wp14:editId="07D0287D">
                <wp:simplePos x="0" y="0"/>
                <wp:positionH relativeFrom="column">
                  <wp:posOffset>-1657350</wp:posOffset>
                </wp:positionH>
                <wp:positionV relativeFrom="paragraph">
                  <wp:posOffset>-1371600</wp:posOffset>
                </wp:positionV>
                <wp:extent cx="5282565" cy="5282565"/>
                <wp:effectExtent l="171450" t="152400" r="146685" b="184785"/>
                <wp:wrapNone/>
                <wp:docPr id="54" name="Straight Connector 54"/>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2C6D9" id="Straight Connector 5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3FBD45AF" w14:textId="77777777" w:rsidR="003867E9" w:rsidRDefault="003867E9" w:rsidP="003867E9">
      <w:pPr>
        <w:rPr>
          <w:sz w:val="24"/>
          <w:szCs w:val="24"/>
        </w:rPr>
      </w:pPr>
      <w:r>
        <w:rPr>
          <w:noProof/>
        </w:rPr>
        <mc:AlternateContent>
          <mc:Choice Requires="wps">
            <w:drawing>
              <wp:anchor distT="0" distB="0" distL="114300" distR="114300" simplePos="0" relativeHeight="251728896" behindDoc="0" locked="0" layoutInCell="1" allowOverlap="1" wp14:anchorId="57AE0AF7" wp14:editId="4AE7917A">
                <wp:simplePos x="0" y="0"/>
                <wp:positionH relativeFrom="column">
                  <wp:posOffset>1089660</wp:posOffset>
                </wp:positionH>
                <wp:positionV relativeFrom="paragraph">
                  <wp:posOffset>3353435</wp:posOffset>
                </wp:positionV>
                <wp:extent cx="4853940" cy="2308860"/>
                <wp:effectExtent l="0" t="0" r="3810" b="15240"/>
                <wp:wrapNone/>
                <wp:docPr id="55" name="Text Box 55"/>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67D76C23"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4E5C58D3"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47C875E3" w14:textId="77777777" w:rsidR="003867E9" w:rsidRPr="003F5839" w:rsidRDefault="003867E9" w:rsidP="003867E9">
                            <w:pPr>
                              <w:jc w:val="center"/>
                              <w:rPr>
                                <w:i/>
                                <w:iCs/>
                                <w:sz w:val="48"/>
                                <w:szCs w:val="48"/>
                                <w:lang w:val="en-IN"/>
                              </w:rPr>
                            </w:pPr>
                            <w:r w:rsidRPr="003F5839">
                              <w:rPr>
                                <w:i/>
                                <w:iCs/>
                                <w:sz w:val="48"/>
                                <w:szCs w:val="48"/>
                                <w:lang w:val="en-IN"/>
                              </w:rPr>
                              <w:t>Topic</w:t>
                            </w:r>
                          </w:p>
                          <w:p w14:paraId="705F5A22"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E0AF7" id="Text Box 55" o:spid="_x0000_s1057" type="#_x0000_t202" style="position:absolute;margin-left:85.8pt;margin-top:264.05pt;width:382.2pt;height:18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fqEwIAACU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Q0xnzYZAvVkRZEOHHvnVw3NMSj&#10;8OFFIJFNg5OAwzMd2gA1g7PFWQ3482/3MZ44IC9nHYmn5P7HXqDizHyzxE5U2mDgYGwHw+7beyA9&#10;julpOJlMSsBgBlMjtG+k61XsQi5hJfUqeRjM+3CSML0LqVarFER6ciI82o2TsXSEMUL62r8JdGfc&#10;A1H2BIOsRPEO/lPsiYDVPoBuEjcR2BOKZ7xJi4my87uJYv/9P0VdX/fyFwA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mEFfqEwIAACUEAAAOAAAAAAAAAAAAAAAAAC4CAABkcnMvZTJvRG9jLnhtbFBLAQItABQABgAI&#10;AAAAIQBCxjul4QAAAAsBAAAPAAAAAAAAAAAAAAAAAG0EAABkcnMvZG93bnJldi54bWxQSwUGAAAA&#10;AAQABADzAAAAewUAAAAA&#10;" filled="f" stroked="f" strokeweight=".5pt">
                <v:textbox inset="0,0,0,0">
                  <w:txbxContent>
                    <w:p w14:paraId="67D76C23"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4E5C58D3"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47C875E3" w14:textId="77777777" w:rsidR="003867E9" w:rsidRPr="003F5839" w:rsidRDefault="003867E9" w:rsidP="003867E9">
                      <w:pPr>
                        <w:jc w:val="center"/>
                        <w:rPr>
                          <w:i/>
                          <w:iCs/>
                          <w:sz w:val="48"/>
                          <w:szCs w:val="48"/>
                          <w:lang w:val="en-IN"/>
                        </w:rPr>
                      </w:pPr>
                      <w:r w:rsidRPr="003F5839">
                        <w:rPr>
                          <w:i/>
                          <w:iCs/>
                          <w:sz w:val="48"/>
                          <w:szCs w:val="48"/>
                          <w:lang w:val="en-IN"/>
                        </w:rPr>
                        <w:t>Topic</w:t>
                      </w:r>
                    </w:p>
                    <w:p w14:paraId="705F5A22"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724800" behindDoc="0" locked="0" layoutInCell="1" allowOverlap="1" wp14:anchorId="30C4D6CE" wp14:editId="0A715C61">
                <wp:simplePos x="0" y="0"/>
                <wp:positionH relativeFrom="column">
                  <wp:posOffset>1756410</wp:posOffset>
                </wp:positionH>
                <wp:positionV relativeFrom="paragraph">
                  <wp:posOffset>2085975</wp:posOffset>
                </wp:positionV>
                <wp:extent cx="3116581" cy="1345565"/>
                <wp:effectExtent l="0" t="0" r="7620" b="6985"/>
                <wp:wrapNone/>
                <wp:docPr id="56" name="Group 56"/>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57" name="Text Box 57"/>
                        <wps:cNvSpPr txBox="1"/>
                        <wps:spPr>
                          <a:xfrm>
                            <a:off x="-922704" y="606471"/>
                            <a:ext cx="499300" cy="1035167"/>
                          </a:xfrm>
                          <a:prstGeom prst="rect">
                            <a:avLst/>
                          </a:prstGeom>
                          <a:noFill/>
                          <a:ln w="6350">
                            <a:noFill/>
                          </a:ln>
                        </wps:spPr>
                        <wps:txbx>
                          <w:txbxContent>
                            <w:p w14:paraId="624A6CBC"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C3A4A0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58" name="Text Box 58"/>
                        <wps:cNvSpPr txBox="1"/>
                        <wps:spPr>
                          <a:xfrm>
                            <a:off x="-1071868" y="87053"/>
                            <a:ext cx="825384" cy="519418"/>
                          </a:xfrm>
                          <a:prstGeom prst="rect">
                            <a:avLst/>
                          </a:prstGeom>
                          <a:noFill/>
                          <a:ln w="6350">
                            <a:noFill/>
                          </a:ln>
                        </wps:spPr>
                        <wps:txbx>
                          <w:txbxContent>
                            <w:p w14:paraId="0464BFE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4D6CE" id="Group 56" o:spid="_x0000_s1058" style="position:absolute;margin-left:138.3pt;margin-top:164.25pt;width:245.4pt;height:105.95pt;z-index:251724800;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">
                <v:shape id="Text Box 57" o:spid="_x0000_s1059"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" filled="f" stroked="f" strokeweight=".5pt">
                  <v:textbox inset="0,0,0,0">
                    <w:txbxContent>
                      <w:p w14:paraId="624A6CBC"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C3A4A0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58" o:spid="_x0000_s1060"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" filled="f" stroked="f" strokeweight=".5pt">
                  <v:textbox inset="0,0,0,0">
                    <w:txbxContent>
                      <w:p w14:paraId="0464BFE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5B2725D6" w14:textId="77777777" w:rsidR="003867E9" w:rsidRDefault="003867E9" w:rsidP="003867E9">
      <w:pPr>
        <w:pStyle w:val="TOCHeading"/>
        <w:rPr>
          <w:rFonts w:asciiTheme="minorHAnsi" w:eastAsiaTheme="minorEastAsia" w:hAnsiTheme="minorHAnsi" w:cstheme="minorBidi"/>
          <w:color w:val="auto"/>
          <w:sz w:val="22"/>
          <w:szCs w:val="22"/>
        </w:rPr>
      </w:pPr>
    </w:p>
    <w:p w14:paraId="07E365BA"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32992" behindDoc="0" locked="0" layoutInCell="1" allowOverlap="1" wp14:anchorId="39F1A9EA" wp14:editId="07104416">
                <wp:simplePos x="0" y="0"/>
                <wp:positionH relativeFrom="column">
                  <wp:posOffset>6355715</wp:posOffset>
                </wp:positionH>
                <wp:positionV relativeFrom="paragraph">
                  <wp:posOffset>4299585</wp:posOffset>
                </wp:positionV>
                <wp:extent cx="865505" cy="2209165"/>
                <wp:effectExtent l="2540" t="381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8B80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0985496"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1A9EA" id="Text Box 59" o:spid="_x0000_s1061" type="#_x0000_t202" style="position:absolute;margin-left:500.45pt;margin-top:338.55pt;width:68.15pt;height:17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7z3AEAAJw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kq/jZpi2pqaE6kB2HOC+WbirgW70jDSHGpuP95EKg46z9ZsiVmaylwKeqlEFZ2&#10;QKkLnM3lbZgzeHBo2o7AZ+Mt3JB12iRVz0TOlCkCSew5rjFjv3+nW88/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GXqbvP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3258B80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0985496"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9C24206" w14:textId="77777777" w:rsidR="003867E9" w:rsidRPr="00653E78" w:rsidRDefault="003867E9" w:rsidP="003867E9">
      <w:pPr>
        <w:jc w:val="center"/>
        <w:rPr>
          <w:b/>
          <w:i/>
          <w:sz w:val="40"/>
          <w:szCs w:val="40"/>
        </w:rPr>
      </w:pPr>
      <w:r w:rsidRPr="00653E78">
        <w:rPr>
          <w:rFonts w:hint="eastAsia"/>
          <w:b/>
          <w:i/>
          <w:sz w:val="40"/>
          <w:szCs w:val="40"/>
        </w:rPr>
        <w:t>Acknowledgement</w:t>
      </w:r>
    </w:p>
    <w:p w14:paraId="6C6BB585"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7B1FAB3F"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08F97A83" w14:textId="77777777" w:rsidR="003867E9" w:rsidRDefault="003867E9" w:rsidP="003867E9">
      <w:pPr>
        <w:spacing w:line="360" w:lineRule="auto"/>
        <w:rPr>
          <w:sz w:val="32"/>
          <w:szCs w:val="32"/>
        </w:rPr>
      </w:pPr>
    </w:p>
    <w:p w14:paraId="65DDB959" w14:textId="77777777" w:rsidR="003867E9" w:rsidRDefault="003867E9" w:rsidP="003867E9">
      <w:pPr>
        <w:spacing w:line="360" w:lineRule="auto"/>
        <w:rPr>
          <w:sz w:val="32"/>
          <w:szCs w:val="32"/>
        </w:rPr>
      </w:pPr>
    </w:p>
    <w:p w14:paraId="061C694C" w14:textId="77777777" w:rsidR="003867E9" w:rsidRDefault="003867E9" w:rsidP="003867E9">
      <w:pPr>
        <w:spacing w:line="360" w:lineRule="auto"/>
        <w:rPr>
          <w:sz w:val="32"/>
          <w:szCs w:val="32"/>
        </w:rPr>
      </w:pPr>
    </w:p>
    <w:p w14:paraId="0B00338C" w14:textId="77777777" w:rsidR="003867E9" w:rsidRDefault="003867E9" w:rsidP="003867E9">
      <w:pPr>
        <w:spacing w:line="360" w:lineRule="auto"/>
        <w:rPr>
          <w:sz w:val="32"/>
          <w:szCs w:val="32"/>
        </w:rPr>
      </w:pPr>
    </w:p>
    <w:p w14:paraId="21C63869" w14:textId="77777777" w:rsidR="003867E9" w:rsidRDefault="003867E9" w:rsidP="003867E9">
      <w:pPr>
        <w:spacing w:line="360" w:lineRule="auto"/>
        <w:rPr>
          <w:sz w:val="32"/>
          <w:szCs w:val="32"/>
        </w:rPr>
      </w:pPr>
    </w:p>
    <w:p w14:paraId="4C6ED09C" w14:textId="77777777" w:rsidR="003867E9" w:rsidRDefault="003867E9" w:rsidP="003867E9">
      <w:pPr>
        <w:spacing w:line="360" w:lineRule="auto"/>
        <w:rPr>
          <w:sz w:val="32"/>
          <w:szCs w:val="32"/>
        </w:rPr>
      </w:pPr>
    </w:p>
    <w:p w14:paraId="5245E0EA" w14:textId="77777777" w:rsidR="003867E9" w:rsidRDefault="003867E9" w:rsidP="003867E9">
      <w:pPr>
        <w:spacing w:line="360" w:lineRule="auto"/>
        <w:rPr>
          <w:sz w:val="32"/>
          <w:szCs w:val="32"/>
        </w:rPr>
      </w:pPr>
    </w:p>
    <w:p w14:paraId="5DD24E97" w14:textId="77777777" w:rsidR="003867E9" w:rsidRDefault="003867E9" w:rsidP="003867E9">
      <w:pPr>
        <w:spacing w:line="360" w:lineRule="auto"/>
        <w:rPr>
          <w:sz w:val="32"/>
          <w:szCs w:val="32"/>
        </w:rPr>
      </w:pPr>
    </w:p>
    <w:p w14:paraId="681DF209" w14:textId="77777777" w:rsidR="003867E9" w:rsidRPr="008777F4" w:rsidRDefault="003867E9" w:rsidP="003867E9">
      <w:pPr>
        <w:spacing w:line="360" w:lineRule="auto"/>
        <w:rPr>
          <w:sz w:val="32"/>
          <w:szCs w:val="32"/>
        </w:rPr>
      </w:pPr>
    </w:p>
    <w:p w14:paraId="5FDB34C9" w14:textId="77777777" w:rsidR="003867E9" w:rsidRDefault="003867E9" w:rsidP="003867E9"/>
    <w:sdt>
      <w:sdtPr>
        <w:rPr>
          <w:rFonts w:asciiTheme="minorHAnsi" w:eastAsiaTheme="minorEastAsia" w:hAnsiTheme="minorHAnsi" w:cstheme="minorBidi"/>
          <w:color w:val="auto"/>
          <w:sz w:val="22"/>
          <w:szCs w:val="22"/>
        </w:rPr>
        <w:id w:val="1328100519"/>
        <w:docPartObj>
          <w:docPartGallery w:val="Table of Contents"/>
          <w:docPartUnique/>
        </w:docPartObj>
      </w:sdtPr>
      <w:sdtEndPr>
        <w:rPr>
          <w:b/>
          <w:bCs/>
          <w:noProof/>
        </w:rPr>
      </w:sdtEndPr>
      <w:sdtContent>
        <w:p w14:paraId="7784E3F9" w14:textId="77777777" w:rsidR="003867E9" w:rsidRDefault="003867E9" w:rsidP="003867E9">
          <w:pPr>
            <w:pStyle w:val="TOCHeading"/>
          </w:pPr>
          <w:r>
            <w:t>Table of Contents</w:t>
          </w:r>
        </w:p>
        <w:p w14:paraId="402AC94F" w14:textId="203447DB"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4479AD4C" w14:textId="1B302861"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AFA0F09" w14:textId="3D38530F"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361F7841" w14:textId="3F4BD9C1"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705520FD" w14:textId="46F3A214"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CDF7FC7" w14:textId="3B040EF5"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5359E20" w14:textId="1C4A72B5"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500319B" w14:textId="1CE16D95"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37BC414" w14:textId="18B25CB9"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E1DF2A9" w14:textId="30A06E8E"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DF2E422" w14:textId="37704F76"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A26C2AB" w14:textId="5F9FE40C"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1C06FD8E" w14:textId="77777777" w:rsidR="003867E9" w:rsidRDefault="003867E9" w:rsidP="003867E9">
          <w:r>
            <w:rPr>
              <w:b/>
              <w:bCs/>
              <w:noProof/>
            </w:rPr>
            <w:fldChar w:fldCharType="end"/>
          </w:r>
        </w:p>
      </w:sdtContent>
    </w:sdt>
    <w:p w14:paraId="5339E57C" w14:textId="77777777" w:rsidR="003867E9" w:rsidRDefault="003867E9" w:rsidP="003867E9">
      <w:pPr>
        <w:spacing w:before="100" w:beforeAutospacing="1" w:line="360" w:lineRule="auto"/>
        <w:rPr>
          <w:sz w:val="24"/>
          <w:szCs w:val="24"/>
        </w:rPr>
      </w:pPr>
    </w:p>
    <w:p w14:paraId="6F25A906" w14:textId="77777777" w:rsidR="003867E9" w:rsidRDefault="003867E9" w:rsidP="003867E9">
      <w:pPr>
        <w:rPr>
          <w:sz w:val="24"/>
          <w:szCs w:val="24"/>
        </w:rPr>
      </w:pPr>
      <w:r>
        <w:rPr>
          <w:sz w:val="24"/>
          <w:szCs w:val="24"/>
        </w:rPr>
        <w:br w:type="page"/>
      </w:r>
    </w:p>
    <w:p w14:paraId="12D2495D"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85523C4"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6549EBC5"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5FE6CF0A"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34A190BE"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353AA842"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2655C0A6"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42CC5D85"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352CA084"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0C16C2B2"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6037D8DD" w14:textId="77777777" w:rsidR="003867E9" w:rsidRPr="005F2654" w:rsidRDefault="003867E9" w:rsidP="003867E9">
      <w:pPr>
        <w:spacing w:line="360" w:lineRule="auto"/>
        <w:rPr>
          <w:sz w:val="24"/>
          <w:szCs w:val="24"/>
        </w:rPr>
      </w:pPr>
    </w:p>
    <w:p w14:paraId="59878AF3"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3FEA5F00"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1D4B4ADC"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6C8394D0"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0EF0E6ED"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4AD7D336"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54CE9289"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13D87C65"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7328F45F"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0533DDDF"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31D36325"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158F3F96"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3387195C"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60E4BD48"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423E4B59"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6ADD6727"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ACB2A7E" w14:textId="77777777" w:rsidR="003867E9" w:rsidRPr="005F2654" w:rsidRDefault="003867E9" w:rsidP="003867E9">
      <w:pPr>
        <w:spacing w:line="360" w:lineRule="auto"/>
        <w:rPr>
          <w:sz w:val="24"/>
          <w:szCs w:val="24"/>
        </w:rPr>
      </w:pPr>
    </w:p>
    <w:p w14:paraId="6F2A1031"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3BBC21A3"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3B632B2E"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667C49B1"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4923FE2A"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04DA7C8F"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4CE9319F"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29217907"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42CDA56"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47C0D215"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4B485C59"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20BB1AD"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05AC108B"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35035E0B"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D3B92A7"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5175F585"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3558DBE3"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2CF874E0"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52A86DF2"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28EBC13"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58D1F29A"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954E5A6"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18FAD3C5"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699AE476"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763B7009"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6145FC0F"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54E3AFC7"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3DDB4773" w14:textId="77777777" w:rsidR="003867E9" w:rsidRPr="005F2654" w:rsidRDefault="003867E9" w:rsidP="003867E9">
      <w:pPr>
        <w:spacing w:line="360" w:lineRule="auto"/>
        <w:rPr>
          <w:sz w:val="24"/>
          <w:szCs w:val="24"/>
        </w:rPr>
      </w:pPr>
    </w:p>
    <w:p w14:paraId="2050DEA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597B226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63E4CDC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5BB6E96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1325621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1C3123B7"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2433D3A9"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734BCC5D"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DEC010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21F10D8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37A13B5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3F6ECBD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188E5F95" w14:textId="77777777" w:rsidR="003867E9" w:rsidRPr="005F2654" w:rsidRDefault="003867E9" w:rsidP="003867E9">
      <w:pPr>
        <w:spacing w:line="360" w:lineRule="auto"/>
        <w:rPr>
          <w:sz w:val="24"/>
          <w:szCs w:val="24"/>
        </w:rPr>
      </w:pPr>
    </w:p>
    <w:p w14:paraId="28F58942" w14:textId="77777777" w:rsidR="003867E9" w:rsidRDefault="003867E9" w:rsidP="003867E9"/>
    <w:p w14:paraId="6E9F704E" w14:textId="77777777" w:rsidR="003867E9" w:rsidRDefault="003867E9" w:rsidP="003867E9"/>
    <w:p w14:paraId="75A45D8A" w14:textId="77777777" w:rsidR="003867E9" w:rsidRDefault="003867E9" w:rsidP="003867E9"/>
    <w:p w14:paraId="3DA5650E" w14:textId="77777777" w:rsidR="003867E9" w:rsidRDefault="003867E9" w:rsidP="003867E9"/>
    <w:p w14:paraId="0D228F8C" w14:textId="77777777" w:rsidR="003867E9" w:rsidRDefault="003867E9" w:rsidP="003867E9"/>
    <w:p w14:paraId="01E9AFF3" w14:textId="77777777" w:rsidR="003867E9" w:rsidRDefault="003867E9" w:rsidP="003867E9"/>
    <w:p w14:paraId="7D0FB8B1" w14:textId="77777777" w:rsidR="003867E9" w:rsidRDefault="003867E9" w:rsidP="003867E9"/>
    <w:p w14:paraId="5F2D6014" w14:textId="77777777" w:rsidR="003867E9" w:rsidRDefault="003867E9" w:rsidP="003867E9"/>
    <w:p w14:paraId="6ACBC0E5" w14:textId="77777777" w:rsidR="003867E9" w:rsidRDefault="003867E9" w:rsidP="003867E9"/>
    <w:p w14:paraId="25B40508" w14:textId="77777777" w:rsidR="003867E9" w:rsidRDefault="003867E9" w:rsidP="003867E9"/>
    <w:p w14:paraId="0631D6DB" w14:textId="77777777" w:rsidR="003867E9" w:rsidRDefault="003867E9" w:rsidP="003867E9"/>
    <w:p w14:paraId="410C45F5" w14:textId="77777777" w:rsidR="003867E9" w:rsidRDefault="003867E9" w:rsidP="003867E9"/>
    <w:p w14:paraId="0EE49CE7" w14:textId="77777777" w:rsidR="003867E9" w:rsidRDefault="003867E9" w:rsidP="003867E9"/>
    <w:p w14:paraId="7363F5AC" w14:textId="77777777" w:rsidR="003867E9" w:rsidRDefault="003867E9" w:rsidP="003867E9"/>
    <w:p w14:paraId="5CD4CAAF" w14:textId="77777777" w:rsidR="003867E9" w:rsidRDefault="003867E9" w:rsidP="003867E9"/>
    <w:p w14:paraId="6A707782" w14:textId="77777777" w:rsidR="003867E9" w:rsidRDefault="003867E9" w:rsidP="003867E9"/>
    <w:p w14:paraId="77A5B18E" w14:textId="77777777" w:rsidR="003867E9" w:rsidRDefault="003867E9" w:rsidP="003867E9"/>
    <w:p w14:paraId="2A99940A" w14:textId="77777777" w:rsidR="003867E9" w:rsidRDefault="003867E9" w:rsidP="003867E9">
      <w:pPr>
        <w:pStyle w:val="Heading1"/>
      </w:pPr>
      <w:r w:rsidRPr="00B12DEE">
        <w:lastRenderedPageBreak/>
        <w:t>Bibliography</w:t>
      </w:r>
    </w:p>
    <w:p w14:paraId="60D11C6C" w14:textId="77777777" w:rsidR="003867E9" w:rsidRDefault="003867E9" w:rsidP="003867E9"/>
    <w:p w14:paraId="513C3E70" w14:textId="77777777" w:rsidR="003867E9" w:rsidRPr="00B12DEE" w:rsidRDefault="00B13568" w:rsidP="003867E9">
      <w:pPr>
        <w:rPr>
          <w:color w:val="000000" w:themeColor="text1"/>
        </w:rPr>
      </w:pPr>
      <w:hyperlink r:id="rId17" w:history="1">
        <w:r w:rsidR="003867E9" w:rsidRPr="00B12DEE">
          <w:rPr>
            <w:rStyle w:val="Hyperlink"/>
            <w:color w:val="000000" w:themeColor="text1"/>
          </w:rPr>
          <w:t>https://blog.ipleaders.in/free-consent/</w:t>
        </w:r>
      </w:hyperlink>
    </w:p>
    <w:p w14:paraId="0F343B69" w14:textId="77777777" w:rsidR="003867E9" w:rsidRDefault="00B13568" w:rsidP="003867E9">
      <w:hyperlink r:id="rId18" w:history="1">
        <w:r w:rsidR="003867E9" w:rsidRPr="00B12DEE">
          <w:rPr>
            <w:rStyle w:val="Hyperlink"/>
            <w:color w:val="000000" w:themeColor="text1"/>
          </w:rPr>
          <w:t>https://egyankosh.ac.in/bitstream/123456789/13360/1/Unit-4.pdf</w:t>
        </w:r>
      </w:hyperlink>
    </w:p>
    <w:p w14:paraId="61D7F41F" w14:textId="77777777" w:rsidR="003867E9" w:rsidRPr="00B12DEE" w:rsidRDefault="003867E9" w:rsidP="003867E9"/>
    <w:p w14:paraId="5F083D88" w14:textId="77777777" w:rsidR="003867E9" w:rsidRDefault="003867E9" w:rsidP="003867E9">
      <w:pPr>
        <w:pStyle w:val="TOCHeading"/>
        <w:rPr>
          <w:noProof/>
        </w:rPr>
      </w:pPr>
      <w:r>
        <w:rPr>
          <w:noProof/>
        </w:rPr>
        <mc:AlternateContent>
          <mc:Choice Requires="wps">
            <w:drawing>
              <wp:anchor distT="0" distB="0" distL="114300" distR="114300" simplePos="0" relativeHeight="251737088" behindDoc="0" locked="0" layoutInCell="1" allowOverlap="1" wp14:anchorId="5DB676D9" wp14:editId="3BFA5BC4">
                <wp:simplePos x="0" y="0"/>
                <wp:positionH relativeFrom="column">
                  <wp:posOffset>735330</wp:posOffset>
                </wp:positionH>
                <wp:positionV relativeFrom="paragraph">
                  <wp:posOffset>228600</wp:posOffset>
                </wp:positionV>
                <wp:extent cx="5875020" cy="7046595"/>
                <wp:effectExtent l="152400" t="152400" r="144780" b="154305"/>
                <wp:wrapNone/>
                <wp:docPr id="60" name="Rectangle 60"/>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0837E" id="Rectangle 60" o:spid="_x0000_s1026" style="position:absolute;margin-left:57.9pt;margin-top:18pt;width:462.6pt;height:554.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735040" behindDoc="0" locked="0" layoutInCell="1" allowOverlap="1" wp14:anchorId="0E9F4E7D" wp14:editId="1092D48D">
                <wp:simplePos x="0" y="0"/>
                <wp:positionH relativeFrom="column">
                  <wp:posOffset>6355715</wp:posOffset>
                </wp:positionH>
                <wp:positionV relativeFrom="paragraph">
                  <wp:posOffset>4299585</wp:posOffset>
                </wp:positionV>
                <wp:extent cx="865505" cy="2209165"/>
                <wp:effectExtent l="2540" t="381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E230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3C1B8ED"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F4E7D" id="Text Box 62" o:spid="_x0000_s1062" type="#_x0000_t202" style="position:absolute;margin-left:500.45pt;margin-top:338.55pt;width:68.15pt;height:17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1Q3AEAAJw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kq/raIjaOaGpoT6UGY80L5piKuxTvSMFJcKu5/HgQqzvpPlmyJ2VoKXIp6KYSV&#10;HVDqAmdzeRvmDB4cmrYj8Nl4CzdknTZJ1TORM2WKQBJ7jmvM2O/f6dbzT7X/B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Ft2rVD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2DEE230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3C1B8ED"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5A2D8224" w14:textId="77777777" w:rsidR="003867E9" w:rsidRDefault="003867E9" w:rsidP="003867E9">
      <w:r>
        <w:rPr>
          <w:noProof/>
        </w:rPr>
        <mc:AlternateContent>
          <mc:Choice Requires="wps">
            <w:drawing>
              <wp:anchor distT="0" distB="0" distL="114300" distR="114300" simplePos="0" relativeHeight="251744256" behindDoc="0" locked="0" layoutInCell="1" allowOverlap="1" wp14:anchorId="6BF0CF1B" wp14:editId="10462D42">
                <wp:simplePos x="0" y="0"/>
                <wp:positionH relativeFrom="column">
                  <wp:posOffset>2479675</wp:posOffset>
                </wp:positionH>
                <wp:positionV relativeFrom="paragraph">
                  <wp:posOffset>1684020</wp:posOffset>
                </wp:positionV>
                <wp:extent cx="1863416" cy="264795"/>
                <wp:effectExtent l="0" t="0" r="3810" b="1905"/>
                <wp:wrapNone/>
                <wp:docPr id="68" name="Text Box 68"/>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094E4C31"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0CF1B" id="Text Box 68" o:spid="_x0000_s1063" type="#_x0000_t202" style="position:absolute;margin-left:195.25pt;margin-top:132.6pt;width:146.75pt;height:2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HY7RLxICAAAkBAAADgAAAAAAAAAAAAAAAAAuAgAAZHJzL2Uyb0RvYy54bWxQSwECLQAUAAYACAAA&#10;ACEAMsmpuOAAAAALAQAADwAAAAAAAAAAAAAAAABsBAAAZHJzL2Rvd25yZXYueG1sUEsFBgAAAAAE&#10;AAQA8wAAAHkFAAAAAA==&#10;" filled="f" stroked="f" strokeweight=".5pt">
                <v:textbox inset="0,0,0,0">
                  <w:txbxContent>
                    <w:p w14:paraId="094E4C31"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F42E68F" wp14:editId="7493F4E1">
                <wp:simplePos x="0" y="0"/>
                <wp:positionH relativeFrom="column">
                  <wp:posOffset>4107815</wp:posOffset>
                </wp:positionH>
                <wp:positionV relativeFrom="paragraph">
                  <wp:posOffset>5368185</wp:posOffset>
                </wp:positionV>
                <wp:extent cx="5282565" cy="5282565"/>
                <wp:effectExtent l="19050" t="19050" r="32385" b="32385"/>
                <wp:wrapNone/>
                <wp:docPr id="69" name="Straight Connector 69"/>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DF048" id="Straight Connector 69"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742208" behindDoc="0" locked="0" layoutInCell="1" allowOverlap="1" wp14:anchorId="6B266288" wp14:editId="3A9EF2EB">
                <wp:simplePos x="0" y="0"/>
                <wp:positionH relativeFrom="column">
                  <wp:posOffset>261620</wp:posOffset>
                </wp:positionH>
                <wp:positionV relativeFrom="paragraph">
                  <wp:posOffset>7237730</wp:posOffset>
                </wp:positionV>
                <wp:extent cx="914400" cy="304800"/>
                <wp:effectExtent l="0" t="0" r="15240" b="0"/>
                <wp:wrapNone/>
                <wp:docPr id="70" name="Text Box 7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B2425A3"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66288" id="Text Box 70" o:spid="_x0000_s1064" type="#_x0000_t202" style="position:absolute;margin-left:20.6pt;margin-top:569.9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Aiiq&#10;Dw8CAAAhBAAADgAAAAAAAAAAAAAAAAAuAgAAZHJzL2Uyb0RvYy54bWxQSwECLQAUAAYACAAAACEA&#10;+LBfJeAAAAAMAQAADwAAAAAAAAAAAAAAAABpBAAAZHJzL2Rvd25yZXYueG1sUEsFBgAAAAAEAAQA&#10;8wAAAHYFAAAAAA==&#10;" filled="f" stroked="f" strokeweight=".5pt">
                <v:textbox inset="0,0,0,0">
                  <w:txbxContent>
                    <w:p w14:paraId="3B2425A3"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ED9F06B" wp14:editId="09E92AEA">
                <wp:simplePos x="0" y="0"/>
                <wp:positionH relativeFrom="column">
                  <wp:posOffset>1585838</wp:posOffset>
                </wp:positionH>
                <wp:positionV relativeFrom="paragraph">
                  <wp:posOffset>7183120</wp:posOffset>
                </wp:positionV>
                <wp:extent cx="5025390" cy="1492250"/>
                <wp:effectExtent l="0" t="0" r="3810" b="12700"/>
                <wp:wrapNone/>
                <wp:docPr id="71" name="Text Box 71"/>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B796FE0" w14:textId="77777777" w:rsidR="003867E9" w:rsidRPr="00846B4F" w:rsidRDefault="003867E9" w:rsidP="003867E9">
                            <w:pPr>
                              <w:spacing w:after="0"/>
                              <w:rPr>
                                <w:b/>
                                <w:bCs/>
                                <w:sz w:val="40"/>
                                <w:szCs w:val="40"/>
                              </w:rPr>
                            </w:pPr>
                            <w:r>
                              <w:rPr>
                                <w:b/>
                                <w:bCs/>
                                <w:sz w:val="40"/>
                                <w:szCs w:val="40"/>
                              </w:rPr>
                              <w:t>MUKESH SINGH NEGI</w:t>
                            </w:r>
                          </w:p>
                          <w:p w14:paraId="3CC5C9E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ADF817B"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F06B" id="Text Box 71" o:spid="_x0000_s1065" type="#_x0000_t202" style="position:absolute;margin-left:124.85pt;margin-top:565.6pt;width:395.7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BDA3veEgIAACUEAAAOAAAAAAAAAAAAAAAAAC4CAABkcnMvZTJvRG9jLnhtbFBLAQItABQABgAI&#10;AAAAIQC9ACJW4gAAAA4BAAAPAAAAAAAAAAAAAAAAAGwEAABkcnMvZG93bnJldi54bWxQSwUGAAAA&#10;AAQABADzAAAAewUAAAAA&#10;" filled="f" stroked="f" strokeweight=".5pt">
                <v:textbox inset="0,0,0,0">
                  <w:txbxContent>
                    <w:p w14:paraId="3B796FE0" w14:textId="77777777" w:rsidR="003867E9" w:rsidRPr="00846B4F" w:rsidRDefault="003867E9" w:rsidP="003867E9">
                      <w:pPr>
                        <w:spacing w:after="0"/>
                        <w:rPr>
                          <w:b/>
                          <w:bCs/>
                          <w:sz w:val="40"/>
                          <w:szCs w:val="40"/>
                        </w:rPr>
                      </w:pPr>
                      <w:r>
                        <w:rPr>
                          <w:b/>
                          <w:bCs/>
                          <w:sz w:val="40"/>
                          <w:szCs w:val="40"/>
                        </w:rPr>
                        <w:t>MUKESH SINGH NEGI</w:t>
                      </w:r>
                    </w:p>
                    <w:p w14:paraId="3CC5C9E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ADF817B"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738112" behindDoc="0" locked="0" layoutInCell="1" allowOverlap="1" wp14:anchorId="5120182A" wp14:editId="574BF632">
                <wp:simplePos x="0" y="0"/>
                <wp:positionH relativeFrom="column">
                  <wp:posOffset>959727</wp:posOffset>
                </wp:positionH>
                <wp:positionV relativeFrom="paragraph">
                  <wp:posOffset>4206766</wp:posOffset>
                </wp:positionV>
                <wp:extent cx="6921719" cy="6333140"/>
                <wp:effectExtent l="171450" t="114300" r="50800" b="182245"/>
                <wp:wrapNone/>
                <wp:docPr id="74" name="Group 74"/>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78" name="Straight Connector 78"/>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20486" id="Group 74" o:spid="_x0000_s1026" style="position:absolute;margin-left:75.55pt;margin-top:331.25pt;width:545pt;height:498.65pt;z-index:251738112;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MT7vT50AgAA2AcAAA4A&#10;AAAAAAAAAAAAAAAALgIAAGRycy9lMm9Eb2MueG1sUEsBAi0AFAAGAAgAAAAhAIJ7OpLiAAAADQEA&#10;AA8AAAAAAAAAAAAAAAAAzgQAAGRycy9kb3ducmV2LnhtbFBLBQYAAAAABAAEAPMAAADdBQAAAAA=&#10;">
                <v:line id="Straight Connector 78"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" strokecolor="white [3212]" strokeweight="30pt"/>
                <v:line id="Straight Connector 81"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1747328" behindDoc="0" locked="0" layoutInCell="1" allowOverlap="1" wp14:anchorId="1830CE6F" wp14:editId="236C2BE1">
                <wp:simplePos x="0" y="0"/>
                <wp:positionH relativeFrom="column">
                  <wp:posOffset>3989705</wp:posOffset>
                </wp:positionH>
                <wp:positionV relativeFrom="paragraph">
                  <wp:posOffset>5249011</wp:posOffset>
                </wp:positionV>
                <wp:extent cx="5282565" cy="5282565"/>
                <wp:effectExtent l="38100" t="38100" r="51435" b="70485"/>
                <wp:wrapNone/>
                <wp:docPr id="86" name="Straight Connector 86"/>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BB9E9" id="Straight Connector 86"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746304" behindDoc="0" locked="0" layoutInCell="1" allowOverlap="1" wp14:anchorId="07DC0905" wp14:editId="1F52B3B9">
                <wp:simplePos x="0" y="0"/>
                <wp:positionH relativeFrom="column">
                  <wp:posOffset>3628390</wp:posOffset>
                </wp:positionH>
                <wp:positionV relativeFrom="paragraph">
                  <wp:posOffset>5289550</wp:posOffset>
                </wp:positionV>
                <wp:extent cx="5282565" cy="5282565"/>
                <wp:effectExtent l="95250" t="76200" r="0" b="108585"/>
                <wp:wrapNone/>
                <wp:docPr id="87" name="Straight Connector 87"/>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66BAF" id="Straight Connector 87"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39136" behindDoc="0" locked="0" layoutInCell="1" allowOverlap="1" wp14:anchorId="42C58ECF" wp14:editId="3004636E">
                <wp:simplePos x="0" y="0"/>
                <wp:positionH relativeFrom="column">
                  <wp:posOffset>-1513205</wp:posOffset>
                </wp:positionH>
                <wp:positionV relativeFrom="paragraph">
                  <wp:posOffset>-2092363</wp:posOffset>
                </wp:positionV>
                <wp:extent cx="5282565" cy="5282565"/>
                <wp:effectExtent l="95250" t="76200" r="0" b="108585"/>
                <wp:wrapNone/>
                <wp:docPr id="88" name="Straight Connector 88"/>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174B1" id="Straight Connector 88"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40160" behindDoc="0" locked="0" layoutInCell="1" allowOverlap="1" wp14:anchorId="336750B3" wp14:editId="1D8F9F6C">
                <wp:simplePos x="0" y="0"/>
                <wp:positionH relativeFrom="column">
                  <wp:posOffset>-1346835</wp:posOffset>
                </wp:positionH>
                <wp:positionV relativeFrom="paragraph">
                  <wp:posOffset>-1371600</wp:posOffset>
                </wp:positionV>
                <wp:extent cx="5924550" cy="5924550"/>
                <wp:effectExtent l="304800" t="285750" r="247650" b="323850"/>
                <wp:wrapNone/>
                <wp:docPr id="89" name="Straight Connector 89"/>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36BFD" id="Straight Connector 8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736064" behindDoc="0" locked="0" layoutInCell="1" allowOverlap="1" wp14:anchorId="29E3B526" wp14:editId="1FA92E26">
                <wp:simplePos x="0" y="0"/>
                <wp:positionH relativeFrom="column">
                  <wp:posOffset>-1657350</wp:posOffset>
                </wp:positionH>
                <wp:positionV relativeFrom="paragraph">
                  <wp:posOffset>-1371600</wp:posOffset>
                </wp:positionV>
                <wp:extent cx="5282565" cy="5282565"/>
                <wp:effectExtent l="171450" t="152400" r="146685" b="184785"/>
                <wp:wrapNone/>
                <wp:docPr id="90" name="Straight Connector 90"/>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860EA" id="Straight Connector 90"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1EE682F6" w14:textId="77777777" w:rsidR="003867E9" w:rsidRDefault="003867E9" w:rsidP="003867E9">
      <w:pPr>
        <w:rPr>
          <w:sz w:val="24"/>
          <w:szCs w:val="24"/>
        </w:rPr>
      </w:pPr>
      <w:r>
        <w:rPr>
          <w:noProof/>
        </w:rPr>
        <mc:AlternateContent>
          <mc:Choice Requires="wps">
            <w:drawing>
              <wp:anchor distT="0" distB="0" distL="114300" distR="114300" simplePos="0" relativeHeight="251745280" behindDoc="0" locked="0" layoutInCell="1" allowOverlap="1" wp14:anchorId="385C3C40" wp14:editId="458031ED">
                <wp:simplePos x="0" y="0"/>
                <wp:positionH relativeFrom="column">
                  <wp:posOffset>1089660</wp:posOffset>
                </wp:positionH>
                <wp:positionV relativeFrom="paragraph">
                  <wp:posOffset>3353435</wp:posOffset>
                </wp:positionV>
                <wp:extent cx="4853940" cy="2308860"/>
                <wp:effectExtent l="0" t="0" r="3810" b="15240"/>
                <wp:wrapNone/>
                <wp:docPr id="91" name="Text Box 91"/>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607ACA4E"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61AFF829"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6D03754" w14:textId="77777777" w:rsidR="003867E9" w:rsidRPr="003F5839" w:rsidRDefault="003867E9" w:rsidP="003867E9">
                            <w:pPr>
                              <w:jc w:val="center"/>
                              <w:rPr>
                                <w:i/>
                                <w:iCs/>
                                <w:sz w:val="48"/>
                                <w:szCs w:val="48"/>
                                <w:lang w:val="en-IN"/>
                              </w:rPr>
                            </w:pPr>
                            <w:r w:rsidRPr="003F5839">
                              <w:rPr>
                                <w:i/>
                                <w:iCs/>
                                <w:sz w:val="48"/>
                                <w:szCs w:val="48"/>
                                <w:lang w:val="en-IN"/>
                              </w:rPr>
                              <w:t>Topic</w:t>
                            </w:r>
                          </w:p>
                          <w:p w14:paraId="6CE763B6"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C3C40" id="Text Box 91" o:spid="_x0000_s1066" type="#_x0000_t202" style="position:absolute;margin-left:85.8pt;margin-top:264.05pt;width:382.2pt;height:18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JcEwIAACU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Qln86GTbZQHWlBhBP33sl1Q0M8&#10;Ch9eBBLZNDgJODzToQ1QMzhbnNWAP/92H+OJA/Jy1pF4Su5/7AUqzsw3S+xEpQ0GDsZ2MOy+vQfS&#10;45iehpPJpAQMZjA1QvtGul7FLuQSVlKvkofBvA8nCdO7kGq1SkGkJyfCo904GUtHGCOkr/2bQHfG&#10;PRBlTzDIShTv4D/FnghY7QPoJnETgT2heMabtJgoO7+bKPbf/1PU9XUvfwE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A4bEJcEwIAACUEAAAOAAAAAAAAAAAAAAAAAC4CAABkcnMvZTJvRG9jLnhtbFBLAQItABQABgAI&#10;AAAAIQBCxjul4QAAAAsBAAAPAAAAAAAAAAAAAAAAAG0EAABkcnMvZG93bnJldi54bWxQSwUGAAAA&#10;AAQABADzAAAAewUAAAAA&#10;" filled="f" stroked="f" strokeweight=".5pt">
                <v:textbox inset="0,0,0,0">
                  <w:txbxContent>
                    <w:p w14:paraId="607ACA4E"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61AFF829"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6D03754" w14:textId="77777777" w:rsidR="003867E9" w:rsidRPr="003F5839" w:rsidRDefault="003867E9" w:rsidP="003867E9">
                      <w:pPr>
                        <w:jc w:val="center"/>
                        <w:rPr>
                          <w:i/>
                          <w:iCs/>
                          <w:sz w:val="48"/>
                          <w:szCs w:val="48"/>
                          <w:lang w:val="en-IN"/>
                        </w:rPr>
                      </w:pPr>
                      <w:r w:rsidRPr="003F5839">
                        <w:rPr>
                          <w:i/>
                          <w:iCs/>
                          <w:sz w:val="48"/>
                          <w:szCs w:val="48"/>
                          <w:lang w:val="en-IN"/>
                        </w:rPr>
                        <w:t>Topic</w:t>
                      </w:r>
                    </w:p>
                    <w:p w14:paraId="6CE763B6"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741184" behindDoc="0" locked="0" layoutInCell="1" allowOverlap="1" wp14:anchorId="6208204C" wp14:editId="6CCBDD39">
                <wp:simplePos x="0" y="0"/>
                <wp:positionH relativeFrom="column">
                  <wp:posOffset>1756410</wp:posOffset>
                </wp:positionH>
                <wp:positionV relativeFrom="paragraph">
                  <wp:posOffset>2085975</wp:posOffset>
                </wp:positionV>
                <wp:extent cx="3116581" cy="1345565"/>
                <wp:effectExtent l="0" t="0" r="7620" b="6985"/>
                <wp:wrapNone/>
                <wp:docPr id="92" name="Group 92"/>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93" name="Text Box 93"/>
                        <wps:cNvSpPr txBox="1"/>
                        <wps:spPr>
                          <a:xfrm>
                            <a:off x="-922704" y="606471"/>
                            <a:ext cx="499300" cy="1035167"/>
                          </a:xfrm>
                          <a:prstGeom prst="rect">
                            <a:avLst/>
                          </a:prstGeom>
                          <a:noFill/>
                          <a:ln w="6350">
                            <a:noFill/>
                          </a:ln>
                        </wps:spPr>
                        <wps:txbx>
                          <w:txbxContent>
                            <w:p w14:paraId="21A0D57A"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22A77B2"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94" name="Text Box 94"/>
                        <wps:cNvSpPr txBox="1"/>
                        <wps:spPr>
                          <a:xfrm>
                            <a:off x="-1071868" y="87053"/>
                            <a:ext cx="825384" cy="519418"/>
                          </a:xfrm>
                          <a:prstGeom prst="rect">
                            <a:avLst/>
                          </a:prstGeom>
                          <a:noFill/>
                          <a:ln w="6350">
                            <a:noFill/>
                          </a:ln>
                        </wps:spPr>
                        <wps:txbx>
                          <w:txbxContent>
                            <w:p w14:paraId="5C8C83CB"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8204C" id="Group 92" o:spid="_x0000_s1067" style="position:absolute;margin-left:138.3pt;margin-top:164.25pt;width:245.4pt;height:105.95pt;z-index:251741184;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">
                <v:shape id="Text Box 93" o:spid="_x0000_s1068"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" filled="f" stroked="f" strokeweight=".5pt">
                  <v:textbox inset="0,0,0,0">
                    <w:txbxContent>
                      <w:p w14:paraId="21A0D57A"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22A77B2"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94" o:spid="_x0000_s1069"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" filled="f" stroked="f" strokeweight=".5pt">
                  <v:textbox inset="0,0,0,0">
                    <w:txbxContent>
                      <w:p w14:paraId="5C8C83CB"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0C3ACFB7" w14:textId="77777777" w:rsidR="003867E9" w:rsidRDefault="003867E9" w:rsidP="003867E9">
      <w:pPr>
        <w:pStyle w:val="TOCHeading"/>
        <w:rPr>
          <w:rFonts w:asciiTheme="minorHAnsi" w:eastAsiaTheme="minorEastAsia" w:hAnsiTheme="minorHAnsi" w:cstheme="minorBidi"/>
          <w:color w:val="auto"/>
          <w:sz w:val="22"/>
          <w:szCs w:val="22"/>
        </w:rPr>
      </w:pPr>
    </w:p>
    <w:p w14:paraId="473F69BC"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49376" behindDoc="0" locked="0" layoutInCell="1" allowOverlap="1" wp14:anchorId="63F2B6D6" wp14:editId="715D1591">
                <wp:simplePos x="0" y="0"/>
                <wp:positionH relativeFrom="column">
                  <wp:posOffset>6355715</wp:posOffset>
                </wp:positionH>
                <wp:positionV relativeFrom="paragraph">
                  <wp:posOffset>4299585</wp:posOffset>
                </wp:positionV>
                <wp:extent cx="865505" cy="2209165"/>
                <wp:effectExtent l="2540" t="381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E2AB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0C9814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2B6D6" id="Text Box 95" o:spid="_x0000_s1070" type="#_x0000_t202" style="position:absolute;margin-left:500.45pt;margin-top:338.55pt;width:68.15pt;height:173.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CIu1f53QEAAJw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0B4E2AB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0C9814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6C82B5C" w14:textId="77777777" w:rsidR="003867E9" w:rsidRPr="00653E78" w:rsidRDefault="003867E9" w:rsidP="003867E9">
      <w:pPr>
        <w:jc w:val="center"/>
        <w:rPr>
          <w:b/>
          <w:i/>
          <w:sz w:val="40"/>
          <w:szCs w:val="40"/>
        </w:rPr>
      </w:pPr>
      <w:r w:rsidRPr="00653E78">
        <w:rPr>
          <w:rFonts w:hint="eastAsia"/>
          <w:b/>
          <w:i/>
          <w:sz w:val="40"/>
          <w:szCs w:val="40"/>
        </w:rPr>
        <w:t>Acknowledgement</w:t>
      </w:r>
    </w:p>
    <w:p w14:paraId="28344F00"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79C78006"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75875BE4" w14:textId="77777777" w:rsidR="003867E9" w:rsidRDefault="003867E9" w:rsidP="003867E9">
      <w:pPr>
        <w:spacing w:line="360" w:lineRule="auto"/>
        <w:rPr>
          <w:sz w:val="32"/>
          <w:szCs w:val="32"/>
        </w:rPr>
      </w:pPr>
    </w:p>
    <w:p w14:paraId="64DD2174" w14:textId="77777777" w:rsidR="003867E9" w:rsidRDefault="003867E9" w:rsidP="003867E9">
      <w:pPr>
        <w:spacing w:line="360" w:lineRule="auto"/>
        <w:rPr>
          <w:sz w:val="32"/>
          <w:szCs w:val="32"/>
        </w:rPr>
      </w:pPr>
    </w:p>
    <w:p w14:paraId="12594113" w14:textId="77777777" w:rsidR="003867E9" w:rsidRDefault="003867E9" w:rsidP="003867E9">
      <w:pPr>
        <w:spacing w:line="360" w:lineRule="auto"/>
        <w:rPr>
          <w:sz w:val="32"/>
          <w:szCs w:val="32"/>
        </w:rPr>
      </w:pPr>
    </w:p>
    <w:p w14:paraId="052238E4" w14:textId="77777777" w:rsidR="003867E9" w:rsidRDefault="003867E9" w:rsidP="003867E9">
      <w:pPr>
        <w:spacing w:line="360" w:lineRule="auto"/>
        <w:rPr>
          <w:sz w:val="32"/>
          <w:szCs w:val="32"/>
        </w:rPr>
      </w:pPr>
    </w:p>
    <w:p w14:paraId="0CED4525" w14:textId="77777777" w:rsidR="003867E9" w:rsidRDefault="003867E9" w:rsidP="003867E9">
      <w:pPr>
        <w:spacing w:line="360" w:lineRule="auto"/>
        <w:rPr>
          <w:sz w:val="32"/>
          <w:szCs w:val="32"/>
        </w:rPr>
      </w:pPr>
    </w:p>
    <w:p w14:paraId="05824668" w14:textId="77777777" w:rsidR="003867E9" w:rsidRDefault="003867E9" w:rsidP="003867E9">
      <w:pPr>
        <w:spacing w:line="360" w:lineRule="auto"/>
        <w:rPr>
          <w:sz w:val="32"/>
          <w:szCs w:val="32"/>
        </w:rPr>
      </w:pPr>
    </w:p>
    <w:p w14:paraId="71D3AC77" w14:textId="77777777" w:rsidR="003867E9" w:rsidRDefault="003867E9" w:rsidP="003867E9">
      <w:pPr>
        <w:spacing w:line="360" w:lineRule="auto"/>
        <w:rPr>
          <w:sz w:val="32"/>
          <w:szCs w:val="32"/>
        </w:rPr>
      </w:pPr>
    </w:p>
    <w:p w14:paraId="608C4345" w14:textId="77777777" w:rsidR="003867E9" w:rsidRDefault="003867E9" w:rsidP="003867E9">
      <w:pPr>
        <w:spacing w:line="360" w:lineRule="auto"/>
        <w:rPr>
          <w:sz w:val="32"/>
          <w:szCs w:val="32"/>
        </w:rPr>
      </w:pPr>
    </w:p>
    <w:p w14:paraId="7FFD9996" w14:textId="77777777" w:rsidR="003867E9" w:rsidRPr="008777F4" w:rsidRDefault="003867E9" w:rsidP="003867E9">
      <w:pPr>
        <w:spacing w:line="360" w:lineRule="auto"/>
        <w:rPr>
          <w:sz w:val="32"/>
          <w:szCs w:val="32"/>
        </w:rPr>
      </w:pPr>
    </w:p>
    <w:p w14:paraId="3EFA026F" w14:textId="77777777" w:rsidR="003867E9" w:rsidRDefault="003867E9" w:rsidP="003867E9"/>
    <w:sdt>
      <w:sdtPr>
        <w:rPr>
          <w:rFonts w:asciiTheme="minorHAnsi" w:eastAsiaTheme="minorEastAsia" w:hAnsiTheme="minorHAnsi" w:cstheme="minorBidi"/>
          <w:color w:val="auto"/>
          <w:sz w:val="22"/>
          <w:szCs w:val="22"/>
        </w:rPr>
        <w:id w:val="740374172"/>
        <w:docPartObj>
          <w:docPartGallery w:val="Table of Contents"/>
          <w:docPartUnique/>
        </w:docPartObj>
      </w:sdtPr>
      <w:sdtEndPr>
        <w:rPr>
          <w:b/>
          <w:bCs/>
          <w:noProof/>
        </w:rPr>
      </w:sdtEndPr>
      <w:sdtContent>
        <w:p w14:paraId="183C2861" w14:textId="77777777" w:rsidR="003867E9" w:rsidRDefault="003867E9" w:rsidP="003867E9">
          <w:pPr>
            <w:pStyle w:val="TOCHeading"/>
          </w:pPr>
          <w:r>
            <w:t>Table of Contents</w:t>
          </w:r>
        </w:p>
        <w:p w14:paraId="56E5D2B9" w14:textId="6D19E6EA"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49D1F9F8" w14:textId="7EEFDB0D"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176F751D" w14:textId="489DF4AC"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29ECA118" w14:textId="6345FC16"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75ECDB19" w14:textId="7A0DA170"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A9E55EE" w14:textId="65BC7C80"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7534B13" w14:textId="492A5D94"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173F9E8" w14:textId="483AC04E"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9472999" w14:textId="6D5A7204"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7A13B722" w14:textId="23E8D68E"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1658A69" w14:textId="4826168E"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F7BD01D" w14:textId="36AAFD78"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1BEBA694" w14:textId="77777777" w:rsidR="003867E9" w:rsidRDefault="003867E9" w:rsidP="003867E9">
          <w:r>
            <w:rPr>
              <w:b/>
              <w:bCs/>
              <w:noProof/>
            </w:rPr>
            <w:fldChar w:fldCharType="end"/>
          </w:r>
        </w:p>
      </w:sdtContent>
    </w:sdt>
    <w:p w14:paraId="3A623E87" w14:textId="77777777" w:rsidR="003867E9" w:rsidRDefault="003867E9" w:rsidP="003867E9">
      <w:pPr>
        <w:spacing w:before="100" w:beforeAutospacing="1" w:line="360" w:lineRule="auto"/>
        <w:rPr>
          <w:sz w:val="24"/>
          <w:szCs w:val="24"/>
        </w:rPr>
      </w:pPr>
    </w:p>
    <w:p w14:paraId="660594D0" w14:textId="77777777" w:rsidR="003867E9" w:rsidRDefault="003867E9" w:rsidP="003867E9">
      <w:pPr>
        <w:rPr>
          <w:sz w:val="24"/>
          <w:szCs w:val="24"/>
        </w:rPr>
      </w:pPr>
      <w:r>
        <w:rPr>
          <w:sz w:val="24"/>
          <w:szCs w:val="24"/>
        </w:rPr>
        <w:br w:type="page"/>
      </w:r>
    </w:p>
    <w:p w14:paraId="7F2ACC3F"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7EA812D"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6A6A7196"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10948A52"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2D8B24D0"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4E0FFBCE"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563BE92C"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536D26EF"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1D7B7286"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23E52E09"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2A23E151" w14:textId="77777777" w:rsidR="003867E9" w:rsidRPr="005F2654" w:rsidRDefault="003867E9" w:rsidP="003867E9">
      <w:pPr>
        <w:spacing w:line="360" w:lineRule="auto"/>
        <w:rPr>
          <w:sz w:val="24"/>
          <w:szCs w:val="24"/>
        </w:rPr>
      </w:pPr>
    </w:p>
    <w:p w14:paraId="3D87B64B"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1A693B3B"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5212140F"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1A98642F"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634825A8"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1D97BEA"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6F73B0B3"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444EA40F"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17F8B5FC"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3B6A328E"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7422394A"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5FFCC591"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F3424E9"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0E790BAA"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54C1268A"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10F0554D"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6F05244A" w14:textId="77777777" w:rsidR="003867E9" w:rsidRPr="005F2654" w:rsidRDefault="003867E9" w:rsidP="003867E9">
      <w:pPr>
        <w:spacing w:line="360" w:lineRule="auto"/>
        <w:rPr>
          <w:sz w:val="24"/>
          <w:szCs w:val="24"/>
        </w:rPr>
      </w:pPr>
    </w:p>
    <w:p w14:paraId="334E295D"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58959FA3"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7F1A1BA9"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27A40E5E"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5BC7FC3F"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2224DD66"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7B4E43BB"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04894730"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217C9F6E"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44FD1222"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3BAD6DA8"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07548E91"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51EDFD8F"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32252939"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6AB341E"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00FB3686"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40675B11"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581D7158"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C921DEC"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0C92E897"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7AF19416"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20CB08C7"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281C8CA4"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6A4C3AF4"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097E9882"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58AD5BFD"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0DAECB8F"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05C3EDD7" w14:textId="77777777" w:rsidR="003867E9" w:rsidRPr="005F2654" w:rsidRDefault="003867E9" w:rsidP="003867E9">
      <w:pPr>
        <w:spacing w:line="360" w:lineRule="auto"/>
        <w:rPr>
          <w:sz w:val="24"/>
          <w:szCs w:val="24"/>
        </w:rPr>
      </w:pPr>
    </w:p>
    <w:p w14:paraId="4888101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26DF45E3"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5E88DA0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4320F9B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63198E2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666FDE89"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6CB92295"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15708EC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1A229B2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CA6CA63"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5AEF9AD"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4AD472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068F6CD4" w14:textId="77777777" w:rsidR="003867E9" w:rsidRPr="005F2654" w:rsidRDefault="003867E9" w:rsidP="003867E9">
      <w:pPr>
        <w:spacing w:line="360" w:lineRule="auto"/>
        <w:rPr>
          <w:sz w:val="24"/>
          <w:szCs w:val="24"/>
        </w:rPr>
      </w:pPr>
    </w:p>
    <w:p w14:paraId="474EA355" w14:textId="77777777" w:rsidR="003867E9" w:rsidRDefault="003867E9" w:rsidP="003867E9"/>
    <w:p w14:paraId="2EDCD510" w14:textId="77777777" w:rsidR="003867E9" w:rsidRDefault="003867E9" w:rsidP="003867E9"/>
    <w:p w14:paraId="68E690D7" w14:textId="77777777" w:rsidR="003867E9" w:rsidRDefault="003867E9" w:rsidP="003867E9"/>
    <w:p w14:paraId="704F73A0" w14:textId="77777777" w:rsidR="003867E9" w:rsidRDefault="003867E9" w:rsidP="003867E9"/>
    <w:p w14:paraId="3313B411" w14:textId="77777777" w:rsidR="003867E9" w:rsidRDefault="003867E9" w:rsidP="003867E9"/>
    <w:p w14:paraId="15EFBC3B" w14:textId="77777777" w:rsidR="003867E9" w:rsidRDefault="003867E9" w:rsidP="003867E9"/>
    <w:p w14:paraId="2914E4EC" w14:textId="77777777" w:rsidR="003867E9" w:rsidRDefault="003867E9" w:rsidP="003867E9"/>
    <w:p w14:paraId="219F0222" w14:textId="77777777" w:rsidR="003867E9" w:rsidRDefault="003867E9" w:rsidP="003867E9"/>
    <w:p w14:paraId="6C21A85E" w14:textId="77777777" w:rsidR="003867E9" w:rsidRDefault="003867E9" w:rsidP="003867E9"/>
    <w:p w14:paraId="62450C11" w14:textId="77777777" w:rsidR="003867E9" w:rsidRDefault="003867E9" w:rsidP="003867E9"/>
    <w:p w14:paraId="0DECD400" w14:textId="77777777" w:rsidR="003867E9" w:rsidRDefault="003867E9" w:rsidP="003867E9"/>
    <w:p w14:paraId="518DC616" w14:textId="77777777" w:rsidR="003867E9" w:rsidRDefault="003867E9" w:rsidP="003867E9"/>
    <w:p w14:paraId="46F51BC6" w14:textId="77777777" w:rsidR="003867E9" w:rsidRDefault="003867E9" w:rsidP="003867E9"/>
    <w:p w14:paraId="44375658" w14:textId="77777777" w:rsidR="003867E9" w:rsidRDefault="003867E9" w:rsidP="003867E9"/>
    <w:p w14:paraId="19F83886" w14:textId="77777777" w:rsidR="003867E9" w:rsidRDefault="003867E9" w:rsidP="003867E9"/>
    <w:p w14:paraId="629D3C40" w14:textId="77777777" w:rsidR="003867E9" w:rsidRDefault="003867E9" w:rsidP="003867E9"/>
    <w:p w14:paraId="451D5FB5" w14:textId="77777777" w:rsidR="003867E9" w:rsidRDefault="003867E9" w:rsidP="003867E9"/>
    <w:p w14:paraId="12ED7148" w14:textId="77777777" w:rsidR="003867E9" w:rsidRDefault="003867E9" w:rsidP="003867E9">
      <w:pPr>
        <w:pStyle w:val="Heading1"/>
      </w:pPr>
      <w:r w:rsidRPr="00B12DEE">
        <w:lastRenderedPageBreak/>
        <w:t>Bibliography</w:t>
      </w:r>
    </w:p>
    <w:p w14:paraId="3A1F986B" w14:textId="77777777" w:rsidR="003867E9" w:rsidRDefault="003867E9" w:rsidP="003867E9"/>
    <w:p w14:paraId="692722BA" w14:textId="77777777" w:rsidR="003867E9" w:rsidRPr="00B12DEE" w:rsidRDefault="00B13568" w:rsidP="003867E9">
      <w:pPr>
        <w:rPr>
          <w:color w:val="000000" w:themeColor="text1"/>
        </w:rPr>
      </w:pPr>
      <w:hyperlink r:id="rId19" w:history="1">
        <w:r w:rsidR="003867E9" w:rsidRPr="00B12DEE">
          <w:rPr>
            <w:rStyle w:val="Hyperlink"/>
            <w:color w:val="000000" w:themeColor="text1"/>
          </w:rPr>
          <w:t>https://blog.ipleaders.in/free-consent/</w:t>
        </w:r>
      </w:hyperlink>
    </w:p>
    <w:p w14:paraId="1D6C1BF4" w14:textId="77777777" w:rsidR="003867E9" w:rsidRDefault="00B13568" w:rsidP="003867E9">
      <w:hyperlink r:id="rId20" w:history="1">
        <w:r w:rsidR="003867E9" w:rsidRPr="00B12DEE">
          <w:rPr>
            <w:rStyle w:val="Hyperlink"/>
            <w:color w:val="000000" w:themeColor="text1"/>
          </w:rPr>
          <w:t>https://egyankosh.ac.in/bitstream/123456789/13360/1/Unit-4.pdf</w:t>
        </w:r>
      </w:hyperlink>
    </w:p>
    <w:p w14:paraId="57792612" w14:textId="77777777" w:rsidR="003867E9" w:rsidRPr="00B12DEE" w:rsidRDefault="003867E9" w:rsidP="003867E9"/>
    <w:p w14:paraId="0B86C59B" w14:textId="77777777" w:rsidR="003867E9" w:rsidRDefault="003867E9" w:rsidP="003867E9">
      <w:pPr>
        <w:pStyle w:val="TOCHeading"/>
        <w:rPr>
          <w:noProof/>
        </w:rPr>
      </w:pPr>
      <w:r>
        <w:rPr>
          <w:noProof/>
        </w:rPr>
        <mc:AlternateContent>
          <mc:Choice Requires="wps">
            <w:drawing>
              <wp:anchor distT="0" distB="0" distL="114300" distR="114300" simplePos="0" relativeHeight="251753472" behindDoc="0" locked="0" layoutInCell="1" allowOverlap="1" wp14:anchorId="4EC9A1C2" wp14:editId="284F66B2">
                <wp:simplePos x="0" y="0"/>
                <wp:positionH relativeFrom="column">
                  <wp:posOffset>735330</wp:posOffset>
                </wp:positionH>
                <wp:positionV relativeFrom="paragraph">
                  <wp:posOffset>228600</wp:posOffset>
                </wp:positionV>
                <wp:extent cx="5875020" cy="7046595"/>
                <wp:effectExtent l="152400" t="152400" r="144780" b="154305"/>
                <wp:wrapNone/>
                <wp:docPr id="96" name="Rectangle 96"/>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5C9AB" id="Rectangle 96" o:spid="_x0000_s1026" style="position:absolute;margin-left:57.9pt;margin-top:18pt;width:462.6pt;height:554.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751424" behindDoc="0" locked="0" layoutInCell="1" allowOverlap="1" wp14:anchorId="09237EA1" wp14:editId="31BD904D">
                <wp:simplePos x="0" y="0"/>
                <wp:positionH relativeFrom="column">
                  <wp:posOffset>6355715</wp:posOffset>
                </wp:positionH>
                <wp:positionV relativeFrom="paragraph">
                  <wp:posOffset>4299585</wp:posOffset>
                </wp:positionV>
                <wp:extent cx="865505" cy="2209165"/>
                <wp:effectExtent l="2540" t="381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1B3B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257832B"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37EA1" id="Text Box 97" o:spid="_x0000_s1071" type="#_x0000_t202" style="position:absolute;margin-left:500.45pt;margin-top:338.55pt;width:68.15pt;height:173.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WK3AEAAJwDAAAOAAAAZHJzL2Uyb0RvYy54bWysU8tu2zAQvBfoPxC815KF2k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kq/jbFIaqpoTmRHoQ5L5RvKuJavCMNI8Wl4v7nQaDirP9kyZaYraXApaiXQljZ&#10;AaUucDaXt2HO4MGhaTsCn423cEPWaZNUPRM5U6YIJLHnuMaM/f6dbj3/VPtf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E1uZYr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2E01B3B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257832B"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C5777AA" w14:textId="77777777" w:rsidR="003867E9" w:rsidRDefault="003867E9" w:rsidP="003867E9">
      <w:r>
        <w:rPr>
          <w:noProof/>
        </w:rPr>
        <mc:AlternateContent>
          <mc:Choice Requires="wps">
            <w:drawing>
              <wp:anchor distT="0" distB="0" distL="114300" distR="114300" simplePos="0" relativeHeight="251760640" behindDoc="0" locked="0" layoutInCell="1" allowOverlap="1" wp14:anchorId="50559B16" wp14:editId="7F2B6EE9">
                <wp:simplePos x="0" y="0"/>
                <wp:positionH relativeFrom="column">
                  <wp:posOffset>2479675</wp:posOffset>
                </wp:positionH>
                <wp:positionV relativeFrom="paragraph">
                  <wp:posOffset>1684020</wp:posOffset>
                </wp:positionV>
                <wp:extent cx="1863416" cy="264795"/>
                <wp:effectExtent l="0" t="0" r="3810" b="1905"/>
                <wp:wrapNone/>
                <wp:docPr id="98" name="Text Box 98"/>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09C7478C"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9B16" id="Text Box 98" o:spid="_x0000_s1072" type="#_x0000_t202" style="position:absolute;margin-left:195.25pt;margin-top:132.6pt;width:146.75pt;height:20.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6ii/FhICAAAkBAAADgAAAAAAAAAAAAAAAAAuAgAAZHJzL2Uyb0RvYy54bWxQSwECLQAUAAYACAAA&#10;ACEAMsmpuOAAAAALAQAADwAAAAAAAAAAAAAAAABsBAAAZHJzL2Rvd25yZXYueG1sUEsFBgAAAAAE&#10;AAQA8wAAAHkFAAAAAA==&#10;" filled="f" stroked="f" strokeweight=".5pt">
                <v:textbox inset="0,0,0,0">
                  <w:txbxContent>
                    <w:p w14:paraId="09C7478C"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404ACB45" wp14:editId="1064DBD4">
                <wp:simplePos x="0" y="0"/>
                <wp:positionH relativeFrom="column">
                  <wp:posOffset>4107815</wp:posOffset>
                </wp:positionH>
                <wp:positionV relativeFrom="paragraph">
                  <wp:posOffset>5368185</wp:posOffset>
                </wp:positionV>
                <wp:extent cx="5282565" cy="5282565"/>
                <wp:effectExtent l="19050" t="19050" r="32385" b="32385"/>
                <wp:wrapNone/>
                <wp:docPr id="99" name="Straight Connector 99"/>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ADECE" id="Straight Connector 99"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758592" behindDoc="0" locked="0" layoutInCell="1" allowOverlap="1" wp14:anchorId="08520B9E" wp14:editId="4E945755">
                <wp:simplePos x="0" y="0"/>
                <wp:positionH relativeFrom="column">
                  <wp:posOffset>261620</wp:posOffset>
                </wp:positionH>
                <wp:positionV relativeFrom="paragraph">
                  <wp:posOffset>7237730</wp:posOffset>
                </wp:positionV>
                <wp:extent cx="914400" cy="304800"/>
                <wp:effectExtent l="0" t="0" r="15240" b="0"/>
                <wp:wrapNone/>
                <wp:docPr id="100" name="Text Box 10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E2DD158"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20B9E" id="Text Box 100" o:spid="_x0000_s1073" type="#_x0000_t202" style="position:absolute;margin-left:20.6pt;margin-top:569.9pt;width:1in;height:24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t3bDwIAACE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U9P5bNxjB80J1/MwMB8cXyscYsNC&#10;fGEeqca5Ub7xGY3UgM3g7FHSgv/5t/OUjwxglJIOpVNTi9qmRH+3yExS2ej40dmNjj2YB0AtTvFZ&#10;OJ5dvOCjHl3pwbyhplepB4aY5dippnF0H+IgX3wTXKxWOQm15Fjc2K3jqXQCMQH62r8x786oR6Tr&#10;CUZJseod+EPuAP/qEEGqzEyCdcDwjDbqMHN7fjNJ6L//56zry17+Ag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wvLd&#10;2w8CAAAhBAAADgAAAAAAAAAAAAAAAAAuAgAAZHJzL2Uyb0RvYy54bWxQSwECLQAUAAYACAAAACEA&#10;+LBfJeAAAAAMAQAADwAAAAAAAAAAAAAAAABpBAAAZHJzL2Rvd25yZXYueG1sUEsFBgAAAAAEAAQA&#10;8wAAAHYFAAAAAA==&#10;" filled="f" stroked="f" strokeweight=".5pt">
                <v:textbox inset="0,0,0,0">
                  <w:txbxContent>
                    <w:p w14:paraId="3E2DD158"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BE734CB" wp14:editId="5FE10C36">
                <wp:simplePos x="0" y="0"/>
                <wp:positionH relativeFrom="column">
                  <wp:posOffset>1585838</wp:posOffset>
                </wp:positionH>
                <wp:positionV relativeFrom="paragraph">
                  <wp:posOffset>7183120</wp:posOffset>
                </wp:positionV>
                <wp:extent cx="5025390" cy="1492250"/>
                <wp:effectExtent l="0" t="0" r="3810" b="12700"/>
                <wp:wrapNone/>
                <wp:docPr id="101" name="Text Box 101"/>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62D050CE" w14:textId="77777777" w:rsidR="003867E9" w:rsidRPr="00846B4F" w:rsidRDefault="003867E9" w:rsidP="003867E9">
                            <w:pPr>
                              <w:spacing w:after="0"/>
                              <w:rPr>
                                <w:b/>
                                <w:bCs/>
                                <w:sz w:val="40"/>
                                <w:szCs w:val="40"/>
                              </w:rPr>
                            </w:pPr>
                            <w:r>
                              <w:rPr>
                                <w:b/>
                                <w:bCs/>
                                <w:sz w:val="40"/>
                                <w:szCs w:val="40"/>
                              </w:rPr>
                              <w:t>MUKESH SINGH NEGI</w:t>
                            </w:r>
                          </w:p>
                          <w:p w14:paraId="6CB8D02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916D997"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734CB" id="Text Box 101" o:spid="_x0000_s1074" type="#_x0000_t202" style="position:absolute;margin-left:124.85pt;margin-top:565.6pt;width:395.7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CwO4dzEgIAACUEAAAOAAAAAAAAAAAAAAAAAC4CAABkcnMvZTJvRG9jLnhtbFBLAQItABQABgAI&#10;AAAAIQC9ACJW4gAAAA4BAAAPAAAAAAAAAAAAAAAAAGwEAABkcnMvZG93bnJldi54bWxQSwUGAAAA&#10;AAQABADzAAAAewUAAAAA&#10;" filled="f" stroked="f" strokeweight=".5pt">
                <v:textbox inset="0,0,0,0">
                  <w:txbxContent>
                    <w:p w14:paraId="62D050CE" w14:textId="77777777" w:rsidR="003867E9" w:rsidRPr="00846B4F" w:rsidRDefault="003867E9" w:rsidP="003867E9">
                      <w:pPr>
                        <w:spacing w:after="0"/>
                        <w:rPr>
                          <w:b/>
                          <w:bCs/>
                          <w:sz w:val="40"/>
                          <w:szCs w:val="40"/>
                        </w:rPr>
                      </w:pPr>
                      <w:r>
                        <w:rPr>
                          <w:b/>
                          <w:bCs/>
                          <w:sz w:val="40"/>
                          <w:szCs w:val="40"/>
                        </w:rPr>
                        <w:t>MUKESH SINGH NEGI</w:t>
                      </w:r>
                    </w:p>
                    <w:p w14:paraId="6CB8D02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916D997"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754496" behindDoc="0" locked="0" layoutInCell="1" allowOverlap="1" wp14:anchorId="579E63DC" wp14:editId="7269CC81">
                <wp:simplePos x="0" y="0"/>
                <wp:positionH relativeFrom="column">
                  <wp:posOffset>959727</wp:posOffset>
                </wp:positionH>
                <wp:positionV relativeFrom="paragraph">
                  <wp:posOffset>4206766</wp:posOffset>
                </wp:positionV>
                <wp:extent cx="6921719" cy="6333140"/>
                <wp:effectExtent l="171450" t="114300" r="50800" b="182245"/>
                <wp:wrapNone/>
                <wp:docPr id="102" name="Group 102"/>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103" name="Straight Connector 103"/>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AF2E48" id="Group 102" o:spid="_x0000_s1026" style="position:absolute;margin-left:75.55pt;margin-top:331.25pt;width:545pt;height:498.65pt;z-index:251754496;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">
                <v:line id="Straight Connector 103"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" strokecolor="white [3212]" strokeweight="30pt"/>
                <v:line id="Straight Connector 104"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" strokecolor="white [3212]" strokeweight="15pt"/>
              </v:group>
            </w:pict>
          </mc:Fallback>
        </mc:AlternateContent>
      </w:r>
      <w:r>
        <w:rPr>
          <w:noProof/>
        </w:rPr>
        <mc:AlternateContent>
          <mc:Choice Requires="wps">
            <w:drawing>
              <wp:anchor distT="0" distB="0" distL="114300" distR="114300" simplePos="0" relativeHeight="251763712" behindDoc="0" locked="0" layoutInCell="1" allowOverlap="1" wp14:anchorId="5FD76C0B" wp14:editId="6658D383">
                <wp:simplePos x="0" y="0"/>
                <wp:positionH relativeFrom="column">
                  <wp:posOffset>3989705</wp:posOffset>
                </wp:positionH>
                <wp:positionV relativeFrom="paragraph">
                  <wp:posOffset>5249011</wp:posOffset>
                </wp:positionV>
                <wp:extent cx="5282565" cy="5282565"/>
                <wp:effectExtent l="38100" t="38100" r="51435" b="70485"/>
                <wp:wrapNone/>
                <wp:docPr id="105" name="Straight Connector 105"/>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CB295" id="Straight Connector 105"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762688" behindDoc="0" locked="0" layoutInCell="1" allowOverlap="1" wp14:anchorId="78B7298B" wp14:editId="25C1BB59">
                <wp:simplePos x="0" y="0"/>
                <wp:positionH relativeFrom="column">
                  <wp:posOffset>3628390</wp:posOffset>
                </wp:positionH>
                <wp:positionV relativeFrom="paragraph">
                  <wp:posOffset>5289550</wp:posOffset>
                </wp:positionV>
                <wp:extent cx="5282565" cy="5282565"/>
                <wp:effectExtent l="95250" t="76200" r="0" b="108585"/>
                <wp:wrapNone/>
                <wp:docPr id="106" name="Straight Connector 106"/>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638C1" id="Straight Connector 106"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55520" behindDoc="0" locked="0" layoutInCell="1" allowOverlap="1" wp14:anchorId="143D16EF" wp14:editId="06A57AE3">
                <wp:simplePos x="0" y="0"/>
                <wp:positionH relativeFrom="column">
                  <wp:posOffset>-1513205</wp:posOffset>
                </wp:positionH>
                <wp:positionV relativeFrom="paragraph">
                  <wp:posOffset>-2092363</wp:posOffset>
                </wp:positionV>
                <wp:extent cx="5282565" cy="5282565"/>
                <wp:effectExtent l="95250" t="76200" r="0" b="108585"/>
                <wp:wrapNone/>
                <wp:docPr id="107" name="Straight Connector 107"/>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88F3D" id="Straight Connector 10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56544" behindDoc="0" locked="0" layoutInCell="1" allowOverlap="1" wp14:anchorId="15680273" wp14:editId="5232C128">
                <wp:simplePos x="0" y="0"/>
                <wp:positionH relativeFrom="column">
                  <wp:posOffset>-1346835</wp:posOffset>
                </wp:positionH>
                <wp:positionV relativeFrom="paragraph">
                  <wp:posOffset>-1371600</wp:posOffset>
                </wp:positionV>
                <wp:extent cx="5924550" cy="5924550"/>
                <wp:effectExtent l="304800" t="285750" r="247650" b="323850"/>
                <wp:wrapNone/>
                <wp:docPr id="108" name="Straight Connector 108"/>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AD9EA" id="Straight Connector 108"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752448" behindDoc="0" locked="0" layoutInCell="1" allowOverlap="1" wp14:anchorId="0028EB09" wp14:editId="3CCD6108">
                <wp:simplePos x="0" y="0"/>
                <wp:positionH relativeFrom="column">
                  <wp:posOffset>-1657350</wp:posOffset>
                </wp:positionH>
                <wp:positionV relativeFrom="paragraph">
                  <wp:posOffset>-1371600</wp:posOffset>
                </wp:positionV>
                <wp:extent cx="5282565" cy="5282565"/>
                <wp:effectExtent l="171450" t="152400" r="146685" b="184785"/>
                <wp:wrapNone/>
                <wp:docPr id="109" name="Straight Connector 109"/>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49C19" id="Straight Connector 109"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5296A2FA" w14:textId="77777777" w:rsidR="003867E9" w:rsidRDefault="003867E9" w:rsidP="003867E9">
      <w:pPr>
        <w:rPr>
          <w:sz w:val="24"/>
          <w:szCs w:val="24"/>
        </w:rPr>
      </w:pPr>
      <w:r>
        <w:rPr>
          <w:noProof/>
        </w:rPr>
        <mc:AlternateContent>
          <mc:Choice Requires="wps">
            <w:drawing>
              <wp:anchor distT="0" distB="0" distL="114300" distR="114300" simplePos="0" relativeHeight="251761664" behindDoc="0" locked="0" layoutInCell="1" allowOverlap="1" wp14:anchorId="2E10428E" wp14:editId="40D610DC">
                <wp:simplePos x="0" y="0"/>
                <wp:positionH relativeFrom="column">
                  <wp:posOffset>1089660</wp:posOffset>
                </wp:positionH>
                <wp:positionV relativeFrom="paragraph">
                  <wp:posOffset>3353435</wp:posOffset>
                </wp:positionV>
                <wp:extent cx="4853940" cy="2308860"/>
                <wp:effectExtent l="0" t="0" r="3810" b="15240"/>
                <wp:wrapNone/>
                <wp:docPr id="110" name="Text Box 110"/>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1EFC6300"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536EB39E"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8ED8C37" w14:textId="77777777" w:rsidR="003867E9" w:rsidRPr="003F5839" w:rsidRDefault="003867E9" w:rsidP="003867E9">
                            <w:pPr>
                              <w:jc w:val="center"/>
                              <w:rPr>
                                <w:i/>
                                <w:iCs/>
                                <w:sz w:val="48"/>
                                <w:szCs w:val="48"/>
                                <w:lang w:val="en-IN"/>
                              </w:rPr>
                            </w:pPr>
                            <w:r w:rsidRPr="003F5839">
                              <w:rPr>
                                <w:i/>
                                <w:iCs/>
                                <w:sz w:val="48"/>
                                <w:szCs w:val="48"/>
                                <w:lang w:val="en-IN"/>
                              </w:rPr>
                              <w:t>Topic</w:t>
                            </w:r>
                          </w:p>
                          <w:p w14:paraId="2C28EF53"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0428E" id="Text Box 110" o:spid="_x0000_s1075" type="#_x0000_t202" style="position:absolute;margin-left:85.8pt;margin-top:264.05pt;width:382.2pt;height:181.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DPyixlEwIAACUEAAAOAAAAAAAAAAAAAAAAAC4CAABkcnMvZTJvRG9jLnhtbFBLAQItABQABgAI&#10;AAAAIQBCxjul4QAAAAsBAAAPAAAAAAAAAAAAAAAAAG0EAABkcnMvZG93bnJldi54bWxQSwUGAAAA&#10;AAQABADzAAAAewUAAAAA&#10;" filled="f" stroked="f" strokeweight=".5pt">
                <v:textbox inset="0,0,0,0">
                  <w:txbxContent>
                    <w:p w14:paraId="1EFC6300"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536EB39E"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8ED8C37" w14:textId="77777777" w:rsidR="003867E9" w:rsidRPr="003F5839" w:rsidRDefault="003867E9" w:rsidP="003867E9">
                      <w:pPr>
                        <w:jc w:val="center"/>
                        <w:rPr>
                          <w:i/>
                          <w:iCs/>
                          <w:sz w:val="48"/>
                          <w:szCs w:val="48"/>
                          <w:lang w:val="en-IN"/>
                        </w:rPr>
                      </w:pPr>
                      <w:r w:rsidRPr="003F5839">
                        <w:rPr>
                          <w:i/>
                          <w:iCs/>
                          <w:sz w:val="48"/>
                          <w:szCs w:val="48"/>
                          <w:lang w:val="en-IN"/>
                        </w:rPr>
                        <w:t>Topic</w:t>
                      </w:r>
                    </w:p>
                    <w:p w14:paraId="2C28EF53"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757568" behindDoc="0" locked="0" layoutInCell="1" allowOverlap="1" wp14:anchorId="6F51A880" wp14:editId="2ABA3BE0">
                <wp:simplePos x="0" y="0"/>
                <wp:positionH relativeFrom="column">
                  <wp:posOffset>1756410</wp:posOffset>
                </wp:positionH>
                <wp:positionV relativeFrom="paragraph">
                  <wp:posOffset>2085975</wp:posOffset>
                </wp:positionV>
                <wp:extent cx="3116581" cy="1345565"/>
                <wp:effectExtent l="0" t="0" r="7620" b="6985"/>
                <wp:wrapNone/>
                <wp:docPr id="111" name="Group 111"/>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112" name="Text Box 112"/>
                        <wps:cNvSpPr txBox="1"/>
                        <wps:spPr>
                          <a:xfrm>
                            <a:off x="-922704" y="606471"/>
                            <a:ext cx="499300" cy="1035167"/>
                          </a:xfrm>
                          <a:prstGeom prst="rect">
                            <a:avLst/>
                          </a:prstGeom>
                          <a:noFill/>
                          <a:ln w="6350">
                            <a:noFill/>
                          </a:ln>
                        </wps:spPr>
                        <wps:txbx>
                          <w:txbxContent>
                            <w:p w14:paraId="692B3551"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9A94289"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13" name="Text Box 113"/>
                        <wps:cNvSpPr txBox="1"/>
                        <wps:spPr>
                          <a:xfrm>
                            <a:off x="-1071868" y="87053"/>
                            <a:ext cx="825384" cy="519418"/>
                          </a:xfrm>
                          <a:prstGeom prst="rect">
                            <a:avLst/>
                          </a:prstGeom>
                          <a:noFill/>
                          <a:ln w="6350">
                            <a:noFill/>
                          </a:ln>
                        </wps:spPr>
                        <wps:txbx>
                          <w:txbxContent>
                            <w:p w14:paraId="65183808"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51A880" id="Group 111" o:spid="_x0000_s1076" style="position:absolute;margin-left:138.3pt;margin-top:164.25pt;width:245.4pt;height:105.95pt;z-index:251757568;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CmiYH3NAgAAMwgAAA4AAAAAAAAAAAAAAAAALgIAAGRycy9lMm9E&#10;b2MueG1sUEsBAi0AFAAGAAgAAAAhAHbKdnbjAAAACwEAAA8AAAAAAAAAAAAAAAAAJwUAAGRycy9k&#10;b3ducmV2LnhtbFBLBQYAAAAABAAEAPMAAAA3BgAAAAA=&#10;">
                <v:shape id="Text Box 112" o:spid="_x0000_s1077"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" filled="f" stroked="f" strokeweight=".5pt">
                  <v:textbox inset="0,0,0,0">
                    <w:txbxContent>
                      <w:p w14:paraId="692B3551"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9A94289"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113" o:spid="_x0000_s1078"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" filled="f" stroked="f" strokeweight=".5pt">
                  <v:textbox inset="0,0,0,0">
                    <w:txbxContent>
                      <w:p w14:paraId="65183808"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77F73213" w14:textId="77777777" w:rsidR="003867E9" w:rsidRDefault="003867E9" w:rsidP="003867E9">
      <w:pPr>
        <w:pStyle w:val="TOCHeading"/>
        <w:rPr>
          <w:rFonts w:asciiTheme="minorHAnsi" w:eastAsiaTheme="minorEastAsia" w:hAnsiTheme="minorHAnsi" w:cstheme="minorBidi"/>
          <w:color w:val="auto"/>
          <w:sz w:val="22"/>
          <w:szCs w:val="22"/>
        </w:rPr>
      </w:pPr>
    </w:p>
    <w:p w14:paraId="6148FA43"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65760" behindDoc="0" locked="0" layoutInCell="1" allowOverlap="1" wp14:anchorId="4597C024" wp14:editId="69B2EEA8">
                <wp:simplePos x="0" y="0"/>
                <wp:positionH relativeFrom="column">
                  <wp:posOffset>6355715</wp:posOffset>
                </wp:positionH>
                <wp:positionV relativeFrom="paragraph">
                  <wp:posOffset>4299585</wp:posOffset>
                </wp:positionV>
                <wp:extent cx="865505" cy="2209165"/>
                <wp:effectExtent l="2540" t="381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D7440"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DC16FA0"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7C024" id="Text Box 114" o:spid="_x0000_s1079" type="#_x0000_t202" style="position:absolute;margin-left:500.45pt;margin-top:338.55pt;width:68.15pt;height:173.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Cl2QLB3QEAAJw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0FDD7440"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DC16FA0"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7B5C3D1" w14:textId="77777777" w:rsidR="003867E9" w:rsidRPr="00653E78" w:rsidRDefault="003867E9" w:rsidP="003867E9">
      <w:pPr>
        <w:jc w:val="center"/>
        <w:rPr>
          <w:b/>
          <w:i/>
          <w:sz w:val="40"/>
          <w:szCs w:val="40"/>
        </w:rPr>
      </w:pPr>
      <w:r w:rsidRPr="00653E78">
        <w:rPr>
          <w:rFonts w:hint="eastAsia"/>
          <w:b/>
          <w:i/>
          <w:sz w:val="40"/>
          <w:szCs w:val="40"/>
        </w:rPr>
        <w:t>Acknowledgement</w:t>
      </w:r>
    </w:p>
    <w:p w14:paraId="2325FCD9"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0361D519"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B38BF67" w14:textId="77777777" w:rsidR="003867E9" w:rsidRDefault="003867E9" w:rsidP="003867E9">
      <w:pPr>
        <w:spacing w:line="360" w:lineRule="auto"/>
        <w:rPr>
          <w:sz w:val="32"/>
          <w:szCs w:val="32"/>
        </w:rPr>
      </w:pPr>
    </w:p>
    <w:p w14:paraId="2B13A969" w14:textId="77777777" w:rsidR="003867E9" w:rsidRDefault="003867E9" w:rsidP="003867E9">
      <w:pPr>
        <w:spacing w:line="360" w:lineRule="auto"/>
        <w:rPr>
          <w:sz w:val="32"/>
          <w:szCs w:val="32"/>
        </w:rPr>
      </w:pPr>
    </w:p>
    <w:p w14:paraId="2C56F690" w14:textId="77777777" w:rsidR="003867E9" w:rsidRDefault="003867E9" w:rsidP="003867E9">
      <w:pPr>
        <w:spacing w:line="360" w:lineRule="auto"/>
        <w:rPr>
          <w:sz w:val="32"/>
          <w:szCs w:val="32"/>
        </w:rPr>
      </w:pPr>
    </w:p>
    <w:p w14:paraId="1F3DCEDA" w14:textId="77777777" w:rsidR="003867E9" w:rsidRDefault="003867E9" w:rsidP="003867E9">
      <w:pPr>
        <w:spacing w:line="360" w:lineRule="auto"/>
        <w:rPr>
          <w:sz w:val="32"/>
          <w:szCs w:val="32"/>
        </w:rPr>
      </w:pPr>
    </w:p>
    <w:p w14:paraId="21354130" w14:textId="77777777" w:rsidR="003867E9" w:rsidRDefault="003867E9" w:rsidP="003867E9">
      <w:pPr>
        <w:spacing w:line="360" w:lineRule="auto"/>
        <w:rPr>
          <w:sz w:val="32"/>
          <w:szCs w:val="32"/>
        </w:rPr>
      </w:pPr>
    </w:p>
    <w:p w14:paraId="13128690" w14:textId="77777777" w:rsidR="003867E9" w:rsidRDefault="003867E9" w:rsidP="003867E9">
      <w:pPr>
        <w:spacing w:line="360" w:lineRule="auto"/>
        <w:rPr>
          <w:sz w:val="32"/>
          <w:szCs w:val="32"/>
        </w:rPr>
      </w:pPr>
    </w:p>
    <w:p w14:paraId="48C0F7A9" w14:textId="77777777" w:rsidR="003867E9" w:rsidRDefault="003867E9" w:rsidP="003867E9">
      <w:pPr>
        <w:spacing w:line="360" w:lineRule="auto"/>
        <w:rPr>
          <w:sz w:val="32"/>
          <w:szCs w:val="32"/>
        </w:rPr>
      </w:pPr>
    </w:p>
    <w:p w14:paraId="2DE9F4D3" w14:textId="77777777" w:rsidR="003867E9" w:rsidRDefault="003867E9" w:rsidP="003867E9">
      <w:pPr>
        <w:spacing w:line="360" w:lineRule="auto"/>
        <w:rPr>
          <w:sz w:val="32"/>
          <w:szCs w:val="32"/>
        </w:rPr>
      </w:pPr>
    </w:p>
    <w:p w14:paraId="036201BF" w14:textId="77777777" w:rsidR="003867E9" w:rsidRPr="008777F4" w:rsidRDefault="003867E9" w:rsidP="003867E9">
      <w:pPr>
        <w:spacing w:line="360" w:lineRule="auto"/>
        <w:rPr>
          <w:sz w:val="32"/>
          <w:szCs w:val="32"/>
        </w:rPr>
      </w:pPr>
    </w:p>
    <w:p w14:paraId="61E9AD9D" w14:textId="77777777" w:rsidR="003867E9" w:rsidRDefault="003867E9" w:rsidP="003867E9"/>
    <w:sdt>
      <w:sdtPr>
        <w:rPr>
          <w:rFonts w:asciiTheme="minorHAnsi" w:eastAsiaTheme="minorEastAsia" w:hAnsiTheme="minorHAnsi" w:cstheme="minorBidi"/>
          <w:color w:val="auto"/>
          <w:sz w:val="22"/>
          <w:szCs w:val="22"/>
        </w:rPr>
        <w:id w:val="908199490"/>
        <w:docPartObj>
          <w:docPartGallery w:val="Table of Contents"/>
          <w:docPartUnique/>
        </w:docPartObj>
      </w:sdtPr>
      <w:sdtEndPr>
        <w:rPr>
          <w:b/>
          <w:bCs/>
          <w:noProof/>
        </w:rPr>
      </w:sdtEndPr>
      <w:sdtContent>
        <w:p w14:paraId="5CB646D6" w14:textId="77777777" w:rsidR="003867E9" w:rsidRDefault="003867E9" w:rsidP="003867E9">
          <w:pPr>
            <w:pStyle w:val="TOCHeading"/>
          </w:pPr>
          <w:r>
            <w:t>Table of Contents</w:t>
          </w:r>
        </w:p>
        <w:p w14:paraId="57C861AC" w14:textId="50916E51"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3D57ECD6" w14:textId="5C7739DB"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7125900D" w14:textId="685B7400"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49143969" w14:textId="59D01823"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27EB4032" w14:textId="2D90B292"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70A89D8" w14:textId="04D5AFC7"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A56E87A" w14:textId="69B87F33"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3217553" w14:textId="78B67896"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59EC54C" w14:textId="4272F7DB"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703CDC6" w14:textId="1A1E2CED"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7FA049D" w14:textId="3F5F4730"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D8FD326" w14:textId="7CA2DA51"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71A44A05" w14:textId="77777777" w:rsidR="003867E9" w:rsidRDefault="003867E9" w:rsidP="003867E9">
          <w:r>
            <w:rPr>
              <w:b/>
              <w:bCs/>
              <w:noProof/>
            </w:rPr>
            <w:fldChar w:fldCharType="end"/>
          </w:r>
        </w:p>
      </w:sdtContent>
    </w:sdt>
    <w:p w14:paraId="46B88D43" w14:textId="77777777" w:rsidR="003867E9" w:rsidRDefault="003867E9" w:rsidP="003867E9">
      <w:pPr>
        <w:spacing w:before="100" w:beforeAutospacing="1" w:line="360" w:lineRule="auto"/>
        <w:rPr>
          <w:sz w:val="24"/>
          <w:szCs w:val="24"/>
        </w:rPr>
      </w:pPr>
    </w:p>
    <w:p w14:paraId="31102F76" w14:textId="77777777" w:rsidR="003867E9" w:rsidRDefault="003867E9" w:rsidP="003867E9">
      <w:pPr>
        <w:rPr>
          <w:sz w:val="24"/>
          <w:szCs w:val="24"/>
        </w:rPr>
      </w:pPr>
      <w:r>
        <w:rPr>
          <w:sz w:val="24"/>
          <w:szCs w:val="24"/>
        </w:rPr>
        <w:br w:type="page"/>
      </w:r>
    </w:p>
    <w:p w14:paraId="54F99FD4"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07755951"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3BF02EF9"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0846E94B"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237085C4"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2EC8676D"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5934956A"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5154F506"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4348C823"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5A32C233"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68511669" w14:textId="77777777" w:rsidR="003867E9" w:rsidRPr="005F2654" w:rsidRDefault="003867E9" w:rsidP="003867E9">
      <w:pPr>
        <w:spacing w:line="360" w:lineRule="auto"/>
        <w:rPr>
          <w:sz w:val="24"/>
          <w:szCs w:val="24"/>
        </w:rPr>
      </w:pPr>
    </w:p>
    <w:p w14:paraId="09D5ABF7"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6532D2D5"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9CF26BE"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4B0E4068"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7CC9B982"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1DEA75C"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35C76D6F"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EBDFC36"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198188FF"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19716F43"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2FC621E7"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5F0F561C"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6A675D0A"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1A6945EA"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53ABF075"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0634992A"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AE49FE0" w14:textId="77777777" w:rsidR="003867E9" w:rsidRPr="005F2654" w:rsidRDefault="003867E9" w:rsidP="003867E9">
      <w:pPr>
        <w:spacing w:line="360" w:lineRule="auto"/>
        <w:rPr>
          <w:sz w:val="24"/>
          <w:szCs w:val="24"/>
        </w:rPr>
      </w:pPr>
    </w:p>
    <w:p w14:paraId="1FD61005"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23159C5"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6A4DBF1E"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43A9D91C"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65FAE0A2"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6488A268"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68CB5DC6"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5CD967A5"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B6A024E"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4CE72A40"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5B4CB0C4"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28262F0A"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5BE75252"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544DFCC3"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4EE6B109"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03228B34"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5F42F0B4"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261906AE"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29221129"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1AF92478"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62F8C983"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7D579016"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233F929B"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58E80C77"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593307FF"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15C6A884"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013B927E"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656FAAA3" w14:textId="77777777" w:rsidR="003867E9" w:rsidRPr="005F2654" w:rsidRDefault="003867E9" w:rsidP="003867E9">
      <w:pPr>
        <w:spacing w:line="360" w:lineRule="auto"/>
        <w:rPr>
          <w:sz w:val="24"/>
          <w:szCs w:val="24"/>
        </w:rPr>
      </w:pPr>
    </w:p>
    <w:p w14:paraId="07F2184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6D99C0F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3E8CC2E2"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391D3B62"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317BEBE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7A16CE51"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57F5F6DB"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120C0C19"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7338DB1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6739200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158E61F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12512E2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4F6362F5" w14:textId="77777777" w:rsidR="003867E9" w:rsidRPr="005F2654" w:rsidRDefault="003867E9" w:rsidP="003867E9">
      <w:pPr>
        <w:spacing w:line="360" w:lineRule="auto"/>
        <w:rPr>
          <w:sz w:val="24"/>
          <w:szCs w:val="24"/>
        </w:rPr>
      </w:pPr>
    </w:p>
    <w:p w14:paraId="32D828F9" w14:textId="77777777" w:rsidR="003867E9" w:rsidRDefault="003867E9" w:rsidP="003867E9"/>
    <w:p w14:paraId="29A89560" w14:textId="77777777" w:rsidR="003867E9" w:rsidRDefault="003867E9" w:rsidP="003867E9"/>
    <w:p w14:paraId="43775133" w14:textId="77777777" w:rsidR="003867E9" w:rsidRDefault="003867E9" w:rsidP="003867E9"/>
    <w:p w14:paraId="5372FCC0" w14:textId="77777777" w:rsidR="003867E9" w:rsidRDefault="003867E9" w:rsidP="003867E9"/>
    <w:p w14:paraId="7D5728D0" w14:textId="77777777" w:rsidR="003867E9" w:rsidRDefault="003867E9" w:rsidP="003867E9"/>
    <w:p w14:paraId="13C5B651" w14:textId="77777777" w:rsidR="003867E9" w:rsidRDefault="003867E9" w:rsidP="003867E9"/>
    <w:p w14:paraId="22EFF38E" w14:textId="77777777" w:rsidR="003867E9" w:rsidRDefault="003867E9" w:rsidP="003867E9"/>
    <w:p w14:paraId="6A5F55EA" w14:textId="77777777" w:rsidR="003867E9" w:rsidRDefault="003867E9" w:rsidP="003867E9"/>
    <w:p w14:paraId="666FEF36" w14:textId="77777777" w:rsidR="003867E9" w:rsidRDefault="003867E9" w:rsidP="003867E9"/>
    <w:p w14:paraId="6F38D876" w14:textId="77777777" w:rsidR="003867E9" w:rsidRDefault="003867E9" w:rsidP="003867E9"/>
    <w:p w14:paraId="72D50BA5" w14:textId="77777777" w:rsidR="003867E9" w:rsidRDefault="003867E9" w:rsidP="003867E9"/>
    <w:p w14:paraId="722C9E9E" w14:textId="77777777" w:rsidR="003867E9" w:rsidRDefault="003867E9" w:rsidP="003867E9"/>
    <w:p w14:paraId="34CDFFF8" w14:textId="77777777" w:rsidR="003867E9" w:rsidRDefault="003867E9" w:rsidP="003867E9"/>
    <w:p w14:paraId="5DE1AE93" w14:textId="77777777" w:rsidR="003867E9" w:rsidRDefault="003867E9" w:rsidP="003867E9"/>
    <w:p w14:paraId="35F3234E" w14:textId="77777777" w:rsidR="003867E9" w:rsidRDefault="003867E9" w:rsidP="003867E9"/>
    <w:p w14:paraId="4B9E4260" w14:textId="77777777" w:rsidR="003867E9" w:rsidRDefault="003867E9" w:rsidP="003867E9"/>
    <w:p w14:paraId="11652AF4" w14:textId="77777777" w:rsidR="003867E9" w:rsidRDefault="003867E9" w:rsidP="003867E9"/>
    <w:p w14:paraId="712D9074" w14:textId="77777777" w:rsidR="003867E9" w:rsidRDefault="003867E9" w:rsidP="003867E9">
      <w:pPr>
        <w:pStyle w:val="Heading1"/>
      </w:pPr>
      <w:r w:rsidRPr="00B12DEE">
        <w:lastRenderedPageBreak/>
        <w:t>Bibliography</w:t>
      </w:r>
    </w:p>
    <w:p w14:paraId="7C0BACB8" w14:textId="77777777" w:rsidR="003867E9" w:rsidRDefault="003867E9" w:rsidP="003867E9"/>
    <w:p w14:paraId="66EE1557" w14:textId="77777777" w:rsidR="003867E9" w:rsidRPr="00B12DEE" w:rsidRDefault="00B13568" w:rsidP="003867E9">
      <w:pPr>
        <w:rPr>
          <w:color w:val="000000" w:themeColor="text1"/>
        </w:rPr>
      </w:pPr>
      <w:hyperlink r:id="rId21" w:history="1">
        <w:r w:rsidR="003867E9" w:rsidRPr="00B12DEE">
          <w:rPr>
            <w:rStyle w:val="Hyperlink"/>
            <w:color w:val="000000" w:themeColor="text1"/>
          </w:rPr>
          <w:t>https://blog.ipleaders.in/free-consent/</w:t>
        </w:r>
      </w:hyperlink>
    </w:p>
    <w:p w14:paraId="56B5863E" w14:textId="77777777" w:rsidR="003867E9" w:rsidRDefault="00B13568" w:rsidP="003867E9">
      <w:hyperlink r:id="rId22" w:history="1">
        <w:r w:rsidR="003867E9" w:rsidRPr="00B12DEE">
          <w:rPr>
            <w:rStyle w:val="Hyperlink"/>
            <w:color w:val="000000" w:themeColor="text1"/>
          </w:rPr>
          <w:t>https://egyankosh.ac.in/bitstream/123456789/13360/1/Unit-4.pdf</w:t>
        </w:r>
      </w:hyperlink>
    </w:p>
    <w:p w14:paraId="0CEBD7FC" w14:textId="77777777" w:rsidR="003867E9" w:rsidRPr="00B12DEE" w:rsidRDefault="003867E9" w:rsidP="003867E9"/>
    <w:p w14:paraId="6CA48E22" w14:textId="77777777" w:rsidR="003867E9" w:rsidRDefault="003867E9" w:rsidP="003867E9">
      <w:pPr>
        <w:pStyle w:val="TOCHeading"/>
        <w:rPr>
          <w:noProof/>
        </w:rPr>
      </w:pPr>
      <w:r>
        <w:rPr>
          <w:noProof/>
        </w:rPr>
        <mc:AlternateContent>
          <mc:Choice Requires="wps">
            <w:drawing>
              <wp:anchor distT="0" distB="0" distL="114300" distR="114300" simplePos="0" relativeHeight="251769856" behindDoc="0" locked="0" layoutInCell="1" allowOverlap="1" wp14:anchorId="5B6C55DF" wp14:editId="662726AC">
                <wp:simplePos x="0" y="0"/>
                <wp:positionH relativeFrom="column">
                  <wp:posOffset>735330</wp:posOffset>
                </wp:positionH>
                <wp:positionV relativeFrom="paragraph">
                  <wp:posOffset>228600</wp:posOffset>
                </wp:positionV>
                <wp:extent cx="5875020" cy="7046595"/>
                <wp:effectExtent l="152400" t="152400" r="144780" b="154305"/>
                <wp:wrapNone/>
                <wp:docPr id="115" name="Rectangle 115"/>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C61BF" id="Rectangle 115" o:spid="_x0000_s1026" style="position:absolute;margin-left:57.9pt;margin-top:18pt;width:462.6pt;height:554.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767808" behindDoc="0" locked="0" layoutInCell="1" allowOverlap="1" wp14:anchorId="07038C73" wp14:editId="2E2FC3D6">
                <wp:simplePos x="0" y="0"/>
                <wp:positionH relativeFrom="column">
                  <wp:posOffset>6355715</wp:posOffset>
                </wp:positionH>
                <wp:positionV relativeFrom="paragraph">
                  <wp:posOffset>4299585</wp:posOffset>
                </wp:positionV>
                <wp:extent cx="865505" cy="2209165"/>
                <wp:effectExtent l="2540" t="381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4D23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C906A7C"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38C73" id="Text Box 116" o:spid="_x0000_s1080" type="#_x0000_t202" style="position:absolute;margin-left:500.45pt;margin-top:338.55pt;width:68.15pt;height:17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KA/XID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11D4D23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C906A7C"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FED984C" w14:textId="77777777" w:rsidR="003867E9" w:rsidRDefault="003867E9" w:rsidP="003867E9">
      <w:r>
        <w:rPr>
          <w:noProof/>
        </w:rPr>
        <mc:AlternateContent>
          <mc:Choice Requires="wps">
            <w:drawing>
              <wp:anchor distT="0" distB="0" distL="114300" distR="114300" simplePos="0" relativeHeight="251777024" behindDoc="0" locked="0" layoutInCell="1" allowOverlap="1" wp14:anchorId="7978BB16" wp14:editId="27AE2CBC">
                <wp:simplePos x="0" y="0"/>
                <wp:positionH relativeFrom="column">
                  <wp:posOffset>2479675</wp:posOffset>
                </wp:positionH>
                <wp:positionV relativeFrom="paragraph">
                  <wp:posOffset>1684020</wp:posOffset>
                </wp:positionV>
                <wp:extent cx="1863416" cy="264795"/>
                <wp:effectExtent l="0" t="0" r="3810" b="1905"/>
                <wp:wrapNone/>
                <wp:docPr id="117" name="Text Box 117"/>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4CECFBA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BB16" id="Text Box 117" o:spid="_x0000_s1081" type="#_x0000_t202" style="position:absolute;margin-left:195.25pt;margin-top:132.6pt;width:146.75pt;height:20.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oxLr5BICAAAkBAAADgAAAAAAAAAAAAAAAAAuAgAAZHJzL2Uyb0RvYy54bWxQSwECLQAUAAYACAAA&#10;ACEAMsmpuOAAAAALAQAADwAAAAAAAAAAAAAAAABsBAAAZHJzL2Rvd25yZXYueG1sUEsFBgAAAAAE&#10;AAQA8wAAAHkFAAAAAA==&#10;" filled="f" stroked="f" strokeweight=".5pt">
                <v:textbox inset="0,0,0,0">
                  <w:txbxContent>
                    <w:p w14:paraId="4CECFBA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5FF6F7F2" wp14:editId="2092DBFA">
                <wp:simplePos x="0" y="0"/>
                <wp:positionH relativeFrom="column">
                  <wp:posOffset>4107815</wp:posOffset>
                </wp:positionH>
                <wp:positionV relativeFrom="paragraph">
                  <wp:posOffset>5368185</wp:posOffset>
                </wp:positionV>
                <wp:extent cx="5282565" cy="5282565"/>
                <wp:effectExtent l="19050" t="19050" r="32385" b="32385"/>
                <wp:wrapNone/>
                <wp:docPr id="118" name="Straight Connector 118"/>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15E37" id="Straight Connector 118"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774976" behindDoc="0" locked="0" layoutInCell="1" allowOverlap="1" wp14:anchorId="3D0DD03A" wp14:editId="55FA02B5">
                <wp:simplePos x="0" y="0"/>
                <wp:positionH relativeFrom="column">
                  <wp:posOffset>261620</wp:posOffset>
                </wp:positionH>
                <wp:positionV relativeFrom="paragraph">
                  <wp:posOffset>7237730</wp:posOffset>
                </wp:positionV>
                <wp:extent cx="914400" cy="304800"/>
                <wp:effectExtent l="0" t="0" r="15240" b="0"/>
                <wp:wrapNone/>
                <wp:docPr id="119" name="Text Box 11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79416"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DD03A" id="Text Box 119" o:spid="_x0000_s1082" type="#_x0000_t202" style="position:absolute;margin-left:20.6pt;margin-top:569.9pt;width:1in;height:24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OjlD&#10;cw8CAAAhBAAADgAAAAAAAAAAAAAAAAAuAgAAZHJzL2Uyb0RvYy54bWxQSwECLQAUAAYACAAAACEA&#10;+LBfJeAAAAAMAQAADwAAAAAAAAAAAAAAAABpBAAAZHJzL2Rvd25yZXYueG1sUEsFBgAAAAAEAAQA&#10;8wAAAHYFAAAAAA==&#10;" filled="f" stroked="f" strokeweight=".5pt">
                <v:textbox inset="0,0,0,0">
                  <w:txbxContent>
                    <w:p w14:paraId="5CA79416"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7346B816" wp14:editId="7B111821">
                <wp:simplePos x="0" y="0"/>
                <wp:positionH relativeFrom="column">
                  <wp:posOffset>1585838</wp:posOffset>
                </wp:positionH>
                <wp:positionV relativeFrom="paragraph">
                  <wp:posOffset>7183120</wp:posOffset>
                </wp:positionV>
                <wp:extent cx="5025390" cy="1492250"/>
                <wp:effectExtent l="0" t="0" r="3810" b="12700"/>
                <wp:wrapNone/>
                <wp:docPr id="120" name="Text Box 120"/>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D0877E4" w14:textId="77777777" w:rsidR="003867E9" w:rsidRPr="00846B4F" w:rsidRDefault="003867E9" w:rsidP="003867E9">
                            <w:pPr>
                              <w:spacing w:after="0"/>
                              <w:rPr>
                                <w:b/>
                                <w:bCs/>
                                <w:sz w:val="40"/>
                                <w:szCs w:val="40"/>
                              </w:rPr>
                            </w:pPr>
                            <w:r>
                              <w:rPr>
                                <w:b/>
                                <w:bCs/>
                                <w:sz w:val="40"/>
                                <w:szCs w:val="40"/>
                              </w:rPr>
                              <w:t>MUKESH SINGH NEGI</w:t>
                            </w:r>
                          </w:p>
                          <w:p w14:paraId="08EC3E79"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A2556DC"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B816" id="Text Box 120" o:spid="_x0000_s1083" type="#_x0000_t202" style="position:absolute;margin-left:124.85pt;margin-top:565.6pt;width:395.7pt;height:1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" filled="f" stroked="f" strokeweight=".5pt">
                <v:textbox inset="0,0,0,0">
                  <w:txbxContent>
                    <w:p w14:paraId="3D0877E4" w14:textId="77777777" w:rsidR="003867E9" w:rsidRPr="00846B4F" w:rsidRDefault="003867E9" w:rsidP="003867E9">
                      <w:pPr>
                        <w:spacing w:after="0"/>
                        <w:rPr>
                          <w:b/>
                          <w:bCs/>
                          <w:sz w:val="40"/>
                          <w:szCs w:val="40"/>
                        </w:rPr>
                      </w:pPr>
                      <w:r>
                        <w:rPr>
                          <w:b/>
                          <w:bCs/>
                          <w:sz w:val="40"/>
                          <w:szCs w:val="40"/>
                        </w:rPr>
                        <w:t>MUKESH SINGH NEGI</w:t>
                      </w:r>
                    </w:p>
                    <w:p w14:paraId="08EC3E79"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A2556DC"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770880" behindDoc="0" locked="0" layoutInCell="1" allowOverlap="1" wp14:anchorId="59D798CE" wp14:editId="3F0E098D">
                <wp:simplePos x="0" y="0"/>
                <wp:positionH relativeFrom="column">
                  <wp:posOffset>959727</wp:posOffset>
                </wp:positionH>
                <wp:positionV relativeFrom="paragraph">
                  <wp:posOffset>4206766</wp:posOffset>
                </wp:positionV>
                <wp:extent cx="6921719" cy="6333140"/>
                <wp:effectExtent l="171450" t="114300" r="50800" b="182245"/>
                <wp:wrapNone/>
                <wp:docPr id="121" name="Group 121"/>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122" name="Straight Connector 122"/>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DE1FE7" id="Group 121" o:spid="_x0000_s1026" style="position:absolute;margin-left:75.55pt;margin-top:331.25pt;width:545pt;height:498.65pt;z-index:251770880;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">
                <v:line id="Straight Connector 122"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" strokecolor="white [3212]" strokeweight="30pt"/>
                <v:line id="Straight Connector 123"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" strokecolor="white [3212]" strokeweight="15pt"/>
              </v:group>
            </w:pict>
          </mc:Fallback>
        </mc:AlternateContent>
      </w:r>
      <w:r>
        <w:rPr>
          <w:noProof/>
        </w:rPr>
        <mc:AlternateContent>
          <mc:Choice Requires="wps">
            <w:drawing>
              <wp:anchor distT="0" distB="0" distL="114300" distR="114300" simplePos="0" relativeHeight="251780096" behindDoc="0" locked="0" layoutInCell="1" allowOverlap="1" wp14:anchorId="18914396" wp14:editId="17DA9169">
                <wp:simplePos x="0" y="0"/>
                <wp:positionH relativeFrom="column">
                  <wp:posOffset>3989705</wp:posOffset>
                </wp:positionH>
                <wp:positionV relativeFrom="paragraph">
                  <wp:posOffset>5249011</wp:posOffset>
                </wp:positionV>
                <wp:extent cx="5282565" cy="5282565"/>
                <wp:effectExtent l="38100" t="38100" r="51435" b="70485"/>
                <wp:wrapNone/>
                <wp:docPr id="124" name="Straight Connector 124"/>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82AA1" id="Straight Connector 124"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779072" behindDoc="0" locked="0" layoutInCell="1" allowOverlap="1" wp14:anchorId="37091A4C" wp14:editId="7342B571">
                <wp:simplePos x="0" y="0"/>
                <wp:positionH relativeFrom="column">
                  <wp:posOffset>3628390</wp:posOffset>
                </wp:positionH>
                <wp:positionV relativeFrom="paragraph">
                  <wp:posOffset>5289550</wp:posOffset>
                </wp:positionV>
                <wp:extent cx="5282565" cy="5282565"/>
                <wp:effectExtent l="95250" t="76200" r="0" b="108585"/>
                <wp:wrapNone/>
                <wp:docPr id="125" name="Straight Connector 12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98962" id="Straight Connector 125"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71904" behindDoc="0" locked="0" layoutInCell="1" allowOverlap="1" wp14:anchorId="6137961A" wp14:editId="2C864C92">
                <wp:simplePos x="0" y="0"/>
                <wp:positionH relativeFrom="column">
                  <wp:posOffset>-1513205</wp:posOffset>
                </wp:positionH>
                <wp:positionV relativeFrom="paragraph">
                  <wp:posOffset>-2092363</wp:posOffset>
                </wp:positionV>
                <wp:extent cx="5282565" cy="5282565"/>
                <wp:effectExtent l="95250" t="76200" r="0" b="108585"/>
                <wp:wrapNone/>
                <wp:docPr id="126" name="Straight Connector 126"/>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917C" id="Straight Connector 126"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72928" behindDoc="0" locked="0" layoutInCell="1" allowOverlap="1" wp14:anchorId="373450CF" wp14:editId="6D0CF1E2">
                <wp:simplePos x="0" y="0"/>
                <wp:positionH relativeFrom="column">
                  <wp:posOffset>-1346835</wp:posOffset>
                </wp:positionH>
                <wp:positionV relativeFrom="paragraph">
                  <wp:posOffset>-1371600</wp:posOffset>
                </wp:positionV>
                <wp:extent cx="5924550" cy="5924550"/>
                <wp:effectExtent l="304800" t="285750" r="247650" b="323850"/>
                <wp:wrapNone/>
                <wp:docPr id="127" name="Straight Connector 127"/>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0D87D" id="Straight Connector 127"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768832" behindDoc="0" locked="0" layoutInCell="1" allowOverlap="1" wp14:anchorId="24A85F64" wp14:editId="6A605591">
                <wp:simplePos x="0" y="0"/>
                <wp:positionH relativeFrom="column">
                  <wp:posOffset>-1657350</wp:posOffset>
                </wp:positionH>
                <wp:positionV relativeFrom="paragraph">
                  <wp:posOffset>-1371600</wp:posOffset>
                </wp:positionV>
                <wp:extent cx="5282565" cy="5282565"/>
                <wp:effectExtent l="171450" t="152400" r="146685" b="184785"/>
                <wp:wrapNone/>
                <wp:docPr id="128" name="Straight Connector 128"/>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EDCAF" id="Straight Connector 12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58F895D1" w14:textId="77777777" w:rsidR="003867E9" w:rsidRDefault="003867E9" w:rsidP="003867E9">
      <w:pPr>
        <w:rPr>
          <w:sz w:val="24"/>
          <w:szCs w:val="24"/>
        </w:rPr>
      </w:pPr>
      <w:r>
        <w:rPr>
          <w:noProof/>
        </w:rPr>
        <mc:AlternateContent>
          <mc:Choice Requires="wps">
            <w:drawing>
              <wp:anchor distT="0" distB="0" distL="114300" distR="114300" simplePos="0" relativeHeight="251778048" behindDoc="0" locked="0" layoutInCell="1" allowOverlap="1" wp14:anchorId="0CBF9E81" wp14:editId="2E3073E3">
                <wp:simplePos x="0" y="0"/>
                <wp:positionH relativeFrom="column">
                  <wp:posOffset>1089660</wp:posOffset>
                </wp:positionH>
                <wp:positionV relativeFrom="paragraph">
                  <wp:posOffset>3353435</wp:posOffset>
                </wp:positionV>
                <wp:extent cx="4853940" cy="2308860"/>
                <wp:effectExtent l="0" t="0" r="3810" b="15240"/>
                <wp:wrapNone/>
                <wp:docPr id="129" name="Text Box 129"/>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5DB40EB2"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5FA4A066"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49AA4BCF" w14:textId="77777777" w:rsidR="003867E9" w:rsidRPr="003F5839" w:rsidRDefault="003867E9" w:rsidP="003867E9">
                            <w:pPr>
                              <w:jc w:val="center"/>
                              <w:rPr>
                                <w:i/>
                                <w:iCs/>
                                <w:sz w:val="48"/>
                                <w:szCs w:val="48"/>
                                <w:lang w:val="en-IN"/>
                              </w:rPr>
                            </w:pPr>
                            <w:r w:rsidRPr="003F5839">
                              <w:rPr>
                                <w:i/>
                                <w:iCs/>
                                <w:sz w:val="48"/>
                                <w:szCs w:val="48"/>
                                <w:lang w:val="en-IN"/>
                              </w:rPr>
                              <w:t>Topic</w:t>
                            </w:r>
                          </w:p>
                          <w:p w14:paraId="252B2D7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9E81" id="Text Box 129" o:spid="_x0000_s1084" type="#_x0000_t202" style="position:absolute;margin-left:85.8pt;margin-top:264.05pt;width:382.2pt;height:18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DYjG0hEwIAACUEAAAOAAAAAAAAAAAAAAAAAC4CAABkcnMvZTJvRG9jLnhtbFBLAQItABQABgAI&#10;AAAAIQBCxjul4QAAAAsBAAAPAAAAAAAAAAAAAAAAAG0EAABkcnMvZG93bnJldi54bWxQSwUGAAAA&#10;AAQABADzAAAAewUAAAAA&#10;" filled="f" stroked="f" strokeweight=".5pt">
                <v:textbox inset="0,0,0,0">
                  <w:txbxContent>
                    <w:p w14:paraId="5DB40EB2"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5FA4A066"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49AA4BCF" w14:textId="77777777" w:rsidR="003867E9" w:rsidRPr="003F5839" w:rsidRDefault="003867E9" w:rsidP="003867E9">
                      <w:pPr>
                        <w:jc w:val="center"/>
                        <w:rPr>
                          <w:i/>
                          <w:iCs/>
                          <w:sz w:val="48"/>
                          <w:szCs w:val="48"/>
                          <w:lang w:val="en-IN"/>
                        </w:rPr>
                      </w:pPr>
                      <w:r w:rsidRPr="003F5839">
                        <w:rPr>
                          <w:i/>
                          <w:iCs/>
                          <w:sz w:val="48"/>
                          <w:szCs w:val="48"/>
                          <w:lang w:val="en-IN"/>
                        </w:rPr>
                        <w:t>Topic</w:t>
                      </w:r>
                    </w:p>
                    <w:p w14:paraId="252B2D7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773952" behindDoc="0" locked="0" layoutInCell="1" allowOverlap="1" wp14:anchorId="13DA87B6" wp14:editId="41950617">
                <wp:simplePos x="0" y="0"/>
                <wp:positionH relativeFrom="column">
                  <wp:posOffset>1756410</wp:posOffset>
                </wp:positionH>
                <wp:positionV relativeFrom="paragraph">
                  <wp:posOffset>2085975</wp:posOffset>
                </wp:positionV>
                <wp:extent cx="3116581" cy="1345565"/>
                <wp:effectExtent l="0" t="0" r="7620" b="6985"/>
                <wp:wrapNone/>
                <wp:docPr id="130" name="Group 130"/>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131" name="Text Box 131"/>
                        <wps:cNvSpPr txBox="1"/>
                        <wps:spPr>
                          <a:xfrm>
                            <a:off x="-922704" y="606471"/>
                            <a:ext cx="499300" cy="1035167"/>
                          </a:xfrm>
                          <a:prstGeom prst="rect">
                            <a:avLst/>
                          </a:prstGeom>
                          <a:noFill/>
                          <a:ln w="6350">
                            <a:noFill/>
                          </a:ln>
                        </wps:spPr>
                        <wps:txbx>
                          <w:txbxContent>
                            <w:p w14:paraId="31FBBA34"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1232B9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32" name="Text Box 132"/>
                        <wps:cNvSpPr txBox="1"/>
                        <wps:spPr>
                          <a:xfrm>
                            <a:off x="-1071868" y="87053"/>
                            <a:ext cx="825384" cy="519418"/>
                          </a:xfrm>
                          <a:prstGeom prst="rect">
                            <a:avLst/>
                          </a:prstGeom>
                          <a:noFill/>
                          <a:ln w="6350">
                            <a:noFill/>
                          </a:ln>
                        </wps:spPr>
                        <wps:txbx>
                          <w:txbxContent>
                            <w:p w14:paraId="276BF2FE"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A87B6" id="Group 130" o:spid="_x0000_s1085" style="position:absolute;margin-left:138.3pt;margin-top:164.25pt;width:245.4pt;height:105.95pt;z-index:251773952;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">
                <v:shape id="Text Box 131" o:spid="_x0000_s1086"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" filled="f" stroked="f" strokeweight=".5pt">
                  <v:textbox inset="0,0,0,0">
                    <w:txbxContent>
                      <w:p w14:paraId="31FBBA34"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1232B9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132" o:spid="_x0000_s1087"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" filled="f" stroked="f" strokeweight=".5pt">
                  <v:textbox inset="0,0,0,0">
                    <w:txbxContent>
                      <w:p w14:paraId="276BF2FE"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539856A8" w14:textId="77777777" w:rsidR="003867E9" w:rsidRDefault="003867E9" w:rsidP="003867E9">
      <w:pPr>
        <w:pStyle w:val="TOCHeading"/>
        <w:rPr>
          <w:rFonts w:asciiTheme="minorHAnsi" w:eastAsiaTheme="minorEastAsia" w:hAnsiTheme="minorHAnsi" w:cstheme="minorBidi"/>
          <w:color w:val="auto"/>
          <w:sz w:val="22"/>
          <w:szCs w:val="22"/>
        </w:rPr>
      </w:pPr>
    </w:p>
    <w:p w14:paraId="16413BCF"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82144" behindDoc="0" locked="0" layoutInCell="1" allowOverlap="1" wp14:anchorId="0D178A4F" wp14:editId="5B21A608">
                <wp:simplePos x="0" y="0"/>
                <wp:positionH relativeFrom="column">
                  <wp:posOffset>6355715</wp:posOffset>
                </wp:positionH>
                <wp:positionV relativeFrom="paragraph">
                  <wp:posOffset>4299585</wp:posOffset>
                </wp:positionV>
                <wp:extent cx="865505" cy="2209165"/>
                <wp:effectExtent l="2540" t="381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BE063"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71BC033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78A4F" id="Text Box 133" o:spid="_x0000_s1088" type="#_x0000_t202" style="position:absolute;margin-left:500.45pt;margin-top:338.55pt;width:68.15pt;height:173.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5D2wEAAJw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kqvkmNo5oamhPpQZjzQvmmIq7Fe9IwUlwq7n8eBCrO+s+WbInZWgpcinophJUd&#10;UOoCZ3N5G+YMHhyatiPw2XgLN2SdNknVC5EzZYpAEnuOa8zY79/p1stPtf8F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nHs+Q9sBAACc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3A5BE063"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71BC033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5FA02055" w14:textId="77777777" w:rsidR="003867E9" w:rsidRPr="00653E78" w:rsidRDefault="003867E9" w:rsidP="003867E9">
      <w:pPr>
        <w:jc w:val="center"/>
        <w:rPr>
          <w:b/>
          <w:i/>
          <w:sz w:val="40"/>
          <w:szCs w:val="40"/>
        </w:rPr>
      </w:pPr>
      <w:r w:rsidRPr="00653E78">
        <w:rPr>
          <w:rFonts w:hint="eastAsia"/>
          <w:b/>
          <w:i/>
          <w:sz w:val="40"/>
          <w:szCs w:val="40"/>
        </w:rPr>
        <w:t>Acknowledgement</w:t>
      </w:r>
    </w:p>
    <w:p w14:paraId="1D053632"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6BFCE36B"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FAD761B" w14:textId="77777777" w:rsidR="003867E9" w:rsidRDefault="003867E9" w:rsidP="003867E9">
      <w:pPr>
        <w:spacing w:line="360" w:lineRule="auto"/>
        <w:rPr>
          <w:sz w:val="32"/>
          <w:szCs w:val="32"/>
        </w:rPr>
      </w:pPr>
    </w:p>
    <w:p w14:paraId="1C98DBED" w14:textId="77777777" w:rsidR="003867E9" w:rsidRDefault="003867E9" w:rsidP="003867E9">
      <w:pPr>
        <w:spacing w:line="360" w:lineRule="auto"/>
        <w:rPr>
          <w:sz w:val="32"/>
          <w:szCs w:val="32"/>
        </w:rPr>
      </w:pPr>
    </w:p>
    <w:p w14:paraId="2F39DF14" w14:textId="77777777" w:rsidR="003867E9" w:rsidRDefault="003867E9" w:rsidP="003867E9">
      <w:pPr>
        <w:spacing w:line="360" w:lineRule="auto"/>
        <w:rPr>
          <w:sz w:val="32"/>
          <w:szCs w:val="32"/>
        </w:rPr>
      </w:pPr>
    </w:p>
    <w:p w14:paraId="5A2FBCC9" w14:textId="77777777" w:rsidR="003867E9" w:rsidRDefault="003867E9" w:rsidP="003867E9">
      <w:pPr>
        <w:spacing w:line="360" w:lineRule="auto"/>
        <w:rPr>
          <w:sz w:val="32"/>
          <w:szCs w:val="32"/>
        </w:rPr>
      </w:pPr>
    </w:p>
    <w:p w14:paraId="746A3F89" w14:textId="77777777" w:rsidR="003867E9" w:rsidRDefault="003867E9" w:rsidP="003867E9">
      <w:pPr>
        <w:spacing w:line="360" w:lineRule="auto"/>
        <w:rPr>
          <w:sz w:val="32"/>
          <w:szCs w:val="32"/>
        </w:rPr>
      </w:pPr>
    </w:p>
    <w:p w14:paraId="2B1466C7" w14:textId="77777777" w:rsidR="003867E9" w:rsidRDefault="003867E9" w:rsidP="003867E9">
      <w:pPr>
        <w:spacing w:line="360" w:lineRule="auto"/>
        <w:rPr>
          <w:sz w:val="32"/>
          <w:szCs w:val="32"/>
        </w:rPr>
      </w:pPr>
    </w:p>
    <w:p w14:paraId="48B7AB72" w14:textId="77777777" w:rsidR="003867E9" w:rsidRDefault="003867E9" w:rsidP="003867E9">
      <w:pPr>
        <w:spacing w:line="360" w:lineRule="auto"/>
        <w:rPr>
          <w:sz w:val="32"/>
          <w:szCs w:val="32"/>
        </w:rPr>
      </w:pPr>
    </w:p>
    <w:p w14:paraId="4939155F" w14:textId="77777777" w:rsidR="003867E9" w:rsidRDefault="003867E9" w:rsidP="003867E9">
      <w:pPr>
        <w:spacing w:line="360" w:lineRule="auto"/>
        <w:rPr>
          <w:sz w:val="32"/>
          <w:szCs w:val="32"/>
        </w:rPr>
      </w:pPr>
    </w:p>
    <w:p w14:paraId="2DF5B900" w14:textId="77777777" w:rsidR="003867E9" w:rsidRPr="008777F4" w:rsidRDefault="003867E9" w:rsidP="003867E9">
      <w:pPr>
        <w:spacing w:line="360" w:lineRule="auto"/>
        <w:rPr>
          <w:sz w:val="32"/>
          <w:szCs w:val="32"/>
        </w:rPr>
      </w:pPr>
    </w:p>
    <w:p w14:paraId="46C70686" w14:textId="77777777" w:rsidR="003867E9" w:rsidRDefault="003867E9" w:rsidP="003867E9"/>
    <w:sdt>
      <w:sdtPr>
        <w:rPr>
          <w:rFonts w:asciiTheme="minorHAnsi" w:eastAsiaTheme="minorEastAsia" w:hAnsiTheme="minorHAnsi" w:cstheme="minorBidi"/>
          <w:color w:val="auto"/>
          <w:sz w:val="22"/>
          <w:szCs w:val="22"/>
        </w:rPr>
        <w:id w:val="552898670"/>
        <w:docPartObj>
          <w:docPartGallery w:val="Table of Contents"/>
          <w:docPartUnique/>
        </w:docPartObj>
      </w:sdtPr>
      <w:sdtEndPr>
        <w:rPr>
          <w:b/>
          <w:bCs/>
          <w:noProof/>
        </w:rPr>
      </w:sdtEndPr>
      <w:sdtContent>
        <w:p w14:paraId="5C520E22" w14:textId="77777777" w:rsidR="003867E9" w:rsidRDefault="003867E9" w:rsidP="003867E9">
          <w:pPr>
            <w:pStyle w:val="TOCHeading"/>
          </w:pPr>
          <w:r>
            <w:t>Table of Contents</w:t>
          </w:r>
        </w:p>
        <w:p w14:paraId="52F504D1" w14:textId="294ADBCB"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1CC6B74B" w14:textId="78B125A1"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E728B45" w14:textId="1FC290F3"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5B55936E" w14:textId="4AAFF34B"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7D05DA18" w14:textId="5E489DD8"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48CC394" w14:textId="77A55B27"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737DE29" w14:textId="2429FA2A"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55272C3" w14:textId="2D7B14C0"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709483B" w14:textId="268226AF"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A24CB69" w14:textId="6F368A02"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09C5C08" w14:textId="71C84BD0"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9834D11" w14:textId="3000B7FE"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0D303476" w14:textId="77777777" w:rsidR="003867E9" w:rsidRDefault="003867E9" w:rsidP="003867E9">
          <w:r>
            <w:rPr>
              <w:b/>
              <w:bCs/>
              <w:noProof/>
            </w:rPr>
            <w:fldChar w:fldCharType="end"/>
          </w:r>
        </w:p>
      </w:sdtContent>
    </w:sdt>
    <w:p w14:paraId="0D594316" w14:textId="77777777" w:rsidR="003867E9" w:rsidRDefault="003867E9" w:rsidP="003867E9">
      <w:pPr>
        <w:spacing w:before="100" w:beforeAutospacing="1" w:line="360" w:lineRule="auto"/>
        <w:rPr>
          <w:sz w:val="24"/>
          <w:szCs w:val="24"/>
        </w:rPr>
      </w:pPr>
    </w:p>
    <w:p w14:paraId="346F6544" w14:textId="77777777" w:rsidR="003867E9" w:rsidRDefault="003867E9" w:rsidP="003867E9">
      <w:pPr>
        <w:rPr>
          <w:sz w:val="24"/>
          <w:szCs w:val="24"/>
        </w:rPr>
      </w:pPr>
      <w:r>
        <w:rPr>
          <w:sz w:val="24"/>
          <w:szCs w:val="24"/>
        </w:rPr>
        <w:br w:type="page"/>
      </w:r>
    </w:p>
    <w:p w14:paraId="308CC1BA"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2F0BA80"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082F8BFE"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231A560C"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4463C01F"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41CE3878"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1F59359A"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C6A1EE6"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4E30421C"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2C64FCDF"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3945C28A" w14:textId="77777777" w:rsidR="003867E9" w:rsidRPr="005F2654" w:rsidRDefault="003867E9" w:rsidP="003867E9">
      <w:pPr>
        <w:spacing w:line="360" w:lineRule="auto"/>
        <w:rPr>
          <w:sz w:val="24"/>
          <w:szCs w:val="24"/>
        </w:rPr>
      </w:pPr>
    </w:p>
    <w:p w14:paraId="44450592"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26F378EC"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572C921"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7F9AD731"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723E7BB1"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21C301B"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6E6E70EB"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1DEEE3E8"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70A9EA8F"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41986164"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0DDD1378"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7540A9C6"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4CBE0033"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301A7454"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01ED7F27"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0F33BD55"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EF32844" w14:textId="77777777" w:rsidR="003867E9" w:rsidRPr="005F2654" w:rsidRDefault="003867E9" w:rsidP="003867E9">
      <w:pPr>
        <w:spacing w:line="360" w:lineRule="auto"/>
        <w:rPr>
          <w:sz w:val="24"/>
          <w:szCs w:val="24"/>
        </w:rPr>
      </w:pPr>
    </w:p>
    <w:p w14:paraId="615CA6FF"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3A7F6CDD"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45802729"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606B37AB"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0C438AEB"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16350D26"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C4631FD"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7BF87FD0"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74C44A7"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13F27856"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57FF4186"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76819A0D"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64FFE5E6"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48238817"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1628A48A"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303CEEDE"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CA47EFC"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3DA85633"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DFFB565"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55DEDFD9"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623E60EC"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E191674"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737F1603"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6D7C61EE"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57C5D694"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5BC5D3FD"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4F628426"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11748D95" w14:textId="77777777" w:rsidR="003867E9" w:rsidRPr="005F2654" w:rsidRDefault="003867E9" w:rsidP="003867E9">
      <w:pPr>
        <w:spacing w:line="360" w:lineRule="auto"/>
        <w:rPr>
          <w:sz w:val="24"/>
          <w:szCs w:val="24"/>
        </w:rPr>
      </w:pPr>
    </w:p>
    <w:p w14:paraId="3F68568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20CD861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079DE78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4FC8620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5565E95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41B62C17"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4C634A4"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42DE399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625430AB"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52DBEFA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5A85CA3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59AB4CB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1BAACCD1" w14:textId="77777777" w:rsidR="003867E9" w:rsidRPr="005F2654" w:rsidRDefault="003867E9" w:rsidP="003867E9">
      <w:pPr>
        <w:spacing w:line="360" w:lineRule="auto"/>
        <w:rPr>
          <w:sz w:val="24"/>
          <w:szCs w:val="24"/>
        </w:rPr>
      </w:pPr>
    </w:p>
    <w:p w14:paraId="02803A95" w14:textId="77777777" w:rsidR="003867E9" w:rsidRDefault="003867E9" w:rsidP="003867E9"/>
    <w:p w14:paraId="0C5412A4" w14:textId="77777777" w:rsidR="003867E9" w:rsidRDefault="003867E9" w:rsidP="003867E9"/>
    <w:p w14:paraId="105BCD03" w14:textId="77777777" w:rsidR="003867E9" w:rsidRDefault="003867E9" w:rsidP="003867E9"/>
    <w:p w14:paraId="2CD4B5BD" w14:textId="77777777" w:rsidR="003867E9" w:rsidRDefault="003867E9" w:rsidP="003867E9"/>
    <w:p w14:paraId="774CCD17" w14:textId="77777777" w:rsidR="003867E9" w:rsidRDefault="003867E9" w:rsidP="003867E9"/>
    <w:p w14:paraId="5864E11B" w14:textId="77777777" w:rsidR="003867E9" w:rsidRDefault="003867E9" w:rsidP="003867E9"/>
    <w:p w14:paraId="311CA0B3" w14:textId="77777777" w:rsidR="003867E9" w:rsidRDefault="003867E9" w:rsidP="003867E9"/>
    <w:p w14:paraId="324DCF57" w14:textId="77777777" w:rsidR="003867E9" w:rsidRDefault="003867E9" w:rsidP="003867E9"/>
    <w:p w14:paraId="6E180E0D" w14:textId="77777777" w:rsidR="003867E9" w:rsidRDefault="003867E9" w:rsidP="003867E9"/>
    <w:p w14:paraId="2BDFF392" w14:textId="77777777" w:rsidR="003867E9" w:rsidRDefault="003867E9" w:rsidP="003867E9"/>
    <w:p w14:paraId="499002C7" w14:textId="77777777" w:rsidR="003867E9" w:rsidRDefault="003867E9" w:rsidP="003867E9"/>
    <w:p w14:paraId="34C764DC" w14:textId="77777777" w:rsidR="003867E9" w:rsidRDefault="003867E9" w:rsidP="003867E9"/>
    <w:p w14:paraId="60751A38" w14:textId="77777777" w:rsidR="003867E9" w:rsidRDefault="003867E9" w:rsidP="003867E9"/>
    <w:p w14:paraId="077BCF6F" w14:textId="77777777" w:rsidR="003867E9" w:rsidRDefault="003867E9" w:rsidP="003867E9"/>
    <w:p w14:paraId="33D176D1" w14:textId="77777777" w:rsidR="003867E9" w:rsidRDefault="003867E9" w:rsidP="003867E9"/>
    <w:p w14:paraId="05C81130" w14:textId="77777777" w:rsidR="003867E9" w:rsidRDefault="003867E9" w:rsidP="003867E9"/>
    <w:p w14:paraId="67480912" w14:textId="77777777" w:rsidR="003867E9" w:rsidRDefault="003867E9" w:rsidP="003867E9"/>
    <w:p w14:paraId="5190DEF0" w14:textId="77777777" w:rsidR="003867E9" w:rsidRDefault="003867E9" w:rsidP="003867E9">
      <w:pPr>
        <w:pStyle w:val="Heading1"/>
      </w:pPr>
      <w:r w:rsidRPr="00B12DEE">
        <w:lastRenderedPageBreak/>
        <w:t>Bibliography</w:t>
      </w:r>
    </w:p>
    <w:p w14:paraId="3DC59081" w14:textId="77777777" w:rsidR="003867E9" w:rsidRDefault="003867E9" w:rsidP="003867E9"/>
    <w:p w14:paraId="5F456D3E" w14:textId="77777777" w:rsidR="003867E9" w:rsidRPr="00B12DEE" w:rsidRDefault="00B13568" w:rsidP="003867E9">
      <w:pPr>
        <w:rPr>
          <w:color w:val="000000" w:themeColor="text1"/>
        </w:rPr>
      </w:pPr>
      <w:hyperlink r:id="rId23" w:history="1">
        <w:r w:rsidR="003867E9" w:rsidRPr="00B12DEE">
          <w:rPr>
            <w:rStyle w:val="Hyperlink"/>
            <w:color w:val="000000" w:themeColor="text1"/>
          </w:rPr>
          <w:t>https://blog.ipleaders.in/free-consent/</w:t>
        </w:r>
      </w:hyperlink>
    </w:p>
    <w:p w14:paraId="057CCF33" w14:textId="77777777" w:rsidR="003867E9" w:rsidRDefault="00B13568" w:rsidP="003867E9">
      <w:hyperlink r:id="rId24" w:history="1">
        <w:r w:rsidR="003867E9" w:rsidRPr="00B12DEE">
          <w:rPr>
            <w:rStyle w:val="Hyperlink"/>
            <w:color w:val="000000" w:themeColor="text1"/>
          </w:rPr>
          <w:t>https://egyankosh.ac.in/bitstream/123456789/13360/1/Unit-4.pdf</w:t>
        </w:r>
      </w:hyperlink>
    </w:p>
    <w:p w14:paraId="20258BAE" w14:textId="77777777" w:rsidR="003867E9" w:rsidRPr="00B12DEE" w:rsidRDefault="003867E9" w:rsidP="003867E9"/>
    <w:p w14:paraId="3031BE60" w14:textId="77777777" w:rsidR="003867E9" w:rsidRDefault="003867E9" w:rsidP="003867E9">
      <w:pPr>
        <w:pStyle w:val="TOCHeading"/>
        <w:rPr>
          <w:noProof/>
        </w:rPr>
      </w:pPr>
      <w:r>
        <w:rPr>
          <w:noProof/>
        </w:rPr>
        <mc:AlternateContent>
          <mc:Choice Requires="wps">
            <w:drawing>
              <wp:anchor distT="0" distB="0" distL="114300" distR="114300" simplePos="0" relativeHeight="251786240" behindDoc="0" locked="0" layoutInCell="1" allowOverlap="1" wp14:anchorId="713BB6A6" wp14:editId="1ADAFB96">
                <wp:simplePos x="0" y="0"/>
                <wp:positionH relativeFrom="column">
                  <wp:posOffset>735330</wp:posOffset>
                </wp:positionH>
                <wp:positionV relativeFrom="paragraph">
                  <wp:posOffset>228600</wp:posOffset>
                </wp:positionV>
                <wp:extent cx="5875020" cy="7046595"/>
                <wp:effectExtent l="152400" t="152400" r="144780" b="154305"/>
                <wp:wrapNone/>
                <wp:docPr id="134" name="Rectangle 134"/>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1FA08" id="Rectangle 134" o:spid="_x0000_s1026" style="position:absolute;margin-left:57.9pt;margin-top:18pt;width:462.6pt;height:554.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784192" behindDoc="0" locked="0" layoutInCell="1" allowOverlap="1" wp14:anchorId="5DF277F1" wp14:editId="39F03935">
                <wp:simplePos x="0" y="0"/>
                <wp:positionH relativeFrom="column">
                  <wp:posOffset>6355715</wp:posOffset>
                </wp:positionH>
                <wp:positionV relativeFrom="paragraph">
                  <wp:posOffset>4299585</wp:posOffset>
                </wp:positionV>
                <wp:extent cx="865505" cy="2209165"/>
                <wp:effectExtent l="2540" t="3810" r="0"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E0FD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2FE2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277F1" id="Text Box 135" o:spid="_x0000_s1089" type="#_x0000_t202" style="position:absolute;margin-left:500.45pt;margin-top:338.55pt;width:68.15pt;height:173.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3g3AEAAJw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kqvtnGxlFNDc2J9CDMeaF8UxHX4j1pGCkuFfc/DwIVZ/1nS7bEbC0FLkW9FMLK&#10;Dih1gbO5vA1zBg8OTdsR+Gy8hRuyTpuk6oXImTJFIIk9xzVm7PfvdOvlp9r/Ag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KLn/eD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62FE0FD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2FE2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F612C9B" w14:textId="77777777" w:rsidR="003867E9" w:rsidRDefault="003867E9" w:rsidP="003867E9">
      <w:r>
        <w:rPr>
          <w:noProof/>
        </w:rPr>
        <mc:AlternateContent>
          <mc:Choice Requires="wps">
            <w:drawing>
              <wp:anchor distT="0" distB="0" distL="114300" distR="114300" simplePos="0" relativeHeight="251793408" behindDoc="0" locked="0" layoutInCell="1" allowOverlap="1" wp14:anchorId="4FCF8C3B" wp14:editId="68439570">
                <wp:simplePos x="0" y="0"/>
                <wp:positionH relativeFrom="column">
                  <wp:posOffset>2479675</wp:posOffset>
                </wp:positionH>
                <wp:positionV relativeFrom="paragraph">
                  <wp:posOffset>1684020</wp:posOffset>
                </wp:positionV>
                <wp:extent cx="1863416" cy="264795"/>
                <wp:effectExtent l="0" t="0" r="3810" b="1905"/>
                <wp:wrapNone/>
                <wp:docPr id="136" name="Text Box 136"/>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50BCDBF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F8C3B" id="Text Box 136" o:spid="_x0000_s1090" type="#_x0000_t202" style="position:absolute;margin-left:195.25pt;margin-top:132.6pt;width:146.75pt;height:20.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W7+UhICAAAkBAAADgAAAAAAAAAAAAAAAAAuAgAAZHJzL2Uyb0RvYy54bWxQSwECLQAUAAYACAAA&#10;ACEAMsmpuOAAAAALAQAADwAAAAAAAAAAAAAAAABsBAAAZHJzL2Rvd25yZXYueG1sUEsFBgAAAAAE&#10;AAQA8wAAAHkFAAAAAA==&#10;" filled="f" stroked="f" strokeweight=".5pt">
                <v:textbox inset="0,0,0,0">
                  <w:txbxContent>
                    <w:p w14:paraId="50BCDBF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03C8DA02" wp14:editId="4B603CEB">
                <wp:simplePos x="0" y="0"/>
                <wp:positionH relativeFrom="column">
                  <wp:posOffset>4107815</wp:posOffset>
                </wp:positionH>
                <wp:positionV relativeFrom="paragraph">
                  <wp:posOffset>5368185</wp:posOffset>
                </wp:positionV>
                <wp:extent cx="5282565" cy="5282565"/>
                <wp:effectExtent l="19050" t="19050" r="32385" b="32385"/>
                <wp:wrapNone/>
                <wp:docPr id="137" name="Straight Connector 137"/>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6D637" id="Straight Connector 137"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791360" behindDoc="0" locked="0" layoutInCell="1" allowOverlap="1" wp14:anchorId="460DD412" wp14:editId="1B8D8212">
                <wp:simplePos x="0" y="0"/>
                <wp:positionH relativeFrom="column">
                  <wp:posOffset>261620</wp:posOffset>
                </wp:positionH>
                <wp:positionV relativeFrom="paragraph">
                  <wp:posOffset>7237730</wp:posOffset>
                </wp:positionV>
                <wp:extent cx="914400" cy="304800"/>
                <wp:effectExtent l="0" t="0" r="15240" b="0"/>
                <wp:wrapNone/>
                <wp:docPr id="138" name="Text Box 13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861694E"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DD412" id="Text Box 138" o:spid="_x0000_s1091" type="#_x0000_t202" style="position:absolute;margin-left:20.6pt;margin-top:569.9pt;width:1in;height:24pt;z-index:251791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kJwO&#10;Sg8CAAAhBAAADgAAAAAAAAAAAAAAAAAuAgAAZHJzL2Uyb0RvYy54bWxQSwECLQAUAAYACAAAACEA&#10;+LBfJeAAAAAMAQAADwAAAAAAAAAAAAAAAABpBAAAZHJzL2Rvd25yZXYueG1sUEsFBgAAAAAEAAQA&#10;8wAAAHYFAAAAAA==&#10;" filled="f" stroked="f" strokeweight=".5pt">
                <v:textbox inset="0,0,0,0">
                  <w:txbxContent>
                    <w:p w14:paraId="2861694E"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1EC3A39D" wp14:editId="526884EB">
                <wp:simplePos x="0" y="0"/>
                <wp:positionH relativeFrom="column">
                  <wp:posOffset>1585838</wp:posOffset>
                </wp:positionH>
                <wp:positionV relativeFrom="paragraph">
                  <wp:posOffset>7183120</wp:posOffset>
                </wp:positionV>
                <wp:extent cx="5025390" cy="1492250"/>
                <wp:effectExtent l="0" t="0" r="3810" b="12700"/>
                <wp:wrapNone/>
                <wp:docPr id="139" name="Text Box 139"/>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0B29FDAA" w14:textId="77777777" w:rsidR="003867E9" w:rsidRPr="00846B4F" w:rsidRDefault="003867E9" w:rsidP="003867E9">
                            <w:pPr>
                              <w:spacing w:after="0"/>
                              <w:rPr>
                                <w:b/>
                                <w:bCs/>
                                <w:sz w:val="40"/>
                                <w:szCs w:val="40"/>
                              </w:rPr>
                            </w:pPr>
                            <w:r>
                              <w:rPr>
                                <w:b/>
                                <w:bCs/>
                                <w:sz w:val="40"/>
                                <w:szCs w:val="40"/>
                              </w:rPr>
                              <w:t>MUKESH SINGH NEGI</w:t>
                            </w:r>
                          </w:p>
                          <w:p w14:paraId="64F51AB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A0F45B6"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3A39D" id="Text Box 139" o:spid="_x0000_s1092" type="#_x0000_t202" style="position:absolute;margin-left:124.85pt;margin-top:565.6pt;width:395.7pt;height:11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" filled="f" stroked="f" strokeweight=".5pt">
                <v:textbox inset="0,0,0,0">
                  <w:txbxContent>
                    <w:p w14:paraId="0B29FDAA" w14:textId="77777777" w:rsidR="003867E9" w:rsidRPr="00846B4F" w:rsidRDefault="003867E9" w:rsidP="003867E9">
                      <w:pPr>
                        <w:spacing w:after="0"/>
                        <w:rPr>
                          <w:b/>
                          <w:bCs/>
                          <w:sz w:val="40"/>
                          <w:szCs w:val="40"/>
                        </w:rPr>
                      </w:pPr>
                      <w:r>
                        <w:rPr>
                          <w:b/>
                          <w:bCs/>
                          <w:sz w:val="40"/>
                          <w:szCs w:val="40"/>
                        </w:rPr>
                        <w:t>MUKESH SINGH NEGI</w:t>
                      </w:r>
                    </w:p>
                    <w:p w14:paraId="64F51AB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A0F45B6"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787264" behindDoc="0" locked="0" layoutInCell="1" allowOverlap="1" wp14:anchorId="0EBFFEC5" wp14:editId="769D8568">
                <wp:simplePos x="0" y="0"/>
                <wp:positionH relativeFrom="column">
                  <wp:posOffset>959727</wp:posOffset>
                </wp:positionH>
                <wp:positionV relativeFrom="paragraph">
                  <wp:posOffset>4206766</wp:posOffset>
                </wp:positionV>
                <wp:extent cx="6921719" cy="6333140"/>
                <wp:effectExtent l="171450" t="114300" r="50800" b="182245"/>
                <wp:wrapNone/>
                <wp:docPr id="140" name="Group 140"/>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141" name="Straight Connector 141"/>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2F281D" id="Group 140" o:spid="_x0000_s1026" style="position:absolute;margin-left:75.55pt;margin-top:331.25pt;width:545pt;height:498.65pt;z-index:251787264;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">
                <v:line id="Straight Connector 141"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" strokecolor="white [3212]" strokeweight="30pt"/>
                <v:line id="Straight Connector 142"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" strokecolor="white [3212]" strokeweight="15pt"/>
              </v:group>
            </w:pict>
          </mc:Fallback>
        </mc:AlternateContent>
      </w:r>
      <w:r>
        <w:rPr>
          <w:noProof/>
        </w:rPr>
        <mc:AlternateContent>
          <mc:Choice Requires="wps">
            <w:drawing>
              <wp:anchor distT="0" distB="0" distL="114300" distR="114300" simplePos="0" relativeHeight="251796480" behindDoc="0" locked="0" layoutInCell="1" allowOverlap="1" wp14:anchorId="1413EFAE" wp14:editId="5BDE944A">
                <wp:simplePos x="0" y="0"/>
                <wp:positionH relativeFrom="column">
                  <wp:posOffset>3989705</wp:posOffset>
                </wp:positionH>
                <wp:positionV relativeFrom="paragraph">
                  <wp:posOffset>5249011</wp:posOffset>
                </wp:positionV>
                <wp:extent cx="5282565" cy="5282565"/>
                <wp:effectExtent l="38100" t="38100" r="51435" b="70485"/>
                <wp:wrapNone/>
                <wp:docPr id="143" name="Straight Connector 143"/>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DF8DB" id="Straight Connector 143"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795456" behindDoc="0" locked="0" layoutInCell="1" allowOverlap="1" wp14:anchorId="04EBCFED" wp14:editId="65945FEE">
                <wp:simplePos x="0" y="0"/>
                <wp:positionH relativeFrom="column">
                  <wp:posOffset>3628390</wp:posOffset>
                </wp:positionH>
                <wp:positionV relativeFrom="paragraph">
                  <wp:posOffset>5289550</wp:posOffset>
                </wp:positionV>
                <wp:extent cx="5282565" cy="5282565"/>
                <wp:effectExtent l="95250" t="76200" r="0" b="108585"/>
                <wp:wrapNone/>
                <wp:docPr id="144" name="Straight Connector 144"/>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FD849" id="Straight Connector 144"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88288" behindDoc="0" locked="0" layoutInCell="1" allowOverlap="1" wp14:anchorId="08312D71" wp14:editId="61A904D1">
                <wp:simplePos x="0" y="0"/>
                <wp:positionH relativeFrom="column">
                  <wp:posOffset>-1513205</wp:posOffset>
                </wp:positionH>
                <wp:positionV relativeFrom="paragraph">
                  <wp:posOffset>-2092363</wp:posOffset>
                </wp:positionV>
                <wp:extent cx="5282565" cy="5282565"/>
                <wp:effectExtent l="95250" t="76200" r="0" b="108585"/>
                <wp:wrapNone/>
                <wp:docPr id="145" name="Straight Connector 14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537FB" id="Straight Connector 145"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789312" behindDoc="0" locked="0" layoutInCell="1" allowOverlap="1" wp14:anchorId="2C2AABAE" wp14:editId="7C08FF4F">
                <wp:simplePos x="0" y="0"/>
                <wp:positionH relativeFrom="column">
                  <wp:posOffset>-1346835</wp:posOffset>
                </wp:positionH>
                <wp:positionV relativeFrom="paragraph">
                  <wp:posOffset>-1371600</wp:posOffset>
                </wp:positionV>
                <wp:extent cx="5924550" cy="5924550"/>
                <wp:effectExtent l="304800" t="285750" r="247650" b="323850"/>
                <wp:wrapNone/>
                <wp:docPr id="146" name="Straight Connector 146"/>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E8A1B" id="Straight Connector 146"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785216" behindDoc="0" locked="0" layoutInCell="1" allowOverlap="1" wp14:anchorId="00377662" wp14:editId="6AC54AAA">
                <wp:simplePos x="0" y="0"/>
                <wp:positionH relativeFrom="column">
                  <wp:posOffset>-1657350</wp:posOffset>
                </wp:positionH>
                <wp:positionV relativeFrom="paragraph">
                  <wp:posOffset>-1371600</wp:posOffset>
                </wp:positionV>
                <wp:extent cx="5282565" cy="5282565"/>
                <wp:effectExtent l="171450" t="152400" r="146685" b="184785"/>
                <wp:wrapNone/>
                <wp:docPr id="147" name="Straight Connector 147"/>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8FA68" id="Straight Connector 147"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4DF93E4E" w14:textId="77777777" w:rsidR="003867E9" w:rsidRDefault="003867E9" w:rsidP="003867E9">
      <w:pPr>
        <w:rPr>
          <w:sz w:val="24"/>
          <w:szCs w:val="24"/>
        </w:rPr>
      </w:pPr>
      <w:r>
        <w:rPr>
          <w:noProof/>
        </w:rPr>
        <mc:AlternateContent>
          <mc:Choice Requires="wps">
            <w:drawing>
              <wp:anchor distT="0" distB="0" distL="114300" distR="114300" simplePos="0" relativeHeight="251794432" behindDoc="0" locked="0" layoutInCell="1" allowOverlap="1" wp14:anchorId="2DCE5D63" wp14:editId="60E169F7">
                <wp:simplePos x="0" y="0"/>
                <wp:positionH relativeFrom="column">
                  <wp:posOffset>1089660</wp:posOffset>
                </wp:positionH>
                <wp:positionV relativeFrom="paragraph">
                  <wp:posOffset>3353435</wp:posOffset>
                </wp:positionV>
                <wp:extent cx="4853940" cy="2308860"/>
                <wp:effectExtent l="0" t="0" r="3810" b="15240"/>
                <wp:wrapNone/>
                <wp:docPr id="148" name="Text Box 148"/>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31AC56F0"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B9013D3"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215548F1" w14:textId="77777777" w:rsidR="003867E9" w:rsidRPr="003F5839" w:rsidRDefault="003867E9" w:rsidP="003867E9">
                            <w:pPr>
                              <w:jc w:val="center"/>
                              <w:rPr>
                                <w:i/>
                                <w:iCs/>
                                <w:sz w:val="48"/>
                                <w:szCs w:val="48"/>
                                <w:lang w:val="en-IN"/>
                              </w:rPr>
                            </w:pPr>
                            <w:r w:rsidRPr="003F5839">
                              <w:rPr>
                                <w:i/>
                                <w:iCs/>
                                <w:sz w:val="48"/>
                                <w:szCs w:val="48"/>
                                <w:lang w:val="en-IN"/>
                              </w:rPr>
                              <w:t>Topic</w:t>
                            </w:r>
                          </w:p>
                          <w:p w14:paraId="5FDBFD5F"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5D63" id="Text Box 148" o:spid="_x0000_s1093" type="#_x0000_t202" style="position:absolute;margin-left:85.8pt;margin-top:264.05pt;width:382.2pt;height:181.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ofEQIAACU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" filled="f" stroked="f" strokeweight=".5pt">
                <v:textbox inset="0,0,0,0">
                  <w:txbxContent>
                    <w:p w14:paraId="31AC56F0"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B9013D3"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215548F1" w14:textId="77777777" w:rsidR="003867E9" w:rsidRPr="003F5839" w:rsidRDefault="003867E9" w:rsidP="003867E9">
                      <w:pPr>
                        <w:jc w:val="center"/>
                        <w:rPr>
                          <w:i/>
                          <w:iCs/>
                          <w:sz w:val="48"/>
                          <w:szCs w:val="48"/>
                          <w:lang w:val="en-IN"/>
                        </w:rPr>
                      </w:pPr>
                      <w:r w:rsidRPr="003F5839">
                        <w:rPr>
                          <w:i/>
                          <w:iCs/>
                          <w:sz w:val="48"/>
                          <w:szCs w:val="48"/>
                          <w:lang w:val="en-IN"/>
                        </w:rPr>
                        <w:t>Topic</w:t>
                      </w:r>
                    </w:p>
                    <w:p w14:paraId="5FDBFD5F"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790336" behindDoc="0" locked="0" layoutInCell="1" allowOverlap="1" wp14:anchorId="42AB221D" wp14:editId="3A489644">
                <wp:simplePos x="0" y="0"/>
                <wp:positionH relativeFrom="column">
                  <wp:posOffset>1756410</wp:posOffset>
                </wp:positionH>
                <wp:positionV relativeFrom="paragraph">
                  <wp:posOffset>2085975</wp:posOffset>
                </wp:positionV>
                <wp:extent cx="3116581" cy="1345565"/>
                <wp:effectExtent l="0" t="0" r="7620" b="6985"/>
                <wp:wrapNone/>
                <wp:docPr id="149" name="Group 149"/>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150" name="Text Box 150"/>
                        <wps:cNvSpPr txBox="1"/>
                        <wps:spPr>
                          <a:xfrm>
                            <a:off x="-922704" y="606471"/>
                            <a:ext cx="499300" cy="1035167"/>
                          </a:xfrm>
                          <a:prstGeom prst="rect">
                            <a:avLst/>
                          </a:prstGeom>
                          <a:noFill/>
                          <a:ln w="6350">
                            <a:noFill/>
                          </a:ln>
                        </wps:spPr>
                        <wps:txbx>
                          <w:txbxContent>
                            <w:p w14:paraId="6B923C0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6415BC7F"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51" name="Text Box 151"/>
                        <wps:cNvSpPr txBox="1"/>
                        <wps:spPr>
                          <a:xfrm>
                            <a:off x="-1071868" y="87053"/>
                            <a:ext cx="825384" cy="519418"/>
                          </a:xfrm>
                          <a:prstGeom prst="rect">
                            <a:avLst/>
                          </a:prstGeom>
                          <a:noFill/>
                          <a:ln w="6350">
                            <a:noFill/>
                          </a:ln>
                        </wps:spPr>
                        <wps:txbx>
                          <w:txbxContent>
                            <w:p w14:paraId="17D58CCE"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AB221D" id="Group 149" o:spid="_x0000_s1094" style="position:absolute;margin-left:138.3pt;margin-top:164.25pt;width:245.4pt;height:105.95pt;z-index:251790336;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">
                <v:shape id="Text Box 150" o:spid="_x0000_s1095"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" filled="f" stroked="f" strokeweight=".5pt">
                  <v:textbox inset="0,0,0,0">
                    <w:txbxContent>
                      <w:p w14:paraId="6B923C0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6415BC7F"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151" o:spid="_x0000_s1096"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" filled="f" stroked="f" strokeweight=".5pt">
                  <v:textbox inset="0,0,0,0">
                    <w:txbxContent>
                      <w:p w14:paraId="17D58CCE"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6DD803E2" w14:textId="77777777" w:rsidR="003867E9" w:rsidRDefault="003867E9" w:rsidP="003867E9">
      <w:pPr>
        <w:pStyle w:val="TOCHeading"/>
        <w:rPr>
          <w:rFonts w:asciiTheme="minorHAnsi" w:eastAsiaTheme="minorEastAsia" w:hAnsiTheme="minorHAnsi" w:cstheme="minorBidi"/>
          <w:color w:val="auto"/>
          <w:sz w:val="22"/>
          <w:szCs w:val="22"/>
        </w:rPr>
      </w:pPr>
    </w:p>
    <w:p w14:paraId="1319F53B"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798528" behindDoc="0" locked="0" layoutInCell="1" allowOverlap="1" wp14:anchorId="0DB97F7B" wp14:editId="205C3DD2">
                <wp:simplePos x="0" y="0"/>
                <wp:positionH relativeFrom="column">
                  <wp:posOffset>6355715</wp:posOffset>
                </wp:positionH>
                <wp:positionV relativeFrom="paragraph">
                  <wp:posOffset>4299585</wp:posOffset>
                </wp:positionV>
                <wp:extent cx="865505" cy="2209165"/>
                <wp:effectExtent l="2540" t="3810" r="0"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A91E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03D08D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97F7B" id="Text Box 152" o:spid="_x0000_s1097" type="#_x0000_t202" style="position:absolute;margin-left:500.45pt;margin-top:338.55pt;width:68.15pt;height:173.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oe3AEAAJw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kqvn0bG0c1NTQn0oMw54XyTUVci3ekYaS4VNz/PAhUnPWfLNkSs7UUuBT1Uggr&#10;O6DUBc7m8jbMGTw4NG1H4LPxFm7IOm2SqmciZ8oUgST2HNeYsd+/063nn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JabCh7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437A91E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03D08D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5E1A349" w14:textId="77777777" w:rsidR="003867E9" w:rsidRPr="00653E78" w:rsidRDefault="003867E9" w:rsidP="003867E9">
      <w:pPr>
        <w:jc w:val="center"/>
        <w:rPr>
          <w:b/>
          <w:i/>
          <w:sz w:val="40"/>
          <w:szCs w:val="40"/>
        </w:rPr>
      </w:pPr>
      <w:r w:rsidRPr="00653E78">
        <w:rPr>
          <w:rFonts w:hint="eastAsia"/>
          <w:b/>
          <w:i/>
          <w:sz w:val="40"/>
          <w:szCs w:val="40"/>
        </w:rPr>
        <w:t>Acknowledgement</w:t>
      </w:r>
    </w:p>
    <w:p w14:paraId="1C4212F8"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2DDE79B4"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4AEFBE6A" w14:textId="77777777" w:rsidR="003867E9" w:rsidRDefault="003867E9" w:rsidP="003867E9">
      <w:pPr>
        <w:spacing w:line="360" w:lineRule="auto"/>
        <w:rPr>
          <w:sz w:val="32"/>
          <w:szCs w:val="32"/>
        </w:rPr>
      </w:pPr>
    </w:p>
    <w:p w14:paraId="6A68C20B" w14:textId="77777777" w:rsidR="003867E9" w:rsidRDefault="003867E9" w:rsidP="003867E9">
      <w:pPr>
        <w:spacing w:line="360" w:lineRule="auto"/>
        <w:rPr>
          <w:sz w:val="32"/>
          <w:szCs w:val="32"/>
        </w:rPr>
      </w:pPr>
    </w:p>
    <w:p w14:paraId="4FE92285" w14:textId="77777777" w:rsidR="003867E9" w:rsidRDefault="003867E9" w:rsidP="003867E9">
      <w:pPr>
        <w:spacing w:line="360" w:lineRule="auto"/>
        <w:rPr>
          <w:sz w:val="32"/>
          <w:szCs w:val="32"/>
        </w:rPr>
      </w:pPr>
    </w:p>
    <w:p w14:paraId="3DDE3231" w14:textId="77777777" w:rsidR="003867E9" w:rsidRDefault="003867E9" w:rsidP="003867E9">
      <w:pPr>
        <w:spacing w:line="360" w:lineRule="auto"/>
        <w:rPr>
          <w:sz w:val="32"/>
          <w:szCs w:val="32"/>
        </w:rPr>
      </w:pPr>
    </w:p>
    <w:p w14:paraId="10384E88" w14:textId="77777777" w:rsidR="003867E9" w:rsidRDefault="003867E9" w:rsidP="003867E9">
      <w:pPr>
        <w:spacing w:line="360" w:lineRule="auto"/>
        <w:rPr>
          <w:sz w:val="32"/>
          <w:szCs w:val="32"/>
        </w:rPr>
      </w:pPr>
    </w:p>
    <w:p w14:paraId="5B296AE1" w14:textId="77777777" w:rsidR="003867E9" w:rsidRDefault="003867E9" w:rsidP="003867E9">
      <w:pPr>
        <w:spacing w:line="360" w:lineRule="auto"/>
        <w:rPr>
          <w:sz w:val="32"/>
          <w:szCs w:val="32"/>
        </w:rPr>
      </w:pPr>
    </w:p>
    <w:p w14:paraId="5EF631C6" w14:textId="77777777" w:rsidR="003867E9" w:rsidRDefault="003867E9" w:rsidP="003867E9">
      <w:pPr>
        <w:spacing w:line="360" w:lineRule="auto"/>
        <w:rPr>
          <w:sz w:val="32"/>
          <w:szCs w:val="32"/>
        </w:rPr>
      </w:pPr>
    </w:p>
    <w:p w14:paraId="25E05252" w14:textId="77777777" w:rsidR="003867E9" w:rsidRDefault="003867E9" w:rsidP="003867E9">
      <w:pPr>
        <w:spacing w:line="360" w:lineRule="auto"/>
        <w:rPr>
          <w:sz w:val="32"/>
          <w:szCs w:val="32"/>
        </w:rPr>
      </w:pPr>
    </w:p>
    <w:p w14:paraId="29C2E204" w14:textId="77777777" w:rsidR="003867E9" w:rsidRPr="008777F4" w:rsidRDefault="003867E9" w:rsidP="003867E9">
      <w:pPr>
        <w:spacing w:line="360" w:lineRule="auto"/>
        <w:rPr>
          <w:sz w:val="32"/>
          <w:szCs w:val="32"/>
        </w:rPr>
      </w:pPr>
    </w:p>
    <w:p w14:paraId="34657F35" w14:textId="77777777" w:rsidR="003867E9" w:rsidRDefault="003867E9" w:rsidP="003867E9"/>
    <w:sdt>
      <w:sdtPr>
        <w:rPr>
          <w:rFonts w:asciiTheme="minorHAnsi" w:eastAsiaTheme="minorEastAsia" w:hAnsiTheme="minorHAnsi" w:cstheme="minorBidi"/>
          <w:color w:val="auto"/>
          <w:sz w:val="22"/>
          <w:szCs w:val="22"/>
        </w:rPr>
        <w:id w:val="1775666893"/>
        <w:docPartObj>
          <w:docPartGallery w:val="Table of Contents"/>
          <w:docPartUnique/>
        </w:docPartObj>
      </w:sdtPr>
      <w:sdtEndPr>
        <w:rPr>
          <w:b/>
          <w:bCs/>
          <w:noProof/>
        </w:rPr>
      </w:sdtEndPr>
      <w:sdtContent>
        <w:p w14:paraId="34CDE03B" w14:textId="77777777" w:rsidR="003867E9" w:rsidRDefault="003867E9" w:rsidP="003867E9">
          <w:pPr>
            <w:pStyle w:val="TOCHeading"/>
          </w:pPr>
          <w:r>
            <w:t>Table of Contents</w:t>
          </w:r>
        </w:p>
        <w:p w14:paraId="59201851" w14:textId="6112A9B6"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3F51AFF2" w14:textId="05EF5878"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3BD7AC8F" w14:textId="078EF52A"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5C03B507" w14:textId="077B25A1"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1544A789" w14:textId="5310D2F9"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5DBEC05" w14:textId="3F705D6C"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0FA2699" w14:textId="6786DA98"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7A7B0EB" w14:textId="4201125C"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73B1271" w14:textId="70E98E19"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303F689F" w14:textId="72C0AEA5"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B9D6113" w14:textId="3AF6C639"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FA1CA0E" w14:textId="552A30F8"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6CD13EBE" w14:textId="77777777" w:rsidR="003867E9" w:rsidRDefault="003867E9" w:rsidP="003867E9">
          <w:r>
            <w:rPr>
              <w:b/>
              <w:bCs/>
              <w:noProof/>
            </w:rPr>
            <w:fldChar w:fldCharType="end"/>
          </w:r>
        </w:p>
      </w:sdtContent>
    </w:sdt>
    <w:p w14:paraId="3261000D" w14:textId="77777777" w:rsidR="003867E9" w:rsidRDefault="003867E9" w:rsidP="003867E9">
      <w:pPr>
        <w:spacing w:before="100" w:beforeAutospacing="1" w:line="360" w:lineRule="auto"/>
        <w:rPr>
          <w:sz w:val="24"/>
          <w:szCs w:val="24"/>
        </w:rPr>
      </w:pPr>
    </w:p>
    <w:p w14:paraId="4E4BC478" w14:textId="77777777" w:rsidR="003867E9" w:rsidRDefault="003867E9" w:rsidP="003867E9">
      <w:pPr>
        <w:rPr>
          <w:sz w:val="24"/>
          <w:szCs w:val="24"/>
        </w:rPr>
      </w:pPr>
      <w:r>
        <w:rPr>
          <w:sz w:val="24"/>
          <w:szCs w:val="24"/>
        </w:rPr>
        <w:br w:type="page"/>
      </w:r>
    </w:p>
    <w:p w14:paraId="4BBD0FF3"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F19CDBF"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0BF6E484"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19A96469"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127DDC6D"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017DF1A1"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57AB7186"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672EF8D2"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100C7F1C"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4A752173"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0A910F2C" w14:textId="77777777" w:rsidR="003867E9" w:rsidRPr="005F2654" w:rsidRDefault="003867E9" w:rsidP="003867E9">
      <w:pPr>
        <w:spacing w:line="360" w:lineRule="auto"/>
        <w:rPr>
          <w:sz w:val="24"/>
          <w:szCs w:val="24"/>
        </w:rPr>
      </w:pPr>
    </w:p>
    <w:p w14:paraId="79FFCF04"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65B5C9F5"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0A119F70"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611E4096"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60A09D79"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0CC602C7"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23653B46"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7D9FC1FF"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74E23E1B"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2675965C"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08160757"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502445C2"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1A950350"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61ACD3C0"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E4455BA"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5E998667"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2C60259" w14:textId="77777777" w:rsidR="003867E9" w:rsidRPr="005F2654" w:rsidRDefault="003867E9" w:rsidP="003867E9">
      <w:pPr>
        <w:spacing w:line="360" w:lineRule="auto"/>
        <w:rPr>
          <w:sz w:val="24"/>
          <w:szCs w:val="24"/>
        </w:rPr>
      </w:pPr>
    </w:p>
    <w:p w14:paraId="4154DD82"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6FC2A182"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18BAFDE7"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58AB3C31"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3C310343"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3F56E48D"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38ACC71"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7ED1CF02"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51FF7643"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5068CFF7"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5FFF1896"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585F14DF"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52B09BCF"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5C562425"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6FB59860"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24A37B29"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EB8971B"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7A89BE06"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114BD682"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570E31D"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76C5979D"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15565833"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2C82613D"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20D92A4B"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46383D83"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769CA241"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72098561"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724EDE7C" w14:textId="77777777" w:rsidR="003867E9" w:rsidRPr="005F2654" w:rsidRDefault="003867E9" w:rsidP="003867E9">
      <w:pPr>
        <w:spacing w:line="360" w:lineRule="auto"/>
        <w:rPr>
          <w:sz w:val="24"/>
          <w:szCs w:val="24"/>
        </w:rPr>
      </w:pPr>
    </w:p>
    <w:p w14:paraId="56BA2BD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3F2FB2A3"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23E4FC8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22B843F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12147024"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351ECFE6"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7A1A7495"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3F763A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24B6CA52"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137C7EA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2A13EF3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59CBDD73"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7CFB7CE2" w14:textId="77777777" w:rsidR="003867E9" w:rsidRPr="005F2654" w:rsidRDefault="003867E9" w:rsidP="003867E9">
      <w:pPr>
        <w:spacing w:line="360" w:lineRule="auto"/>
        <w:rPr>
          <w:sz w:val="24"/>
          <w:szCs w:val="24"/>
        </w:rPr>
      </w:pPr>
    </w:p>
    <w:p w14:paraId="56F2F0D2" w14:textId="77777777" w:rsidR="003867E9" w:rsidRDefault="003867E9" w:rsidP="003867E9"/>
    <w:p w14:paraId="410D98E8" w14:textId="77777777" w:rsidR="003867E9" w:rsidRDefault="003867E9" w:rsidP="003867E9"/>
    <w:p w14:paraId="41AFD658" w14:textId="77777777" w:rsidR="003867E9" w:rsidRDefault="003867E9" w:rsidP="003867E9"/>
    <w:p w14:paraId="11BED48C" w14:textId="77777777" w:rsidR="003867E9" w:rsidRDefault="003867E9" w:rsidP="003867E9"/>
    <w:p w14:paraId="60ECCBE2" w14:textId="77777777" w:rsidR="003867E9" w:rsidRDefault="003867E9" w:rsidP="003867E9"/>
    <w:p w14:paraId="775692D0" w14:textId="77777777" w:rsidR="003867E9" w:rsidRDefault="003867E9" w:rsidP="003867E9"/>
    <w:p w14:paraId="4F4B1D1D" w14:textId="77777777" w:rsidR="003867E9" w:rsidRDefault="003867E9" w:rsidP="003867E9"/>
    <w:p w14:paraId="0FA8BC94" w14:textId="77777777" w:rsidR="003867E9" w:rsidRDefault="003867E9" w:rsidP="003867E9"/>
    <w:p w14:paraId="5757217A" w14:textId="77777777" w:rsidR="003867E9" w:rsidRDefault="003867E9" w:rsidP="003867E9"/>
    <w:p w14:paraId="44AC2980" w14:textId="77777777" w:rsidR="003867E9" w:rsidRDefault="003867E9" w:rsidP="003867E9"/>
    <w:p w14:paraId="1BC0E7B9" w14:textId="77777777" w:rsidR="003867E9" w:rsidRDefault="003867E9" w:rsidP="003867E9"/>
    <w:p w14:paraId="52865DFA" w14:textId="77777777" w:rsidR="003867E9" w:rsidRDefault="003867E9" w:rsidP="003867E9"/>
    <w:p w14:paraId="07D01B63" w14:textId="77777777" w:rsidR="003867E9" w:rsidRDefault="003867E9" w:rsidP="003867E9"/>
    <w:p w14:paraId="55B75717" w14:textId="77777777" w:rsidR="003867E9" w:rsidRDefault="003867E9" w:rsidP="003867E9"/>
    <w:p w14:paraId="7594FB0C" w14:textId="77777777" w:rsidR="003867E9" w:rsidRDefault="003867E9" w:rsidP="003867E9"/>
    <w:p w14:paraId="6F6FF890" w14:textId="77777777" w:rsidR="003867E9" w:rsidRDefault="003867E9" w:rsidP="003867E9"/>
    <w:p w14:paraId="359F9A3C" w14:textId="77777777" w:rsidR="003867E9" w:rsidRDefault="003867E9" w:rsidP="003867E9"/>
    <w:p w14:paraId="46ECB541" w14:textId="77777777" w:rsidR="003867E9" w:rsidRDefault="003867E9" w:rsidP="003867E9">
      <w:pPr>
        <w:pStyle w:val="Heading1"/>
      </w:pPr>
      <w:r w:rsidRPr="00B12DEE">
        <w:lastRenderedPageBreak/>
        <w:t>Bibliography</w:t>
      </w:r>
    </w:p>
    <w:p w14:paraId="01F26711" w14:textId="77777777" w:rsidR="003867E9" w:rsidRDefault="003867E9" w:rsidP="003867E9"/>
    <w:p w14:paraId="4B68B298" w14:textId="77777777" w:rsidR="003867E9" w:rsidRPr="00B12DEE" w:rsidRDefault="00B13568" w:rsidP="003867E9">
      <w:pPr>
        <w:rPr>
          <w:color w:val="000000" w:themeColor="text1"/>
        </w:rPr>
      </w:pPr>
      <w:hyperlink r:id="rId25" w:history="1">
        <w:r w:rsidR="003867E9" w:rsidRPr="00B12DEE">
          <w:rPr>
            <w:rStyle w:val="Hyperlink"/>
            <w:color w:val="000000" w:themeColor="text1"/>
          </w:rPr>
          <w:t>https://blog.ipleaders.in/free-consent/</w:t>
        </w:r>
      </w:hyperlink>
    </w:p>
    <w:p w14:paraId="0A984CA3" w14:textId="77777777" w:rsidR="003867E9" w:rsidRDefault="00B13568" w:rsidP="003867E9">
      <w:hyperlink r:id="rId26" w:history="1">
        <w:r w:rsidR="003867E9" w:rsidRPr="00B12DEE">
          <w:rPr>
            <w:rStyle w:val="Hyperlink"/>
            <w:color w:val="000000" w:themeColor="text1"/>
          </w:rPr>
          <w:t>https://egyankosh.ac.in/bitstream/123456789/13360/1/Unit-4.pdf</w:t>
        </w:r>
      </w:hyperlink>
    </w:p>
    <w:p w14:paraId="0FC0C469" w14:textId="77777777" w:rsidR="003867E9" w:rsidRPr="00B12DEE" w:rsidRDefault="003867E9" w:rsidP="003867E9"/>
    <w:p w14:paraId="338236AC" w14:textId="77777777" w:rsidR="003867E9" w:rsidRDefault="003867E9" w:rsidP="003867E9">
      <w:pPr>
        <w:pStyle w:val="TOCHeading"/>
        <w:rPr>
          <w:noProof/>
        </w:rPr>
      </w:pPr>
      <w:r>
        <w:rPr>
          <w:noProof/>
        </w:rPr>
        <mc:AlternateContent>
          <mc:Choice Requires="wps">
            <w:drawing>
              <wp:anchor distT="0" distB="0" distL="114300" distR="114300" simplePos="0" relativeHeight="251802624" behindDoc="0" locked="0" layoutInCell="1" allowOverlap="1" wp14:anchorId="70E090F2" wp14:editId="72257565">
                <wp:simplePos x="0" y="0"/>
                <wp:positionH relativeFrom="column">
                  <wp:posOffset>735330</wp:posOffset>
                </wp:positionH>
                <wp:positionV relativeFrom="paragraph">
                  <wp:posOffset>228600</wp:posOffset>
                </wp:positionV>
                <wp:extent cx="5875020" cy="7046595"/>
                <wp:effectExtent l="152400" t="152400" r="144780" b="154305"/>
                <wp:wrapNone/>
                <wp:docPr id="153" name="Rectangle 153"/>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CA53" id="Rectangle 153" o:spid="_x0000_s1026" style="position:absolute;margin-left:57.9pt;margin-top:18pt;width:462.6pt;height:554.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00576" behindDoc="0" locked="0" layoutInCell="1" allowOverlap="1" wp14:anchorId="221589AC" wp14:editId="2F4F4734">
                <wp:simplePos x="0" y="0"/>
                <wp:positionH relativeFrom="column">
                  <wp:posOffset>6355715</wp:posOffset>
                </wp:positionH>
                <wp:positionV relativeFrom="paragraph">
                  <wp:posOffset>4299585</wp:posOffset>
                </wp:positionV>
                <wp:extent cx="865505" cy="2209165"/>
                <wp:effectExtent l="2540" t="3810" r="0" b="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6E98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389D20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589AC" id="Text Box 154" o:spid="_x0000_s1098" type="#_x0000_t202" style="position:absolute;margin-left:500.45pt;margin-top:338.55pt;width:68.15pt;height:173.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V3AEAAJwDAAAOAAAAZHJzL2Uyb0RvYy54bWysU8tu2zAQvBfoPxC815KF2k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kqvn0bG0c1NTQn0oMw54XyTUVci3ekYaS4VNz/PAhUnPWfLNkSs7UUuBT1Uggr&#10;O6DUBc7m8jbMGTw4NG1H4LPxFm7IOm2SqmciZ8oUgST2HNeYsd+/063nn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H4sbVX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3796E98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389D20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257841EC" w14:textId="77777777" w:rsidR="003867E9" w:rsidRDefault="003867E9" w:rsidP="003867E9">
      <w:r>
        <w:rPr>
          <w:noProof/>
        </w:rPr>
        <mc:AlternateContent>
          <mc:Choice Requires="wps">
            <w:drawing>
              <wp:anchor distT="0" distB="0" distL="114300" distR="114300" simplePos="0" relativeHeight="251809792" behindDoc="0" locked="0" layoutInCell="1" allowOverlap="1" wp14:anchorId="0F6B66D1" wp14:editId="265419FF">
                <wp:simplePos x="0" y="0"/>
                <wp:positionH relativeFrom="column">
                  <wp:posOffset>2479675</wp:posOffset>
                </wp:positionH>
                <wp:positionV relativeFrom="paragraph">
                  <wp:posOffset>1684020</wp:posOffset>
                </wp:positionV>
                <wp:extent cx="1863416" cy="264795"/>
                <wp:effectExtent l="0" t="0" r="3810" b="1905"/>
                <wp:wrapNone/>
                <wp:docPr id="155" name="Text Box 155"/>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49628A1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66D1" id="Text Box 155" o:spid="_x0000_s1099" type="#_x0000_t202" style="position:absolute;margin-left:195.25pt;margin-top:132.6pt;width:146.75pt;height:20.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" filled="f" stroked="f" strokeweight=".5pt">
                <v:textbox inset="0,0,0,0">
                  <w:txbxContent>
                    <w:p w14:paraId="49628A1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03761CB7" wp14:editId="65383A1F">
                <wp:simplePos x="0" y="0"/>
                <wp:positionH relativeFrom="column">
                  <wp:posOffset>4107815</wp:posOffset>
                </wp:positionH>
                <wp:positionV relativeFrom="paragraph">
                  <wp:posOffset>5368185</wp:posOffset>
                </wp:positionV>
                <wp:extent cx="5282565" cy="5282565"/>
                <wp:effectExtent l="19050" t="19050" r="32385" b="32385"/>
                <wp:wrapNone/>
                <wp:docPr id="156" name="Straight Connector 156"/>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3C5CE" id="Straight Connector 156"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807744" behindDoc="0" locked="0" layoutInCell="1" allowOverlap="1" wp14:anchorId="391AA675" wp14:editId="4E709F42">
                <wp:simplePos x="0" y="0"/>
                <wp:positionH relativeFrom="column">
                  <wp:posOffset>261620</wp:posOffset>
                </wp:positionH>
                <wp:positionV relativeFrom="paragraph">
                  <wp:posOffset>7237730</wp:posOffset>
                </wp:positionV>
                <wp:extent cx="914400" cy="304800"/>
                <wp:effectExtent l="0" t="0" r="15240" b="0"/>
                <wp:wrapNone/>
                <wp:docPr id="157" name="Text Box 1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11DE306"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AA675" id="Text Box 157" o:spid="_x0000_s1100" type="#_x0000_t202" style="position:absolute;margin-left:20.6pt;margin-top:569.9pt;width:1in;height:24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" filled="f" stroked="f" strokeweight=".5pt">
                <v:textbox inset="0,0,0,0">
                  <w:txbxContent>
                    <w:p w14:paraId="511DE306"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519A8F20" wp14:editId="3171AAE6">
                <wp:simplePos x="0" y="0"/>
                <wp:positionH relativeFrom="column">
                  <wp:posOffset>1585838</wp:posOffset>
                </wp:positionH>
                <wp:positionV relativeFrom="paragraph">
                  <wp:posOffset>7183120</wp:posOffset>
                </wp:positionV>
                <wp:extent cx="5025390" cy="1492250"/>
                <wp:effectExtent l="0" t="0" r="3810" b="12700"/>
                <wp:wrapNone/>
                <wp:docPr id="158" name="Text Box 158"/>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15D1810E" w14:textId="77777777" w:rsidR="003867E9" w:rsidRPr="00846B4F" w:rsidRDefault="003867E9" w:rsidP="003867E9">
                            <w:pPr>
                              <w:spacing w:after="0"/>
                              <w:rPr>
                                <w:b/>
                                <w:bCs/>
                                <w:sz w:val="40"/>
                                <w:szCs w:val="40"/>
                              </w:rPr>
                            </w:pPr>
                            <w:r>
                              <w:rPr>
                                <w:b/>
                                <w:bCs/>
                                <w:sz w:val="40"/>
                                <w:szCs w:val="40"/>
                              </w:rPr>
                              <w:t>MUKESH SINGH NEGI</w:t>
                            </w:r>
                          </w:p>
                          <w:p w14:paraId="2150AC30"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EEA7D76"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A8F20" id="Text Box 158" o:spid="_x0000_s1101" type="#_x0000_t202" style="position:absolute;margin-left:124.85pt;margin-top:565.6pt;width:395.7pt;height:11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" filled="f" stroked="f" strokeweight=".5pt">
                <v:textbox inset="0,0,0,0">
                  <w:txbxContent>
                    <w:p w14:paraId="15D1810E" w14:textId="77777777" w:rsidR="003867E9" w:rsidRPr="00846B4F" w:rsidRDefault="003867E9" w:rsidP="003867E9">
                      <w:pPr>
                        <w:spacing w:after="0"/>
                        <w:rPr>
                          <w:b/>
                          <w:bCs/>
                          <w:sz w:val="40"/>
                          <w:szCs w:val="40"/>
                        </w:rPr>
                      </w:pPr>
                      <w:r>
                        <w:rPr>
                          <w:b/>
                          <w:bCs/>
                          <w:sz w:val="40"/>
                          <w:szCs w:val="40"/>
                        </w:rPr>
                        <w:t>MUKESH SINGH NEGI</w:t>
                      </w:r>
                    </w:p>
                    <w:p w14:paraId="2150AC30"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EEA7D76"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803648" behindDoc="0" locked="0" layoutInCell="1" allowOverlap="1" wp14:anchorId="70B5FF16" wp14:editId="1107DE6A">
                <wp:simplePos x="0" y="0"/>
                <wp:positionH relativeFrom="column">
                  <wp:posOffset>959727</wp:posOffset>
                </wp:positionH>
                <wp:positionV relativeFrom="paragraph">
                  <wp:posOffset>4206766</wp:posOffset>
                </wp:positionV>
                <wp:extent cx="6921719" cy="6333140"/>
                <wp:effectExtent l="171450" t="114300" r="50800" b="182245"/>
                <wp:wrapNone/>
                <wp:docPr id="159" name="Group 159"/>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160" name="Straight Connector 160"/>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7069C0" id="Group 159" o:spid="_x0000_s1026" style="position:absolute;margin-left:75.55pt;margin-top:331.25pt;width:545pt;height:498.65pt;z-index:251803648;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">
                <v:line id="Straight Connector 160"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" strokecolor="white [3212]" strokeweight="30pt"/>
                <v:line id="Straight Connector 161"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" strokecolor="white [3212]" strokeweight="15pt"/>
              </v:group>
            </w:pict>
          </mc:Fallback>
        </mc:AlternateContent>
      </w:r>
      <w:r>
        <w:rPr>
          <w:noProof/>
        </w:rPr>
        <mc:AlternateContent>
          <mc:Choice Requires="wps">
            <w:drawing>
              <wp:anchor distT="0" distB="0" distL="114300" distR="114300" simplePos="0" relativeHeight="251812864" behindDoc="0" locked="0" layoutInCell="1" allowOverlap="1" wp14:anchorId="75EC3FE0" wp14:editId="035B7D7F">
                <wp:simplePos x="0" y="0"/>
                <wp:positionH relativeFrom="column">
                  <wp:posOffset>3989705</wp:posOffset>
                </wp:positionH>
                <wp:positionV relativeFrom="paragraph">
                  <wp:posOffset>5249011</wp:posOffset>
                </wp:positionV>
                <wp:extent cx="5282565" cy="5282565"/>
                <wp:effectExtent l="38100" t="38100" r="51435" b="70485"/>
                <wp:wrapNone/>
                <wp:docPr id="162" name="Straight Connector 162"/>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EB5BD" id="Straight Connector 162"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811840" behindDoc="0" locked="0" layoutInCell="1" allowOverlap="1" wp14:anchorId="67EA3432" wp14:editId="1EE151CF">
                <wp:simplePos x="0" y="0"/>
                <wp:positionH relativeFrom="column">
                  <wp:posOffset>3628390</wp:posOffset>
                </wp:positionH>
                <wp:positionV relativeFrom="paragraph">
                  <wp:posOffset>5289550</wp:posOffset>
                </wp:positionV>
                <wp:extent cx="5282565" cy="5282565"/>
                <wp:effectExtent l="95250" t="76200" r="0" b="108585"/>
                <wp:wrapNone/>
                <wp:docPr id="163" name="Straight Connector 163"/>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02C05" id="Straight Connector 163"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04672" behindDoc="0" locked="0" layoutInCell="1" allowOverlap="1" wp14:anchorId="450C3E67" wp14:editId="01C2C4D9">
                <wp:simplePos x="0" y="0"/>
                <wp:positionH relativeFrom="column">
                  <wp:posOffset>-1513205</wp:posOffset>
                </wp:positionH>
                <wp:positionV relativeFrom="paragraph">
                  <wp:posOffset>-2092363</wp:posOffset>
                </wp:positionV>
                <wp:extent cx="5282565" cy="5282565"/>
                <wp:effectExtent l="95250" t="76200" r="0" b="108585"/>
                <wp:wrapNone/>
                <wp:docPr id="164" name="Straight Connector 164"/>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08FD0" id="Straight Connector 164"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05696" behindDoc="0" locked="0" layoutInCell="1" allowOverlap="1" wp14:anchorId="28065AA0" wp14:editId="16CF82E6">
                <wp:simplePos x="0" y="0"/>
                <wp:positionH relativeFrom="column">
                  <wp:posOffset>-1346835</wp:posOffset>
                </wp:positionH>
                <wp:positionV relativeFrom="paragraph">
                  <wp:posOffset>-1371600</wp:posOffset>
                </wp:positionV>
                <wp:extent cx="5924550" cy="5924550"/>
                <wp:effectExtent l="304800" t="285750" r="247650" b="323850"/>
                <wp:wrapNone/>
                <wp:docPr id="165" name="Straight Connector 165"/>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965E4" id="Straight Connector 16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01600" behindDoc="0" locked="0" layoutInCell="1" allowOverlap="1" wp14:anchorId="31DD62B5" wp14:editId="15209997">
                <wp:simplePos x="0" y="0"/>
                <wp:positionH relativeFrom="column">
                  <wp:posOffset>-1657350</wp:posOffset>
                </wp:positionH>
                <wp:positionV relativeFrom="paragraph">
                  <wp:posOffset>-1371600</wp:posOffset>
                </wp:positionV>
                <wp:extent cx="5282565" cy="5282565"/>
                <wp:effectExtent l="171450" t="152400" r="146685" b="184785"/>
                <wp:wrapNone/>
                <wp:docPr id="166" name="Straight Connector 166"/>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FA9DD" id="Straight Connector 166"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1185C19F" w14:textId="77777777" w:rsidR="003867E9" w:rsidRDefault="003867E9" w:rsidP="003867E9">
      <w:pPr>
        <w:rPr>
          <w:sz w:val="24"/>
          <w:szCs w:val="24"/>
        </w:rPr>
      </w:pPr>
      <w:r>
        <w:rPr>
          <w:noProof/>
        </w:rPr>
        <mc:AlternateContent>
          <mc:Choice Requires="wps">
            <w:drawing>
              <wp:anchor distT="0" distB="0" distL="114300" distR="114300" simplePos="0" relativeHeight="251810816" behindDoc="0" locked="0" layoutInCell="1" allowOverlap="1" wp14:anchorId="1EB0F58C" wp14:editId="05C8BE79">
                <wp:simplePos x="0" y="0"/>
                <wp:positionH relativeFrom="column">
                  <wp:posOffset>1089660</wp:posOffset>
                </wp:positionH>
                <wp:positionV relativeFrom="paragraph">
                  <wp:posOffset>3353435</wp:posOffset>
                </wp:positionV>
                <wp:extent cx="4853940" cy="2308860"/>
                <wp:effectExtent l="0" t="0" r="3810" b="15240"/>
                <wp:wrapNone/>
                <wp:docPr id="167" name="Text Box 167"/>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34C8FEF2"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DE94D94"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1A51DB11" w14:textId="77777777" w:rsidR="003867E9" w:rsidRPr="003F5839" w:rsidRDefault="003867E9" w:rsidP="003867E9">
                            <w:pPr>
                              <w:jc w:val="center"/>
                              <w:rPr>
                                <w:i/>
                                <w:iCs/>
                                <w:sz w:val="48"/>
                                <w:szCs w:val="48"/>
                                <w:lang w:val="en-IN"/>
                              </w:rPr>
                            </w:pPr>
                            <w:r w:rsidRPr="003F5839">
                              <w:rPr>
                                <w:i/>
                                <w:iCs/>
                                <w:sz w:val="48"/>
                                <w:szCs w:val="48"/>
                                <w:lang w:val="en-IN"/>
                              </w:rPr>
                              <w:t>Topic</w:t>
                            </w:r>
                          </w:p>
                          <w:p w14:paraId="514DECC6"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0F58C" id="Text Box 167" o:spid="_x0000_s1102" type="#_x0000_t202" style="position:absolute;margin-left:85.8pt;margin-top:264.05pt;width:382.2pt;height:181.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7tEgIAACU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" filled="f" stroked="f" strokeweight=".5pt">
                <v:textbox inset="0,0,0,0">
                  <w:txbxContent>
                    <w:p w14:paraId="34C8FEF2"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DE94D94"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1A51DB11" w14:textId="77777777" w:rsidR="003867E9" w:rsidRPr="003F5839" w:rsidRDefault="003867E9" w:rsidP="003867E9">
                      <w:pPr>
                        <w:jc w:val="center"/>
                        <w:rPr>
                          <w:i/>
                          <w:iCs/>
                          <w:sz w:val="48"/>
                          <w:szCs w:val="48"/>
                          <w:lang w:val="en-IN"/>
                        </w:rPr>
                      </w:pPr>
                      <w:r w:rsidRPr="003F5839">
                        <w:rPr>
                          <w:i/>
                          <w:iCs/>
                          <w:sz w:val="48"/>
                          <w:szCs w:val="48"/>
                          <w:lang w:val="en-IN"/>
                        </w:rPr>
                        <w:t>Topic</w:t>
                      </w:r>
                    </w:p>
                    <w:p w14:paraId="514DECC6"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806720" behindDoc="0" locked="0" layoutInCell="1" allowOverlap="1" wp14:anchorId="013FEDCB" wp14:editId="0C924351">
                <wp:simplePos x="0" y="0"/>
                <wp:positionH relativeFrom="column">
                  <wp:posOffset>1756410</wp:posOffset>
                </wp:positionH>
                <wp:positionV relativeFrom="paragraph">
                  <wp:posOffset>2085975</wp:posOffset>
                </wp:positionV>
                <wp:extent cx="3116581" cy="1345565"/>
                <wp:effectExtent l="0" t="0" r="7620" b="6985"/>
                <wp:wrapNone/>
                <wp:docPr id="168" name="Group 168"/>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169" name="Text Box 169"/>
                        <wps:cNvSpPr txBox="1"/>
                        <wps:spPr>
                          <a:xfrm>
                            <a:off x="-922704" y="606471"/>
                            <a:ext cx="499300" cy="1035167"/>
                          </a:xfrm>
                          <a:prstGeom prst="rect">
                            <a:avLst/>
                          </a:prstGeom>
                          <a:noFill/>
                          <a:ln w="6350">
                            <a:noFill/>
                          </a:ln>
                        </wps:spPr>
                        <wps:txbx>
                          <w:txbxContent>
                            <w:p w14:paraId="39A8610B"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B9FAE6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70" name="Text Box 170"/>
                        <wps:cNvSpPr txBox="1"/>
                        <wps:spPr>
                          <a:xfrm>
                            <a:off x="-1071868" y="87053"/>
                            <a:ext cx="825384" cy="519418"/>
                          </a:xfrm>
                          <a:prstGeom prst="rect">
                            <a:avLst/>
                          </a:prstGeom>
                          <a:noFill/>
                          <a:ln w="6350">
                            <a:noFill/>
                          </a:ln>
                        </wps:spPr>
                        <wps:txbx>
                          <w:txbxContent>
                            <w:p w14:paraId="533DFA00"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3FEDCB" id="Group 168" o:spid="_x0000_s1103" style="position:absolute;margin-left:138.3pt;margin-top:164.25pt;width:245.4pt;height:105.95pt;z-index:251806720;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">
                <v:shape id="Text Box 169" o:spid="_x0000_s1104"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" filled="f" stroked="f" strokeweight=".5pt">
                  <v:textbox inset="0,0,0,0">
                    <w:txbxContent>
                      <w:p w14:paraId="39A8610B"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B9FAE6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170" o:spid="_x0000_s1105"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" filled="f" stroked="f" strokeweight=".5pt">
                  <v:textbox inset="0,0,0,0">
                    <w:txbxContent>
                      <w:p w14:paraId="533DFA00"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53619DCB" w14:textId="77777777" w:rsidR="003867E9" w:rsidRDefault="003867E9" w:rsidP="003867E9">
      <w:pPr>
        <w:pStyle w:val="TOCHeading"/>
        <w:rPr>
          <w:rFonts w:asciiTheme="minorHAnsi" w:eastAsiaTheme="minorEastAsia" w:hAnsiTheme="minorHAnsi" w:cstheme="minorBidi"/>
          <w:color w:val="auto"/>
          <w:sz w:val="22"/>
          <w:szCs w:val="22"/>
        </w:rPr>
      </w:pPr>
    </w:p>
    <w:p w14:paraId="62EF54F4"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814912" behindDoc="0" locked="0" layoutInCell="1" allowOverlap="1" wp14:anchorId="622D213D" wp14:editId="786109F2">
                <wp:simplePos x="0" y="0"/>
                <wp:positionH relativeFrom="column">
                  <wp:posOffset>6355715</wp:posOffset>
                </wp:positionH>
                <wp:positionV relativeFrom="paragraph">
                  <wp:posOffset>4299585</wp:posOffset>
                </wp:positionV>
                <wp:extent cx="865505" cy="2209165"/>
                <wp:effectExtent l="2540" t="3810" r="0" b="0"/>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53530"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9467E2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D213D" id="Text Box 171" o:spid="_x0000_s1106" type="#_x0000_t202" style="position:absolute;margin-left:500.45pt;margin-top:338.55pt;width:68.15pt;height:173.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ac2wEAAJw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kqfpW0RTU1NCfSgzDnhfJNRVyLK9IwUlwq7n8eBCrO+k+WbInZWgpcinophJUd&#10;UOoCZ3N5F+YMHhyatiPw2XgLt2SdNknVC5EzZYpAEnuOa8zY79/p1stPtf8F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rzk2nNsBAACc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79353530"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9467E2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129AF72D" w14:textId="77777777" w:rsidR="003867E9" w:rsidRPr="00653E78" w:rsidRDefault="003867E9" w:rsidP="003867E9">
      <w:pPr>
        <w:jc w:val="center"/>
        <w:rPr>
          <w:b/>
          <w:i/>
          <w:sz w:val="40"/>
          <w:szCs w:val="40"/>
        </w:rPr>
      </w:pPr>
      <w:r w:rsidRPr="00653E78">
        <w:rPr>
          <w:rFonts w:hint="eastAsia"/>
          <w:b/>
          <w:i/>
          <w:sz w:val="40"/>
          <w:szCs w:val="40"/>
        </w:rPr>
        <w:t>Acknowledgement</w:t>
      </w:r>
    </w:p>
    <w:p w14:paraId="5E09275A"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203795C4"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0F795387" w14:textId="77777777" w:rsidR="003867E9" w:rsidRDefault="003867E9" w:rsidP="003867E9">
      <w:pPr>
        <w:spacing w:line="360" w:lineRule="auto"/>
        <w:rPr>
          <w:sz w:val="32"/>
          <w:szCs w:val="32"/>
        </w:rPr>
      </w:pPr>
    </w:p>
    <w:p w14:paraId="3C8614EB" w14:textId="77777777" w:rsidR="003867E9" w:rsidRDefault="003867E9" w:rsidP="003867E9">
      <w:pPr>
        <w:spacing w:line="360" w:lineRule="auto"/>
        <w:rPr>
          <w:sz w:val="32"/>
          <w:szCs w:val="32"/>
        </w:rPr>
      </w:pPr>
    </w:p>
    <w:p w14:paraId="7EDD6205" w14:textId="77777777" w:rsidR="003867E9" w:rsidRDefault="003867E9" w:rsidP="003867E9">
      <w:pPr>
        <w:spacing w:line="360" w:lineRule="auto"/>
        <w:rPr>
          <w:sz w:val="32"/>
          <w:szCs w:val="32"/>
        </w:rPr>
      </w:pPr>
    </w:p>
    <w:p w14:paraId="0E06542D" w14:textId="77777777" w:rsidR="003867E9" w:rsidRDefault="003867E9" w:rsidP="003867E9">
      <w:pPr>
        <w:spacing w:line="360" w:lineRule="auto"/>
        <w:rPr>
          <w:sz w:val="32"/>
          <w:szCs w:val="32"/>
        </w:rPr>
      </w:pPr>
    </w:p>
    <w:p w14:paraId="23D80DA7" w14:textId="77777777" w:rsidR="003867E9" w:rsidRDefault="003867E9" w:rsidP="003867E9">
      <w:pPr>
        <w:spacing w:line="360" w:lineRule="auto"/>
        <w:rPr>
          <w:sz w:val="32"/>
          <w:szCs w:val="32"/>
        </w:rPr>
      </w:pPr>
    </w:p>
    <w:p w14:paraId="32908833" w14:textId="77777777" w:rsidR="003867E9" w:rsidRDefault="003867E9" w:rsidP="003867E9">
      <w:pPr>
        <w:spacing w:line="360" w:lineRule="auto"/>
        <w:rPr>
          <w:sz w:val="32"/>
          <w:szCs w:val="32"/>
        </w:rPr>
      </w:pPr>
    </w:p>
    <w:p w14:paraId="6DC5DFC5" w14:textId="77777777" w:rsidR="003867E9" w:rsidRDefault="003867E9" w:rsidP="003867E9">
      <w:pPr>
        <w:spacing w:line="360" w:lineRule="auto"/>
        <w:rPr>
          <w:sz w:val="32"/>
          <w:szCs w:val="32"/>
        </w:rPr>
      </w:pPr>
    </w:p>
    <w:p w14:paraId="5B268133" w14:textId="77777777" w:rsidR="003867E9" w:rsidRDefault="003867E9" w:rsidP="003867E9">
      <w:pPr>
        <w:spacing w:line="360" w:lineRule="auto"/>
        <w:rPr>
          <w:sz w:val="32"/>
          <w:szCs w:val="32"/>
        </w:rPr>
      </w:pPr>
    </w:p>
    <w:p w14:paraId="6F376C73" w14:textId="77777777" w:rsidR="003867E9" w:rsidRPr="008777F4" w:rsidRDefault="003867E9" w:rsidP="003867E9">
      <w:pPr>
        <w:spacing w:line="360" w:lineRule="auto"/>
        <w:rPr>
          <w:sz w:val="32"/>
          <w:szCs w:val="32"/>
        </w:rPr>
      </w:pPr>
    </w:p>
    <w:p w14:paraId="3C485956" w14:textId="77777777" w:rsidR="003867E9" w:rsidRDefault="003867E9" w:rsidP="003867E9"/>
    <w:sdt>
      <w:sdtPr>
        <w:rPr>
          <w:rFonts w:asciiTheme="minorHAnsi" w:eastAsiaTheme="minorEastAsia" w:hAnsiTheme="minorHAnsi" w:cstheme="minorBidi"/>
          <w:color w:val="auto"/>
          <w:sz w:val="22"/>
          <w:szCs w:val="22"/>
        </w:rPr>
        <w:id w:val="460855793"/>
        <w:docPartObj>
          <w:docPartGallery w:val="Table of Contents"/>
          <w:docPartUnique/>
        </w:docPartObj>
      </w:sdtPr>
      <w:sdtEndPr>
        <w:rPr>
          <w:b/>
          <w:bCs/>
          <w:noProof/>
        </w:rPr>
      </w:sdtEndPr>
      <w:sdtContent>
        <w:p w14:paraId="3E97FEE6" w14:textId="77777777" w:rsidR="003867E9" w:rsidRDefault="003867E9" w:rsidP="003867E9">
          <w:pPr>
            <w:pStyle w:val="TOCHeading"/>
          </w:pPr>
          <w:r>
            <w:t>Table of Contents</w:t>
          </w:r>
        </w:p>
        <w:p w14:paraId="681AA268" w14:textId="55AA67C7"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60D55C5A" w14:textId="3996FD86"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7444CA19" w14:textId="4B5C6B06"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E0A2662" w14:textId="36E73FCC"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366F3679" w14:textId="40C75F24"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38994A0" w14:textId="1460A9AB"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017A1B5" w14:textId="1C05D784"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5A35F98" w14:textId="02A7BE30"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796FE98" w14:textId="132DB0D7"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36B1E5C9" w14:textId="43198747"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1C91E51" w14:textId="30F434E3"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7B9D0282" w14:textId="724BA903"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51762372" w14:textId="77777777" w:rsidR="003867E9" w:rsidRDefault="003867E9" w:rsidP="003867E9">
          <w:r>
            <w:rPr>
              <w:b/>
              <w:bCs/>
              <w:noProof/>
            </w:rPr>
            <w:fldChar w:fldCharType="end"/>
          </w:r>
        </w:p>
      </w:sdtContent>
    </w:sdt>
    <w:p w14:paraId="3C3AADBF" w14:textId="77777777" w:rsidR="003867E9" w:rsidRDefault="003867E9" w:rsidP="003867E9">
      <w:pPr>
        <w:spacing w:before="100" w:beforeAutospacing="1" w:line="360" w:lineRule="auto"/>
        <w:rPr>
          <w:sz w:val="24"/>
          <w:szCs w:val="24"/>
        </w:rPr>
      </w:pPr>
    </w:p>
    <w:p w14:paraId="3228505B" w14:textId="77777777" w:rsidR="003867E9" w:rsidRDefault="003867E9" w:rsidP="003867E9">
      <w:pPr>
        <w:rPr>
          <w:sz w:val="24"/>
          <w:szCs w:val="24"/>
        </w:rPr>
      </w:pPr>
      <w:r>
        <w:rPr>
          <w:sz w:val="24"/>
          <w:szCs w:val="24"/>
        </w:rPr>
        <w:br w:type="page"/>
      </w:r>
    </w:p>
    <w:p w14:paraId="4F9F6FFA"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32979726"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7C8E51A9"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7ADFBDD2"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74822430"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3FB32BDD"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57A6A2D0"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2EC0E420"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38FC5BF1"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44600EDB"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3426CD63" w14:textId="77777777" w:rsidR="003867E9" w:rsidRPr="005F2654" w:rsidRDefault="003867E9" w:rsidP="003867E9">
      <w:pPr>
        <w:spacing w:line="360" w:lineRule="auto"/>
        <w:rPr>
          <w:sz w:val="24"/>
          <w:szCs w:val="24"/>
        </w:rPr>
      </w:pPr>
    </w:p>
    <w:p w14:paraId="4FA22309"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1A26E278"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0CAD309"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600ED802"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3481B977"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FB4E3EB"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09989879"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E1E153A"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23211F8C"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48C410A8"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24BFCBDC"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6CFC6DB1"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2B09170A"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16C5984D"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5708842"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39280DFD"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50AD7DB9" w14:textId="77777777" w:rsidR="003867E9" w:rsidRPr="005F2654" w:rsidRDefault="003867E9" w:rsidP="003867E9">
      <w:pPr>
        <w:spacing w:line="360" w:lineRule="auto"/>
        <w:rPr>
          <w:sz w:val="24"/>
          <w:szCs w:val="24"/>
        </w:rPr>
      </w:pPr>
    </w:p>
    <w:p w14:paraId="2ABD01BE"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2FF8A034"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7026BDFC"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1953573F"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2D46D88A"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11EDF902"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71767127"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67DFE48B"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34FA09C"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70D13AAA"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25C47C3A"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7DDE8945"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5D4511DA"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3DCAC6B7"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27363140"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650C24C3"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1DEB35BE"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637978E3"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461F8584"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4251E5C1"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5AE7FDEB"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1105144A"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0AE80E4A"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0378D13A"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4CFF5538"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7A751331"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786E346F"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36DE8D6C" w14:textId="77777777" w:rsidR="003867E9" w:rsidRPr="005F2654" w:rsidRDefault="003867E9" w:rsidP="003867E9">
      <w:pPr>
        <w:spacing w:line="360" w:lineRule="auto"/>
        <w:rPr>
          <w:sz w:val="24"/>
          <w:szCs w:val="24"/>
        </w:rPr>
      </w:pPr>
    </w:p>
    <w:p w14:paraId="12E42EE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56E7C5A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149790C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159A2A1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564C86B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50DA2C8C"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5CEBC48F"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5BE089A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500D8E2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312664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3E96C0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CE347E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064940B5" w14:textId="77777777" w:rsidR="003867E9" w:rsidRPr="005F2654" w:rsidRDefault="003867E9" w:rsidP="003867E9">
      <w:pPr>
        <w:spacing w:line="360" w:lineRule="auto"/>
        <w:rPr>
          <w:sz w:val="24"/>
          <w:szCs w:val="24"/>
        </w:rPr>
      </w:pPr>
    </w:p>
    <w:p w14:paraId="43441B8C" w14:textId="77777777" w:rsidR="003867E9" w:rsidRDefault="003867E9" w:rsidP="003867E9"/>
    <w:p w14:paraId="26E1A1C1" w14:textId="77777777" w:rsidR="003867E9" w:rsidRDefault="003867E9" w:rsidP="003867E9"/>
    <w:p w14:paraId="39071F10" w14:textId="77777777" w:rsidR="003867E9" w:rsidRDefault="003867E9" w:rsidP="003867E9"/>
    <w:p w14:paraId="613F7A42" w14:textId="77777777" w:rsidR="003867E9" w:rsidRDefault="003867E9" w:rsidP="003867E9"/>
    <w:p w14:paraId="5B4220D3" w14:textId="77777777" w:rsidR="003867E9" w:rsidRDefault="003867E9" w:rsidP="003867E9"/>
    <w:p w14:paraId="12F2193E" w14:textId="77777777" w:rsidR="003867E9" w:rsidRDefault="003867E9" w:rsidP="003867E9"/>
    <w:p w14:paraId="6CBF2A26" w14:textId="77777777" w:rsidR="003867E9" w:rsidRDefault="003867E9" w:rsidP="003867E9"/>
    <w:p w14:paraId="7CC0F0B5" w14:textId="77777777" w:rsidR="003867E9" w:rsidRDefault="003867E9" w:rsidP="003867E9"/>
    <w:p w14:paraId="10DF482B" w14:textId="77777777" w:rsidR="003867E9" w:rsidRDefault="003867E9" w:rsidP="003867E9"/>
    <w:p w14:paraId="60E04933" w14:textId="77777777" w:rsidR="003867E9" w:rsidRDefault="003867E9" w:rsidP="003867E9"/>
    <w:p w14:paraId="1765107B" w14:textId="77777777" w:rsidR="003867E9" w:rsidRDefault="003867E9" w:rsidP="003867E9"/>
    <w:p w14:paraId="1B360831" w14:textId="77777777" w:rsidR="003867E9" w:rsidRDefault="003867E9" w:rsidP="003867E9"/>
    <w:p w14:paraId="02E4FA8C" w14:textId="77777777" w:rsidR="003867E9" w:rsidRDefault="003867E9" w:rsidP="003867E9"/>
    <w:p w14:paraId="256C8FEC" w14:textId="77777777" w:rsidR="003867E9" w:rsidRDefault="003867E9" w:rsidP="003867E9"/>
    <w:p w14:paraId="50DA1A04" w14:textId="77777777" w:rsidR="003867E9" w:rsidRDefault="003867E9" w:rsidP="003867E9"/>
    <w:p w14:paraId="5A24EEA8" w14:textId="77777777" w:rsidR="003867E9" w:rsidRDefault="003867E9" w:rsidP="003867E9"/>
    <w:p w14:paraId="55E48FC0" w14:textId="77777777" w:rsidR="003867E9" w:rsidRDefault="003867E9" w:rsidP="003867E9"/>
    <w:p w14:paraId="3C6BA818" w14:textId="77777777" w:rsidR="003867E9" w:rsidRDefault="003867E9" w:rsidP="003867E9">
      <w:pPr>
        <w:pStyle w:val="Heading1"/>
      </w:pPr>
      <w:r w:rsidRPr="00B12DEE">
        <w:lastRenderedPageBreak/>
        <w:t>Bibliography</w:t>
      </w:r>
    </w:p>
    <w:p w14:paraId="091C776A" w14:textId="77777777" w:rsidR="003867E9" w:rsidRDefault="003867E9" w:rsidP="003867E9"/>
    <w:p w14:paraId="241DD70E" w14:textId="77777777" w:rsidR="003867E9" w:rsidRPr="00B12DEE" w:rsidRDefault="00B13568" w:rsidP="003867E9">
      <w:pPr>
        <w:rPr>
          <w:color w:val="000000" w:themeColor="text1"/>
        </w:rPr>
      </w:pPr>
      <w:hyperlink r:id="rId27" w:history="1">
        <w:r w:rsidR="003867E9" w:rsidRPr="00B12DEE">
          <w:rPr>
            <w:rStyle w:val="Hyperlink"/>
            <w:color w:val="000000" w:themeColor="text1"/>
          </w:rPr>
          <w:t>https://blog.ipleaders.in/free-consent/</w:t>
        </w:r>
      </w:hyperlink>
    </w:p>
    <w:p w14:paraId="27CFFABF" w14:textId="77777777" w:rsidR="003867E9" w:rsidRDefault="00B13568" w:rsidP="003867E9">
      <w:hyperlink r:id="rId28" w:history="1">
        <w:r w:rsidR="003867E9" w:rsidRPr="00B12DEE">
          <w:rPr>
            <w:rStyle w:val="Hyperlink"/>
            <w:color w:val="000000" w:themeColor="text1"/>
          </w:rPr>
          <w:t>https://egyankosh.ac.in/bitstream/123456789/13360/1/Unit-4.pdf</w:t>
        </w:r>
      </w:hyperlink>
    </w:p>
    <w:p w14:paraId="70D32FE0" w14:textId="77777777" w:rsidR="003867E9" w:rsidRPr="00B12DEE" w:rsidRDefault="003867E9" w:rsidP="003867E9"/>
    <w:p w14:paraId="110AB97C" w14:textId="77777777" w:rsidR="003867E9" w:rsidRDefault="003867E9" w:rsidP="003867E9">
      <w:pPr>
        <w:pStyle w:val="TOCHeading"/>
        <w:rPr>
          <w:noProof/>
        </w:rPr>
      </w:pPr>
      <w:r>
        <w:rPr>
          <w:noProof/>
        </w:rPr>
        <mc:AlternateContent>
          <mc:Choice Requires="wps">
            <w:drawing>
              <wp:anchor distT="0" distB="0" distL="114300" distR="114300" simplePos="0" relativeHeight="251819008" behindDoc="0" locked="0" layoutInCell="1" allowOverlap="1" wp14:anchorId="42638F3E" wp14:editId="007B1EC9">
                <wp:simplePos x="0" y="0"/>
                <wp:positionH relativeFrom="column">
                  <wp:posOffset>735330</wp:posOffset>
                </wp:positionH>
                <wp:positionV relativeFrom="paragraph">
                  <wp:posOffset>228600</wp:posOffset>
                </wp:positionV>
                <wp:extent cx="5875020" cy="7046595"/>
                <wp:effectExtent l="152400" t="152400" r="144780" b="154305"/>
                <wp:wrapNone/>
                <wp:docPr id="172" name="Rectangle 172"/>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0D092" id="Rectangle 172" o:spid="_x0000_s1026" style="position:absolute;margin-left:57.9pt;margin-top:18pt;width:462.6pt;height:554.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16960" behindDoc="0" locked="0" layoutInCell="1" allowOverlap="1" wp14:anchorId="0E58AFA8" wp14:editId="7B578111">
                <wp:simplePos x="0" y="0"/>
                <wp:positionH relativeFrom="column">
                  <wp:posOffset>6355715</wp:posOffset>
                </wp:positionH>
                <wp:positionV relativeFrom="paragraph">
                  <wp:posOffset>4299585</wp:posOffset>
                </wp:positionV>
                <wp:extent cx="865505" cy="2209165"/>
                <wp:effectExtent l="2540" t="381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5D7FF"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87C37E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8AFA8" id="Text Box 173" o:spid="_x0000_s1107" type="#_x0000_t202" style="position:absolute;margin-left:500.45pt;margin-top:338.55pt;width:68.15pt;height:173.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U/3AEAAJw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kqflXExlFNDc2J9CDMeaF8UxHX4oo0jBSXivufB4GKs/6TJVtitpYCl6JeCmFl&#10;B5S6wNlc3oU5gweHpu0IfDbewi1Zp01S9ULkTJkikMSe4xoz9vt3uvXyU+1/A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JGl9T/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5E45D7FF"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87C37E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37A8DDB" w14:textId="77777777" w:rsidR="003867E9" w:rsidRDefault="003867E9" w:rsidP="003867E9">
      <w:r>
        <w:rPr>
          <w:noProof/>
        </w:rPr>
        <mc:AlternateContent>
          <mc:Choice Requires="wps">
            <w:drawing>
              <wp:anchor distT="0" distB="0" distL="114300" distR="114300" simplePos="0" relativeHeight="251826176" behindDoc="0" locked="0" layoutInCell="1" allowOverlap="1" wp14:anchorId="66FF67FD" wp14:editId="6F45526A">
                <wp:simplePos x="0" y="0"/>
                <wp:positionH relativeFrom="column">
                  <wp:posOffset>2479675</wp:posOffset>
                </wp:positionH>
                <wp:positionV relativeFrom="paragraph">
                  <wp:posOffset>1684020</wp:posOffset>
                </wp:positionV>
                <wp:extent cx="1863416" cy="264795"/>
                <wp:effectExtent l="0" t="0" r="3810" b="1905"/>
                <wp:wrapNone/>
                <wp:docPr id="174" name="Text Box 174"/>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2F1A6B8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67FD" id="Text Box 174" o:spid="_x0000_s1108" type="#_x0000_t202" style="position:absolute;margin-left:195.25pt;margin-top:132.6pt;width:146.75pt;height:20.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JrYKCgTAgAAJAQAAA4AAAAAAAAAAAAAAAAALgIAAGRycy9lMm9Eb2MueG1sUEsBAi0AFAAGAAgA&#10;AAAhADLJqbjgAAAACwEAAA8AAAAAAAAAAAAAAAAAbQQAAGRycy9kb3ducmV2LnhtbFBLBQYAAAAA&#10;BAAEAPMAAAB6BQAAAAA=&#10;" filled="f" stroked="f" strokeweight=".5pt">
                <v:textbox inset="0,0,0,0">
                  <w:txbxContent>
                    <w:p w14:paraId="2F1A6B8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51778FDD" wp14:editId="72D6E5BA">
                <wp:simplePos x="0" y="0"/>
                <wp:positionH relativeFrom="column">
                  <wp:posOffset>4107815</wp:posOffset>
                </wp:positionH>
                <wp:positionV relativeFrom="paragraph">
                  <wp:posOffset>5368185</wp:posOffset>
                </wp:positionV>
                <wp:extent cx="5282565" cy="5282565"/>
                <wp:effectExtent l="19050" t="19050" r="32385" b="32385"/>
                <wp:wrapNone/>
                <wp:docPr id="175" name="Straight Connector 175"/>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AA0BD" id="Straight Connector 175"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824128" behindDoc="0" locked="0" layoutInCell="1" allowOverlap="1" wp14:anchorId="3938059C" wp14:editId="353C0106">
                <wp:simplePos x="0" y="0"/>
                <wp:positionH relativeFrom="column">
                  <wp:posOffset>261620</wp:posOffset>
                </wp:positionH>
                <wp:positionV relativeFrom="paragraph">
                  <wp:posOffset>7237730</wp:posOffset>
                </wp:positionV>
                <wp:extent cx="914400" cy="304800"/>
                <wp:effectExtent l="0" t="0" r="15240" b="0"/>
                <wp:wrapNone/>
                <wp:docPr id="176" name="Text Box 17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BBD8A8E"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8059C" id="Text Box 176" o:spid="_x0000_s1109" type="#_x0000_t202" style="position:absolute;margin-left:20.6pt;margin-top:569.9pt;width:1in;height:24pt;z-index:251824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Iuo&#10;D/kQAgAAIQQAAA4AAAAAAAAAAAAAAAAALgIAAGRycy9lMm9Eb2MueG1sUEsBAi0AFAAGAAgAAAAh&#10;APiwXyXgAAAADAEAAA8AAAAAAAAAAAAAAAAAagQAAGRycy9kb3ducmV2LnhtbFBLBQYAAAAABAAE&#10;APMAAAB3BQAAAAA=&#10;" filled="f" stroked="f" strokeweight=".5pt">
                <v:textbox inset="0,0,0,0">
                  <w:txbxContent>
                    <w:p w14:paraId="1BBD8A8E"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5A00045E" wp14:editId="4DB46509">
                <wp:simplePos x="0" y="0"/>
                <wp:positionH relativeFrom="column">
                  <wp:posOffset>1585838</wp:posOffset>
                </wp:positionH>
                <wp:positionV relativeFrom="paragraph">
                  <wp:posOffset>7183120</wp:posOffset>
                </wp:positionV>
                <wp:extent cx="5025390" cy="1492250"/>
                <wp:effectExtent l="0" t="0" r="3810" b="12700"/>
                <wp:wrapNone/>
                <wp:docPr id="177" name="Text Box 177"/>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11D00CD" w14:textId="77777777" w:rsidR="003867E9" w:rsidRPr="00846B4F" w:rsidRDefault="003867E9" w:rsidP="003867E9">
                            <w:pPr>
                              <w:spacing w:after="0"/>
                              <w:rPr>
                                <w:b/>
                                <w:bCs/>
                                <w:sz w:val="40"/>
                                <w:szCs w:val="40"/>
                              </w:rPr>
                            </w:pPr>
                            <w:r>
                              <w:rPr>
                                <w:b/>
                                <w:bCs/>
                                <w:sz w:val="40"/>
                                <w:szCs w:val="40"/>
                              </w:rPr>
                              <w:t>MUKESH SINGH NEGI</w:t>
                            </w:r>
                          </w:p>
                          <w:p w14:paraId="40B485A6"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8780E97"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0045E" id="Text Box 177" o:spid="_x0000_s1110" type="#_x0000_t202" style="position:absolute;margin-left:124.85pt;margin-top:565.6pt;width:395.7pt;height:1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DEVYLZEgIAACUEAAAOAAAAAAAAAAAAAAAAAC4CAABkcnMvZTJvRG9jLnhtbFBLAQItABQABgAI&#10;AAAAIQC9ACJW4gAAAA4BAAAPAAAAAAAAAAAAAAAAAGwEAABkcnMvZG93bnJldi54bWxQSwUGAAAA&#10;AAQABADzAAAAewUAAAAA&#10;" filled="f" stroked="f" strokeweight=".5pt">
                <v:textbox inset="0,0,0,0">
                  <w:txbxContent>
                    <w:p w14:paraId="311D00CD" w14:textId="77777777" w:rsidR="003867E9" w:rsidRPr="00846B4F" w:rsidRDefault="003867E9" w:rsidP="003867E9">
                      <w:pPr>
                        <w:spacing w:after="0"/>
                        <w:rPr>
                          <w:b/>
                          <w:bCs/>
                          <w:sz w:val="40"/>
                          <w:szCs w:val="40"/>
                        </w:rPr>
                      </w:pPr>
                      <w:r>
                        <w:rPr>
                          <w:b/>
                          <w:bCs/>
                          <w:sz w:val="40"/>
                          <w:szCs w:val="40"/>
                        </w:rPr>
                        <w:t>MUKESH SINGH NEGI</w:t>
                      </w:r>
                    </w:p>
                    <w:p w14:paraId="40B485A6"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8780E97"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820032" behindDoc="0" locked="0" layoutInCell="1" allowOverlap="1" wp14:anchorId="1C94F0C6" wp14:editId="18E5A1FE">
                <wp:simplePos x="0" y="0"/>
                <wp:positionH relativeFrom="column">
                  <wp:posOffset>959727</wp:posOffset>
                </wp:positionH>
                <wp:positionV relativeFrom="paragraph">
                  <wp:posOffset>4206766</wp:posOffset>
                </wp:positionV>
                <wp:extent cx="6921719" cy="6333140"/>
                <wp:effectExtent l="171450" t="114300" r="50800" b="182245"/>
                <wp:wrapNone/>
                <wp:docPr id="178" name="Group 178"/>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179" name="Straight Connector 179"/>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5722E5" id="Group 178" o:spid="_x0000_s1026" style="position:absolute;margin-left:75.55pt;margin-top:331.25pt;width:545pt;height:498.65pt;z-index:251820032;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">
                <v:line id="Straight Connector 179"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" strokecolor="white [3212]" strokeweight="30pt"/>
                <v:line id="Straight Connector 180"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1829248" behindDoc="0" locked="0" layoutInCell="1" allowOverlap="1" wp14:anchorId="3C843A61" wp14:editId="37C0826A">
                <wp:simplePos x="0" y="0"/>
                <wp:positionH relativeFrom="column">
                  <wp:posOffset>3989705</wp:posOffset>
                </wp:positionH>
                <wp:positionV relativeFrom="paragraph">
                  <wp:posOffset>5249011</wp:posOffset>
                </wp:positionV>
                <wp:extent cx="5282565" cy="5282565"/>
                <wp:effectExtent l="38100" t="38100" r="51435" b="70485"/>
                <wp:wrapNone/>
                <wp:docPr id="181" name="Straight Connector 181"/>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7574F" id="Straight Connector 181" o:spid="_x0000_s1026" style="position:absolute;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828224" behindDoc="0" locked="0" layoutInCell="1" allowOverlap="1" wp14:anchorId="6F57FAEA" wp14:editId="1D41DE1E">
                <wp:simplePos x="0" y="0"/>
                <wp:positionH relativeFrom="column">
                  <wp:posOffset>3628390</wp:posOffset>
                </wp:positionH>
                <wp:positionV relativeFrom="paragraph">
                  <wp:posOffset>5289550</wp:posOffset>
                </wp:positionV>
                <wp:extent cx="5282565" cy="5282565"/>
                <wp:effectExtent l="95250" t="76200" r="0" b="108585"/>
                <wp:wrapNone/>
                <wp:docPr id="182" name="Straight Connector 18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B4344" id="Straight Connector 18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21056" behindDoc="0" locked="0" layoutInCell="1" allowOverlap="1" wp14:anchorId="02F2E92A" wp14:editId="3BE78F94">
                <wp:simplePos x="0" y="0"/>
                <wp:positionH relativeFrom="column">
                  <wp:posOffset>-1513205</wp:posOffset>
                </wp:positionH>
                <wp:positionV relativeFrom="paragraph">
                  <wp:posOffset>-2092363</wp:posOffset>
                </wp:positionV>
                <wp:extent cx="5282565" cy="5282565"/>
                <wp:effectExtent l="95250" t="76200" r="0" b="108585"/>
                <wp:wrapNone/>
                <wp:docPr id="183" name="Straight Connector 183"/>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1B0D4" id="Straight Connector 183"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22080" behindDoc="0" locked="0" layoutInCell="1" allowOverlap="1" wp14:anchorId="3D7BF7C3" wp14:editId="57DCB9E6">
                <wp:simplePos x="0" y="0"/>
                <wp:positionH relativeFrom="column">
                  <wp:posOffset>-1346835</wp:posOffset>
                </wp:positionH>
                <wp:positionV relativeFrom="paragraph">
                  <wp:posOffset>-1371600</wp:posOffset>
                </wp:positionV>
                <wp:extent cx="5924550" cy="5924550"/>
                <wp:effectExtent l="304800" t="285750" r="247650" b="323850"/>
                <wp:wrapNone/>
                <wp:docPr id="184" name="Straight Connector 184"/>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221D1" id="Straight Connector 184"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17984" behindDoc="0" locked="0" layoutInCell="1" allowOverlap="1" wp14:anchorId="49D48006" wp14:editId="78404D5A">
                <wp:simplePos x="0" y="0"/>
                <wp:positionH relativeFrom="column">
                  <wp:posOffset>-1657350</wp:posOffset>
                </wp:positionH>
                <wp:positionV relativeFrom="paragraph">
                  <wp:posOffset>-1371600</wp:posOffset>
                </wp:positionV>
                <wp:extent cx="5282565" cy="5282565"/>
                <wp:effectExtent l="171450" t="152400" r="146685" b="184785"/>
                <wp:wrapNone/>
                <wp:docPr id="185" name="Straight Connector 185"/>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5A11A" id="Straight Connector 185"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6FA0F328" w14:textId="77777777" w:rsidR="003867E9" w:rsidRDefault="003867E9" w:rsidP="003867E9">
      <w:pPr>
        <w:rPr>
          <w:sz w:val="24"/>
          <w:szCs w:val="24"/>
        </w:rPr>
      </w:pPr>
      <w:r>
        <w:rPr>
          <w:noProof/>
        </w:rPr>
        <mc:AlternateContent>
          <mc:Choice Requires="wps">
            <w:drawing>
              <wp:anchor distT="0" distB="0" distL="114300" distR="114300" simplePos="0" relativeHeight="251827200" behindDoc="0" locked="0" layoutInCell="1" allowOverlap="1" wp14:anchorId="55E47A78" wp14:editId="393B2257">
                <wp:simplePos x="0" y="0"/>
                <wp:positionH relativeFrom="column">
                  <wp:posOffset>1089660</wp:posOffset>
                </wp:positionH>
                <wp:positionV relativeFrom="paragraph">
                  <wp:posOffset>3353435</wp:posOffset>
                </wp:positionV>
                <wp:extent cx="4853940" cy="2308860"/>
                <wp:effectExtent l="0" t="0" r="3810" b="15240"/>
                <wp:wrapNone/>
                <wp:docPr id="186" name="Text Box 186"/>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5691A4E5"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2C6FC4A7"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6D7FDE1" w14:textId="77777777" w:rsidR="003867E9" w:rsidRPr="003F5839" w:rsidRDefault="003867E9" w:rsidP="003867E9">
                            <w:pPr>
                              <w:jc w:val="center"/>
                              <w:rPr>
                                <w:i/>
                                <w:iCs/>
                                <w:sz w:val="48"/>
                                <w:szCs w:val="48"/>
                                <w:lang w:val="en-IN"/>
                              </w:rPr>
                            </w:pPr>
                            <w:r w:rsidRPr="003F5839">
                              <w:rPr>
                                <w:i/>
                                <w:iCs/>
                                <w:sz w:val="48"/>
                                <w:szCs w:val="48"/>
                                <w:lang w:val="en-IN"/>
                              </w:rPr>
                              <w:t>Topic</w:t>
                            </w:r>
                          </w:p>
                          <w:p w14:paraId="373377F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47A78" id="Text Box 186" o:spid="_x0000_s1111" type="#_x0000_t202" style="position:absolute;margin-left:85.8pt;margin-top:264.05pt;width:382.2pt;height:181.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C/OrtbEwIAACUEAAAOAAAAAAAAAAAAAAAAAC4CAABkcnMvZTJvRG9jLnhtbFBLAQItABQABgAI&#10;AAAAIQBCxjul4QAAAAsBAAAPAAAAAAAAAAAAAAAAAG0EAABkcnMvZG93bnJldi54bWxQSwUGAAAA&#10;AAQABADzAAAAewUAAAAA&#10;" filled="f" stroked="f" strokeweight=".5pt">
                <v:textbox inset="0,0,0,0">
                  <w:txbxContent>
                    <w:p w14:paraId="5691A4E5"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2C6FC4A7"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6D7FDE1" w14:textId="77777777" w:rsidR="003867E9" w:rsidRPr="003F5839" w:rsidRDefault="003867E9" w:rsidP="003867E9">
                      <w:pPr>
                        <w:jc w:val="center"/>
                        <w:rPr>
                          <w:i/>
                          <w:iCs/>
                          <w:sz w:val="48"/>
                          <w:szCs w:val="48"/>
                          <w:lang w:val="en-IN"/>
                        </w:rPr>
                      </w:pPr>
                      <w:r w:rsidRPr="003F5839">
                        <w:rPr>
                          <w:i/>
                          <w:iCs/>
                          <w:sz w:val="48"/>
                          <w:szCs w:val="48"/>
                          <w:lang w:val="en-IN"/>
                        </w:rPr>
                        <w:t>Topic</w:t>
                      </w:r>
                    </w:p>
                    <w:p w14:paraId="373377F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823104" behindDoc="0" locked="0" layoutInCell="1" allowOverlap="1" wp14:anchorId="2CA127CB" wp14:editId="3D805576">
                <wp:simplePos x="0" y="0"/>
                <wp:positionH relativeFrom="column">
                  <wp:posOffset>1756410</wp:posOffset>
                </wp:positionH>
                <wp:positionV relativeFrom="paragraph">
                  <wp:posOffset>2085975</wp:posOffset>
                </wp:positionV>
                <wp:extent cx="3116581" cy="1345565"/>
                <wp:effectExtent l="0" t="0" r="7620" b="6985"/>
                <wp:wrapNone/>
                <wp:docPr id="187" name="Group 187"/>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188" name="Text Box 188"/>
                        <wps:cNvSpPr txBox="1"/>
                        <wps:spPr>
                          <a:xfrm>
                            <a:off x="-922704" y="606471"/>
                            <a:ext cx="499300" cy="1035167"/>
                          </a:xfrm>
                          <a:prstGeom prst="rect">
                            <a:avLst/>
                          </a:prstGeom>
                          <a:noFill/>
                          <a:ln w="6350">
                            <a:noFill/>
                          </a:ln>
                        </wps:spPr>
                        <wps:txbx>
                          <w:txbxContent>
                            <w:p w14:paraId="738A94E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67F4965"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9" name="Text Box 189"/>
                        <wps:cNvSpPr txBox="1"/>
                        <wps:spPr>
                          <a:xfrm>
                            <a:off x="-1071868" y="87053"/>
                            <a:ext cx="825384" cy="519418"/>
                          </a:xfrm>
                          <a:prstGeom prst="rect">
                            <a:avLst/>
                          </a:prstGeom>
                          <a:noFill/>
                          <a:ln w="6350">
                            <a:noFill/>
                          </a:ln>
                        </wps:spPr>
                        <wps:txbx>
                          <w:txbxContent>
                            <w:p w14:paraId="44A8DA2A"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127CB" id="Group 187" o:spid="_x0000_s1112" style="position:absolute;margin-left:138.3pt;margin-top:164.25pt;width:245.4pt;height:105.95pt;z-index:251823104;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">
                <v:shape id="Text Box 188" o:spid="_x0000_s1113"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" filled="f" stroked="f" strokeweight=".5pt">
                  <v:textbox inset="0,0,0,0">
                    <w:txbxContent>
                      <w:p w14:paraId="738A94E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67F4965"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189" o:spid="_x0000_s1114"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" filled="f" stroked="f" strokeweight=".5pt">
                  <v:textbox inset="0,0,0,0">
                    <w:txbxContent>
                      <w:p w14:paraId="44A8DA2A"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0C9D3541" w14:textId="77777777" w:rsidR="003867E9" w:rsidRDefault="003867E9" w:rsidP="003867E9">
      <w:pPr>
        <w:pStyle w:val="TOCHeading"/>
        <w:rPr>
          <w:rFonts w:asciiTheme="minorHAnsi" w:eastAsiaTheme="minorEastAsia" w:hAnsiTheme="minorHAnsi" w:cstheme="minorBidi"/>
          <w:color w:val="auto"/>
          <w:sz w:val="22"/>
          <w:szCs w:val="22"/>
        </w:rPr>
      </w:pPr>
    </w:p>
    <w:p w14:paraId="0610AB80"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831296" behindDoc="0" locked="0" layoutInCell="1" allowOverlap="1" wp14:anchorId="7F5B6AFA" wp14:editId="7123F439">
                <wp:simplePos x="0" y="0"/>
                <wp:positionH relativeFrom="column">
                  <wp:posOffset>6355715</wp:posOffset>
                </wp:positionH>
                <wp:positionV relativeFrom="paragraph">
                  <wp:posOffset>4299585</wp:posOffset>
                </wp:positionV>
                <wp:extent cx="865505" cy="2209165"/>
                <wp:effectExtent l="2540" t="381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4937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03927F2"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B6AFA" id="Text Box 190" o:spid="_x0000_s1115" type="#_x0000_t202" style="position:absolute;margin-left:500.45pt;margin-top:338.55pt;width:68.15pt;height:173.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EJoD5b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0224937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03927F2"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88FF968" w14:textId="77777777" w:rsidR="003867E9" w:rsidRPr="00653E78" w:rsidRDefault="003867E9" w:rsidP="003867E9">
      <w:pPr>
        <w:jc w:val="center"/>
        <w:rPr>
          <w:b/>
          <w:i/>
          <w:sz w:val="40"/>
          <w:szCs w:val="40"/>
        </w:rPr>
      </w:pPr>
      <w:r w:rsidRPr="00653E78">
        <w:rPr>
          <w:rFonts w:hint="eastAsia"/>
          <w:b/>
          <w:i/>
          <w:sz w:val="40"/>
          <w:szCs w:val="40"/>
        </w:rPr>
        <w:t>Acknowledgement</w:t>
      </w:r>
    </w:p>
    <w:p w14:paraId="565FF58E"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3A5C1C35"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7AB2EC00" w14:textId="77777777" w:rsidR="003867E9" w:rsidRDefault="003867E9" w:rsidP="003867E9">
      <w:pPr>
        <w:spacing w:line="360" w:lineRule="auto"/>
        <w:rPr>
          <w:sz w:val="32"/>
          <w:szCs w:val="32"/>
        </w:rPr>
      </w:pPr>
    </w:p>
    <w:p w14:paraId="3D14B888" w14:textId="77777777" w:rsidR="003867E9" w:rsidRDefault="003867E9" w:rsidP="003867E9">
      <w:pPr>
        <w:spacing w:line="360" w:lineRule="auto"/>
        <w:rPr>
          <w:sz w:val="32"/>
          <w:szCs w:val="32"/>
        </w:rPr>
      </w:pPr>
    </w:p>
    <w:p w14:paraId="5EF80F0C" w14:textId="77777777" w:rsidR="003867E9" w:rsidRDefault="003867E9" w:rsidP="003867E9">
      <w:pPr>
        <w:spacing w:line="360" w:lineRule="auto"/>
        <w:rPr>
          <w:sz w:val="32"/>
          <w:szCs w:val="32"/>
        </w:rPr>
      </w:pPr>
    </w:p>
    <w:p w14:paraId="6D6630CC" w14:textId="77777777" w:rsidR="003867E9" w:rsidRDefault="003867E9" w:rsidP="003867E9">
      <w:pPr>
        <w:spacing w:line="360" w:lineRule="auto"/>
        <w:rPr>
          <w:sz w:val="32"/>
          <w:szCs w:val="32"/>
        </w:rPr>
      </w:pPr>
    </w:p>
    <w:p w14:paraId="046B0277" w14:textId="77777777" w:rsidR="003867E9" w:rsidRDefault="003867E9" w:rsidP="003867E9">
      <w:pPr>
        <w:spacing w:line="360" w:lineRule="auto"/>
        <w:rPr>
          <w:sz w:val="32"/>
          <w:szCs w:val="32"/>
        </w:rPr>
      </w:pPr>
    </w:p>
    <w:p w14:paraId="184A488E" w14:textId="77777777" w:rsidR="003867E9" w:rsidRDefault="003867E9" w:rsidP="003867E9">
      <w:pPr>
        <w:spacing w:line="360" w:lineRule="auto"/>
        <w:rPr>
          <w:sz w:val="32"/>
          <w:szCs w:val="32"/>
        </w:rPr>
      </w:pPr>
    </w:p>
    <w:p w14:paraId="74CE2156" w14:textId="77777777" w:rsidR="003867E9" w:rsidRDefault="003867E9" w:rsidP="003867E9">
      <w:pPr>
        <w:spacing w:line="360" w:lineRule="auto"/>
        <w:rPr>
          <w:sz w:val="32"/>
          <w:szCs w:val="32"/>
        </w:rPr>
      </w:pPr>
    </w:p>
    <w:p w14:paraId="22E1D176" w14:textId="77777777" w:rsidR="003867E9" w:rsidRDefault="003867E9" w:rsidP="003867E9">
      <w:pPr>
        <w:spacing w:line="360" w:lineRule="auto"/>
        <w:rPr>
          <w:sz w:val="32"/>
          <w:szCs w:val="32"/>
        </w:rPr>
      </w:pPr>
    </w:p>
    <w:p w14:paraId="4C2D6107" w14:textId="77777777" w:rsidR="003867E9" w:rsidRPr="008777F4" w:rsidRDefault="003867E9" w:rsidP="003867E9">
      <w:pPr>
        <w:spacing w:line="360" w:lineRule="auto"/>
        <w:rPr>
          <w:sz w:val="32"/>
          <w:szCs w:val="32"/>
        </w:rPr>
      </w:pPr>
    </w:p>
    <w:p w14:paraId="03F01620" w14:textId="77777777" w:rsidR="003867E9" w:rsidRDefault="003867E9" w:rsidP="003867E9"/>
    <w:sdt>
      <w:sdtPr>
        <w:rPr>
          <w:rFonts w:asciiTheme="minorHAnsi" w:eastAsiaTheme="minorEastAsia" w:hAnsiTheme="minorHAnsi" w:cstheme="minorBidi"/>
          <w:color w:val="auto"/>
          <w:sz w:val="22"/>
          <w:szCs w:val="22"/>
        </w:rPr>
        <w:id w:val="2072924242"/>
        <w:docPartObj>
          <w:docPartGallery w:val="Table of Contents"/>
          <w:docPartUnique/>
        </w:docPartObj>
      </w:sdtPr>
      <w:sdtEndPr>
        <w:rPr>
          <w:b/>
          <w:bCs/>
          <w:noProof/>
        </w:rPr>
      </w:sdtEndPr>
      <w:sdtContent>
        <w:p w14:paraId="2C8D6F2A" w14:textId="77777777" w:rsidR="003867E9" w:rsidRDefault="003867E9" w:rsidP="003867E9">
          <w:pPr>
            <w:pStyle w:val="TOCHeading"/>
          </w:pPr>
          <w:r>
            <w:t>Table of Contents</w:t>
          </w:r>
        </w:p>
        <w:p w14:paraId="48EE782C" w14:textId="07B612A3"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7F85089F" w14:textId="5FFB8CFB"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2DA8B765" w14:textId="0567AB20"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3C906C71" w14:textId="6606DBD2"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0B9D0139" w14:textId="23A9C423"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14496D7" w14:textId="30A00824"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F5B733F" w14:textId="6FAFECC4"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2611A1E" w14:textId="6A2AF433"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233CFC1" w14:textId="1B7A122D"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8B61DAB" w14:textId="74163FF8"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D9CFB05" w14:textId="7ECD6DB4"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A56B6BF" w14:textId="73E9BCF6"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4BADA59D" w14:textId="77777777" w:rsidR="003867E9" w:rsidRDefault="003867E9" w:rsidP="003867E9">
          <w:r>
            <w:rPr>
              <w:b/>
              <w:bCs/>
              <w:noProof/>
            </w:rPr>
            <w:fldChar w:fldCharType="end"/>
          </w:r>
        </w:p>
      </w:sdtContent>
    </w:sdt>
    <w:p w14:paraId="5FB744E9" w14:textId="77777777" w:rsidR="003867E9" w:rsidRDefault="003867E9" w:rsidP="003867E9">
      <w:pPr>
        <w:spacing w:before="100" w:beforeAutospacing="1" w:line="360" w:lineRule="auto"/>
        <w:rPr>
          <w:sz w:val="24"/>
          <w:szCs w:val="24"/>
        </w:rPr>
      </w:pPr>
    </w:p>
    <w:p w14:paraId="14DB866C" w14:textId="77777777" w:rsidR="003867E9" w:rsidRDefault="003867E9" w:rsidP="003867E9">
      <w:pPr>
        <w:rPr>
          <w:sz w:val="24"/>
          <w:szCs w:val="24"/>
        </w:rPr>
      </w:pPr>
      <w:r>
        <w:rPr>
          <w:sz w:val="24"/>
          <w:szCs w:val="24"/>
        </w:rPr>
        <w:br w:type="page"/>
      </w:r>
    </w:p>
    <w:p w14:paraId="44C0A6AA"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DC6A1E6"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383DBBBD"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33580A91"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539A2C66"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5CA62915"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6D82F746"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545520CE"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60D859B9"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66F6F4B5"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2B16B02D" w14:textId="77777777" w:rsidR="003867E9" w:rsidRPr="005F2654" w:rsidRDefault="003867E9" w:rsidP="003867E9">
      <w:pPr>
        <w:spacing w:line="360" w:lineRule="auto"/>
        <w:rPr>
          <w:sz w:val="24"/>
          <w:szCs w:val="24"/>
        </w:rPr>
      </w:pPr>
    </w:p>
    <w:p w14:paraId="207181D2"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3D8E161A"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0EF2C1DC"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1203C34E"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35684B86"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7D261264"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389C87CE"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6812BEE1"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32319DCC"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347F6FB4"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17ED2901"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004AD253"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51736E27"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5455AA41"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757170E7"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1C054056"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1081E4CF" w14:textId="77777777" w:rsidR="003867E9" w:rsidRPr="005F2654" w:rsidRDefault="003867E9" w:rsidP="003867E9">
      <w:pPr>
        <w:spacing w:line="360" w:lineRule="auto"/>
        <w:rPr>
          <w:sz w:val="24"/>
          <w:szCs w:val="24"/>
        </w:rPr>
      </w:pPr>
    </w:p>
    <w:p w14:paraId="62338A33"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6E49BEC9"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1E291351"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28D6CC4A"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5367FFC2"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57CB9D40"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395C900B"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2F0ED023"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665395E5"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2FAA6176"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3669BB98"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114E73E3"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09C091C0"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3BA434C3"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2588F7A8"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1291A134"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77E21211"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36DC0FA3"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3350A4A0"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37C861BF"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1D5AAB24"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3A6433E2"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31273A99"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48FFBCB9"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15F7E771"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6276928C"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79E0DD0C"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428D0D8B" w14:textId="77777777" w:rsidR="003867E9" w:rsidRPr="005F2654" w:rsidRDefault="003867E9" w:rsidP="003867E9">
      <w:pPr>
        <w:spacing w:line="360" w:lineRule="auto"/>
        <w:rPr>
          <w:sz w:val="24"/>
          <w:szCs w:val="24"/>
        </w:rPr>
      </w:pPr>
    </w:p>
    <w:p w14:paraId="384D74D3"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0E8788A4"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0091A1B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6DF5D4C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0AF0B45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4F42DE65"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535AA766"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57D4E4A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1D55748D"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7265056F"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288E66B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7A0749D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04A83192" w14:textId="77777777" w:rsidR="003867E9" w:rsidRPr="005F2654" w:rsidRDefault="003867E9" w:rsidP="003867E9">
      <w:pPr>
        <w:spacing w:line="360" w:lineRule="auto"/>
        <w:rPr>
          <w:sz w:val="24"/>
          <w:szCs w:val="24"/>
        </w:rPr>
      </w:pPr>
    </w:p>
    <w:p w14:paraId="438262B7" w14:textId="77777777" w:rsidR="003867E9" w:rsidRDefault="003867E9" w:rsidP="003867E9"/>
    <w:p w14:paraId="7C11D48D" w14:textId="77777777" w:rsidR="003867E9" w:rsidRDefault="003867E9" w:rsidP="003867E9"/>
    <w:p w14:paraId="53142FC4" w14:textId="77777777" w:rsidR="003867E9" w:rsidRDefault="003867E9" w:rsidP="003867E9"/>
    <w:p w14:paraId="4879467F" w14:textId="77777777" w:rsidR="003867E9" w:rsidRDefault="003867E9" w:rsidP="003867E9"/>
    <w:p w14:paraId="6F925D3C" w14:textId="77777777" w:rsidR="003867E9" w:rsidRDefault="003867E9" w:rsidP="003867E9"/>
    <w:p w14:paraId="5D0FC49A" w14:textId="77777777" w:rsidR="003867E9" w:rsidRDefault="003867E9" w:rsidP="003867E9"/>
    <w:p w14:paraId="40F620E3" w14:textId="77777777" w:rsidR="003867E9" w:rsidRDefault="003867E9" w:rsidP="003867E9"/>
    <w:p w14:paraId="3D586F3E" w14:textId="77777777" w:rsidR="003867E9" w:rsidRDefault="003867E9" w:rsidP="003867E9"/>
    <w:p w14:paraId="04B08202" w14:textId="77777777" w:rsidR="003867E9" w:rsidRDefault="003867E9" w:rsidP="003867E9"/>
    <w:p w14:paraId="02782A19" w14:textId="77777777" w:rsidR="003867E9" w:rsidRDefault="003867E9" w:rsidP="003867E9"/>
    <w:p w14:paraId="56F3AA5E" w14:textId="77777777" w:rsidR="003867E9" w:rsidRDefault="003867E9" w:rsidP="003867E9"/>
    <w:p w14:paraId="5CDBB536" w14:textId="77777777" w:rsidR="003867E9" w:rsidRDefault="003867E9" w:rsidP="003867E9"/>
    <w:p w14:paraId="73C3BA05" w14:textId="77777777" w:rsidR="003867E9" w:rsidRDefault="003867E9" w:rsidP="003867E9"/>
    <w:p w14:paraId="36C4571D" w14:textId="77777777" w:rsidR="003867E9" w:rsidRDefault="003867E9" w:rsidP="003867E9"/>
    <w:p w14:paraId="254ED2C5" w14:textId="77777777" w:rsidR="003867E9" w:rsidRDefault="003867E9" w:rsidP="003867E9"/>
    <w:p w14:paraId="5BF8A43C" w14:textId="77777777" w:rsidR="003867E9" w:rsidRDefault="003867E9" w:rsidP="003867E9"/>
    <w:p w14:paraId="6CC17560" w14:textId="77777777" w:rsidR="003867E9" w:rsidRDefault="003867E9" w:rsidP="003867E9"/>
    <w:p w14:paraId="54C0CD13" w14:textId="77777777" w:rsidR="003867E9" w:rsidRDefault="003867E9" w:rsidP="003867E9">
      <w:pPr>
        <w:pStyle w:val="Heading1"/>
      </w:pPr>
      <w:r w:rsidRPr="00B12DEE">
        <w:lastRenderedPageBreak/>
        <w:t>Bibliography</w:t>
      </w:r>
    </w:p>
    <w:p w14:paraId="03882CA5" w14:textId="77777777" w:rsidR="003867E9" w:rsidRDefault="003867E9" w:rsidP="003867E9"/>
    <w:p w14:paraId="1A256825" w14:textId="77777777" w:rsidR="003867E9" w:rsidRPr="00B12DEE" w:rsidRDefault="00B13568" w:rsidP="003867E9">
      <w:pPr>
        <w:rPr>
          <w:color w:val="000000" w:themeColor="text1"/>
        </w:rPr>
      </w:pPr>
      <w:hyperlink r:id="rId29" w:history="1">
        <w:r w:rsidR="003867E9" w:rsidRPr="00B12DEE">
          <w:rPr>
            <w:rStyle w:val="Hyperlink"/>
            <w:color w:val="000000" w:themeColor="text1"/>
          </w:rPr>
          <w:t>https://blog.ipleaders.in/free-consent/</w:t>
        </w:r>
      </w:hyperlink>
    </w:p>
    <w:p w14:paraId="281921BE" w14:textId="77777777" w:rsidR="003867E9" w:rsidRDefault="00B13568" w:rsidP="003867E9">
      <w:hyperlink r:id="rId30" w:history="1">
        <w:r w:rsidR="003867E9" w:rsidRPr="00B12DEE">
          <w:rPr>
            <w:rStyle w:val="Hyperlink"/>
            <w:color w:val="000000" w:themeColor="text1"/>
          </w:rPr>
          <w:t>https://egyankosh.ac.in/bitstream/123456789/13360/1/Unit-4.pdf</w:t>
        </w:r>
      </w:hyperlink>
    </w:p>
    <w:p w14:paraId="673048BE" w14:textId="77777777" w:rsidR="003867E9" w:rsidRPr="00B12DEE" w:rsidRDefault="003867E9" w:rsidP="003867E9"/>
    <w:p w14:paraId="185370EC" w14:textId="77777777" w:rsidR="003867E9" w:rsidRDefault="003867E9" w:rsidP="003867E9">
      <w:pPr>
        <w:pStyle w:val="TOCHeading"/>
        <w:rPr>
          <w:noProof/>
        </w:rPr>
      </w:pPr>
      <w:r>
        <w:rPr>
          <w:noProof/>
        </w:rPr>
        <mc:AlternateContent>
          <mc:Choice Requires="wps">
            <w:drawing>
              <wp:anchor distT="0" distB="0" distL="114300" distR="114300" simplePos="0" relativeHeight="251835392" behindDoc="0" locked="0" layoutInCell="1" allowOverlap="1" wp14:anchorId="4E2B970A" wp14:editId="794E4674">
                <wp:simplePos x="0" y="0"/>
                <wp:positionH relativeFrom="column">
                  <wp:posOffset>735330</wp:posOffset>
                </wp:positionH>
                <wp:positionV relativeFrom="paragraph">
                  <wp:posOffset>228600</wp:posOffset>
                </wp:positionV>
                <wp:extent cx="5875020" cy="7046595"/>
                <wp:effectExtent l="152400" t="152400" r="144780" b="154305"/>
                <wp:wrapNone/>
                <wp:docPr id="191" name="Rectangle 191"/>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4A36A" id="Rectangle 191" o:spid="_x0000_s1026" style="position:absolute;margin-left:57.9pt;margin-top:18pt;width:462.6pt;height:554.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33344" behindDoc="0" locked="0" layoutInCell="1" allowOverlap="1" wp14:anchorId="4AF1B897" wp14:editId="36435ACA">
                <wp:simplePos x="0" y="0"/>
                <wp:positionH relativeFrom="column">
                  <wp:posOffset>6355715</wp:posOffset>
                </wp:positionH>
                <wp:positionV relativeFrom="paragraph">
                  <wp:posOffset>4299585</wp:posOffset>
                </wp:positionV>
                <wp:extent cx="865505" cy="2209165"/>
                <wp:effectExtent l="2540" t="3810" r="0" b="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50580"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7500E912"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1B897" id="Text Box 192" o:spid="_x0000_s1116" type="#_x0000_t202" style="position:absolute;margin-left:500.45pt;margin-top:338.55pt;width:68.15pt;height:173.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w72wEAAJw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mISYpDVFNDcyI9CHNeKN9UxLV4TxpGikvF/c+DQMVZ/9mSLTFbS4FLUS+FsLID&#10;Sl3gbC5vw5zBg0PTdgQ+G2/hhqzTJql6IXKmTBFIYs9xjRn7/Tvdevmp9r8A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ExqMO9sBAACc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49950580"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7500E912"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541FC64E" w14:textId="77777777" w:rsidR="003867E9" w:rsidRDefault="003867E9" w:rsidP="003867E9">
      <w:r>
        <w:rPr>
          <w:noProof/>
        </w:rPr>
        <mc:AlternateContent>
          <mc:Choice Requires="wps">
            <w:drawing>
              <wp:anchor distT="0" distB="0" distL="114300" distR="114300" simplePos="0" relativeHeight="251842560" behindDoc="0" locked="0" layoutInCell="1" allowOverlap="1" wp14:anchorId="50FEBA5E" wp14:editId="574090D2">
                <wp:simplePos x="0" y="0"/>
                <wp:positionH relativeFrom="column">
                  <wp:posOffset>2479675</wp:posOffset>
                </wp:positionH>
                <wp:positionV relativeFrom="paragraph">
                  <wp:posOffset>1684020</wp:posOffset>
                </wp:positionV>
                <wp:extent cx="1863416" cy="264795"/>
                <wp:effectExtent l="0" t="0" r="3810" b="1905"/>
                <wp:wrapNone/>
                <wp:docPr id="193" name="Text Box 193"/>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24A04A3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EBA5E" id="Text Box 193" o:spid="_x0000_s1117" type="#_x0000_t202" style="position:absolute;margin-left:195.25pt;margin-top:132.6pt;width:146.75pt;height:20.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Y9O0HhICAAAkBAAADgAAAAAAAAAAAAAAAAAuAgAAZHJzL2Uyb0RvYy54bWxQSwECLQAUAAYACAAA&#10;ACEAMsmpuOAAAAALAQAADwAAAAAAAAAAAAAAAABsBAAAZHJzL2Rvd25yZXYueG1sUEsFBgAAAAAE&#10;AAQA8wAAAHkFAAAAAA==&#10;" filled="f" stroked="f" strokeweight=".5pt">
                <v:textbox inset="0,0,0,0">
                  <w:txbxContent>
                    <w:p w14:paraId="24A04A3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6300BEF9" wp14:editId="2EAB4BDF">
                <wp:simplePos x="0" y="0"/>
                <wp:positionH relativeFrom="column">
                  <wp:posOffset>4107815</wp:posOffset>
                </wp:positionH>
                <wp:positionV relativeFrom="paragraph">
                  <wp:posOffset>5368185</wp:posOffset>
                </wp:positionV>
                <wp:extent cx="5282565" cy="5282565"/>
                <wp:effectExtent l="19050" t="19050" r="32385" b="32385"/>
                <wp:wrapNone/>
                <wp:docPr id="194" name="Straight Connector 194"/>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AE018" id="Straight Connector 194"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840512" behindDoc="0" locked="0" layoutInCell="1" allowOverlap="1" wp14:anchorId="7C8A75B0" wp14:editId="66D1CC4F">
                <wp:simplePos x="0" y="0"/>
                <wp:positionH relativeFrom="column">
                  <wp:posOffset>261620</wp:posOffset>
                </wp:positionH>
                <wp:positionV relativeFrom="paragraph">
                  <wp:posOffset>7237730</wp:posOffset>
                </wp:positionV>
                <wp:extent cx="914400" cy="304800"/>
                <wp:effectExtent l="0" t="0" r="15240" b="0"/>
                <wp:wrapNone/>
                <wp:docPr id="195" name="Text Box 19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BC86B36"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A75B0" id="Text Box 195" o:spid="_x0000_s1118" type="#_x0000_t202" style="position:absolute;margin-left:20.6pt;margin-top:569.9pt;width:1in;height:24pt;z-index:251840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IbDwIAACE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U9O72bjHDpoTrudhYD44vlY4xIaF&#10;+MI8Uo1zo3zjMxqpAZvB2aOkBf/zb+cpHxnAKCUdSqemFrVNif5ukZmkstHxo7MbHXswD4BanOKz&#10;cDy7eMFHPbrSg3lDTa9SDwwxy7FTTePoPsRBvvgmuFitchJqybG4sVvHU+kEYgL0tX9j3p1Rj0jX&#10;E4ySYtU78IfcAf7VIYJUmZkE64DhGW3UYeb2/GaS0H//z1nXl738BQ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GHVC&#10;Gw8CAAAhBAAADgAAAAAAAAAAAAAAAAAuAgAAZHJzL2Uyb0RvYy54bWxQSwECLQAUAAYACAAAACEA&#10;+LBfJeAAAAAMAQAADwAAAAAAAAAAAAAAAABpBAAAZHJzL2Rvd25yZXYueG1sUEsFBgAAAAAEAAQA&#10;8wAAAHYFAAAAAA==&#10;" filled="f" stroked="f" strokeweight=".5pt">
                <v:textbox inset="0,0,0,0">
                  <w:txbxContent>
                    <w:p w14:paraId="6BC86B36"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1997D7C8" wp14:editId="713DC867">
                <wp:simplePos x="0" y="0"/>
                <wp:positionH relativeFrom="column">
                  <wp:posOffset>1585838</wp:posOffset>
                </wp:positionH>
                <wp:positionV relativeFrom="paragraph">
                  <wp:posOffset>7183120</wp:posOffset>
                </wp:positionV>
                <wp:extent cx="5025390" cy="1492250"/>
                <wp:effectExtent l="0" t="0" r="3810" b="12700"/>
                <wp:wrapNone/>
                <wp:docPr id="196" name="Text Box 196"/>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7EB7922D" w14:textId="77777777" w:rsidR="003867E9" w:rsidRPr="00846B4F" w:rsidRDefault="003867E9" w:rsidP="003867E9">
                            <w:pPr>
                              <w:spacing w:after="0"/>
                              <w:rPr>
                                <w:b/>
                                <w:bCs/>
                                <w:sz w:val="40"/>
                                <w:szCs w:val="40"/>
                              </w:rPr>
                            </w:pPr>
                            <w:r>
                              <w:rPr>
                                <w:b/>
                                <w:bCs/>
                                <w:sz w:val="40"/>
                                <w:szCs w:val="40"/>
                              </w:rPr>
                              <w:t>MUKESH SINGH NEGI</w:t>
                            </w:r>
                          </w:p>
                          <w:p w14:paraId="636FB465"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4F6874C3"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D7C8" id="Text Box 196" o:spid="_x0000_s1119" type="#_x0000_t202" style="position:absolute;margin-left:124.85pt;margin-top:565.6pt;width:395.7pt;height:1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A5wIx7EgIAACUEAAAOAAAAAAAAAAAAAAAAAC4CAABkcnMvZTJvRG9jLnhtbFBLAQItABQABgAI&#10;AAAAIQC9ACJW4gAAAA4BAAAPAAAAAAAAAAAAAAAAAGwEAABkcnMvZG93bnJldi54bWxQSwUGAAAA&#10;AAQABADzAAAAewUAAAAA&#10;" filled="f" stroked="f" strokeweight=".5pt">
                <v:textbox inset="0,0,0,0">
                  <w:txbxContent>
                    <w:p w14:paraId="7EB7922D" w14:textId="77777777" w:rsidR="003867E9" w:rsidRPr="00846B4F" w:rsidRDefault="003867E9" w:rsidP="003867E9">
                      <w:pPr>
                        <w:spacing w:after="0"/>
                        <w:rPr>
                          <w:b/>
                          <w:bCs/>
                          <w:sz w:val="40"/>
                          <w:szCs w:val="40"/>
                        </w:rPr>
                      </w:pPr>
                      <w:r>
                        <w:rPr>
                          <w:b/>
                          <w:bCs/>
                          <w:sz w:val="40"/>
                          <w:szCs w:val="40"/>
                        </w:rPr>
                        <w:t>MUKESH SINGH NEGI</w:t>
                      </w:r>
                    </w:p>
                    <w:p w14:paraId="636FB465"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4F6874C3"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836416" behindDoc="0" locked="0" layoutInCell="1" allowOverlap="1" wp14:anchorId="6A3E12D3" wp14:editId="6A6508C8">
                <wp:simplePos x="0" y="0"/>
                <wp:positionH relativeFrom="column">
                  <wp:posOffset>959727</wp:posOffset>
                </wp:positionH>
                <wp:positionV relativeFrom="paragraph">
                  <wp:posOffset>4206766</wp:posOffset>
                </wp:positionV>
                <wp:extent cx="6921719" cy="6333140"/>
                <wp:effectExtent l="171450" t="114300" r="50800" b="182245"/>
                <wp:wrapNone/>
                <wp:docPr id="197" name="Group 197"/>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198" name="Straight Connector 198"/>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48CBBB" id="Group 197" o:spid="_x0000_s1026" style="position:absolute;margin-left:75.55pt;margin-top:331.25pt;width:545pt;height:498.65pt;z-index:251836416;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NRYuQt0AgAA3AcAAA4A&#10;AAAAAAAAAAAAAAAALgIAAGRycy9lMm9Eb2MueG1sUEsBAi0AFAAGAAgAAAAhAIJ7OpLiAAAADQEA&#10;AA8AAAAAAAAAAAAAAAAAzgQAAGRycy9kb3ducmV2LnhtbFBLBQYAAAAABAAEAPMAAADdBQAAAAA=&#10;">
                <v:line id="Straight Connector 198"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" strokecolor="white [3212]" strokeweight="30pt"/>
                <v:line id="Straight Connector 199"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" strokecolor="white [3212]" strokeweight="15pt"/>
              </v:group>
            </w:pict>
          </mc:Fallback>
        </mc:AlternateContent>
      </w:r>
      <w:r>
        <w:rPr>
          <w:noProof/>
        </w:rPr>
        <mc:AlternateContent>
          <mc:Choice Requires="wps">
            <w:drawing>
              <wp:anchor distT="0" distB="0" distL="114300" distR="114300" simplePos="0" relativeHeight="251845632" behindDoc="0" locked="0" layoutInCell="1" allowOverlap="1" wp14:anchorId="410EE295" wp14:editId="7317469E">
                <wp:simplePos x="0" y="0"/>
                <wp:positionH relativeFrom="column">
                  <wp:posOffset>3989705</wp:posOffset>
                </wp:positionH>
                <wp:positionV relativeFrom="paragraph">
                  <wp:posOffset>5249011</wp:posOffset>
                </wp:positionV>
                <wp:extent cx="5282565" cy="5282565"/>
                <wp:effectExtent l="38100" t="38100" r="51435" b="70485"/>
                <wp:wrapNone/>
                <wp:docPr id="200" name="Straight Connector 200"/>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50D6B" id="Straight Connector 200"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844608" behindDoc="0" locked="0" layoutInCell="1" allowOverlap="1" wp14:anchorId="5EFD0918" wp14:editId="2C52B490">
                <wp:simplePos x="0" y="0"/>
                <wp:positionH relativeFrom="column">
                  <wp:posOffset>3628390</wp:posOffset>
                </wp:positionH>
                <wp:positionV relativeFrom="paragraph">
                  <wp:posOffset>5289550</wp:posOffset>
                </wp:positionV>
                <wp:extent cx="5282565" cy="5282565"/>
                <wp:effectExtent l="95250" t="76200" r="0" b="108585"/>
                <wp:wrapNone/>
                <wp:docPr id="201" name="Straight Connector 201"/>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FC153" id="Straight Connector 201"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37440" behindDoc="0" locked="0" layoutInCell="1" allowOverlap="1" wp14:anchorId="7BE5BFCA" wp14:editId="37FBB387">
                <wp:simplePos x="0" y="0"/>
                <wp:positionH relativeFrom="column">
                  <wp:posOffset>-1513205</wp:posOffset>
                </wp:positionH>
                <wp:positionV relativeFrom="paragraph">
                  <wp:posOffset>-2092363</wp:posOffset>
                </wp:positionV>
                <wp:extent cx="5282565" cy="5282565"/>
                <wp:effectExtent l="95250" t="76200" r="0" b="108585"/>
                <wp:wrapNone/>
                <wp:docPr id="202" name="Straight Connector 20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C6CD2" id="Straight Connector 202" o:spid="_x0000_s1026" style="position:absolute;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38464" behindDoc="0" locked="0" layoutInCell="1" allowOverlap="1" wp14:anchorId="4E23015B" wp14:editId="2FF7EC8E">
                <wp:simplePos x="0" y="0"/>
                <wp:positionH relativeFrom="column">
                  <wp:posOffset>-1346835</wp:posOffset>
                </wp:positionH>
                <wp:positionV relativeFrom="paragraph">
                  <wp:posOffset>-1371600</wp:posOffset>
                </wp:positionV>
                <wp:extent cx="5924550" cy="5924550"/>
                <wp:effectExtent l="304800" t="285750" r="247650" b="323850"/>
                <wp:wrapNone/>
                <wp:docPr id="203" name="Straight Connector 203"/>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D7DBA" id="Straight Connector 203"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34368" behindDoc="0" locked="0" layoutInCell="1" allowOverlap="1" wp14:anchorId="553ADE06" wp14:editId="4E646F3C">
                <wp:simplePos x="0" y="0"/>
                <wp:positionH relativeFrom="column">
                  <wp:posOffset>-1657350</wp:posOffset>
                </wp:positionH>
                <wp:positionV relativeFrom="paragraph">
                  <wp:posOffset>-1371600</wp:posOffset>
                </wp:positionV>
                <wp:extent cx="5282565" cy="5282565"/>
                <wp:effectExtent l="171450" t="152400" r="146685" b="184785"/>
                <wp:wrapNone/>
                <wp:docPr id="204" name="Straight Connector 204"/>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CEDC9" id="Straight Connector 204"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62077D7E" w14:textId="77777777" w:rsidR="003867E9" w:rsidRDefault="003867E9" w:rsidP="003867E9">
      <w:pPr>
        <w:rPr>
          <w:sz w:val="24"/>
          <w:szCs w:val="24"/>
        </w:rPr>
      </w:pPr>
      <w:r>
        <w:rPr>
          <w:noProof/>
        </w:rPr>
        <mc:AlternateContent>
          <mc:Choice Requires="wps">
            <w:drawing>
              <wp:anchor distT="0" distB="0" distL="114300" distR="114300" simplePos="0" relativeHeight="251843584" behindDoc="0" locked="0" layoutInCell="1" allowOverlap="1" wp14:anchorId="7E0C2F94" wp14:editId="348A385A">
                <wp:simplePos x="0" y="0"/>
                <wp:positionH relativeFrom="column">
                  <wp:posOffset>1089660</wp:posOffset>
                </wp:positionH>
                <wp:positionV relativeFrom="paragraph">
                  <wp:posOffset>3353435</wp:posOffset>
                </wp:positionV>
                <wp:extent cx="4853940" cy="2308860"/>
                <wp:effectExtent l="0" t="0" r="3810" b="15240"/>
                <wp:wrapNone/>
                <wp:docPr id="205" name="Text Box 205"/>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39C86E23"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5935F514"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607DB3C" w14:textId="77777777" w:rsidR="003867E9" w:rsidRPr="003F5839" w:rsidRDefault="003867E9" w:rsidP="003867E9">
                            <w:pPr>
                              <w:jc w:val="center"/>
                              <w:rPr>
                                <w:i/>
                                <w:iCs/>
                                <w:sz w:val="48"/>
                                <w:szCs w:val="48"/>
                                <w:lang w:val="en-IN"/>
                              </w:rPr>
                            </w:pPr>
                            <w:r w:rsidRPr="003F5839">
                              <w:rPr>
                                <w:i/>
                                <w:iCs/>
                                <w:sz w:val="48"/>
                                <w:szCs w:val="48"/>
                                <w:lang w:val="en-IN"/>
                              </w:rPr>
                              <w:t>Topic</w:t>
                            </w:r>
                          </w:p>
                          <w:p w14:paraId="76722D8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C2F94" id="Text Box 205" o:spid="_x0000_s1120" type="#_x0000_t202" style="position:absolute;margin-left:85.8pt;margin-top:264.05pt;width:382.2pt;height:181.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GMSdtEwIAACUEAAAOAAAAAAAAAAAAAAAAAC4CAABkcnMvZTJvRG9jLnhtbFBLAQItABQABgAI&#10;AAAAIQBCxjul4QAAAAsBAAAPAAAAAAAAAAAAAAAAAG0EAABkcnMvZG93bnJldi54bWxQSwUGAAAA&#10;AAQABADzAAAAewUAAAAA&#10;" filled="f" stroked="f" strokeweight=".5pt">
                <v:textbox inset="0,0,0,0">
                  <w:txbxContent>
                    <w:p w14:paraId="39C86E23"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5935F514"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607DB3C" w14:textId="77777777" w:rsidR="003867E9" w:rsidRPr="003F5839" w:rsidRDefault="003867E9" w:rsidP="003867E9">
                      <w:pPr>
                        <w:jc w:val="center"/>
                        <w:rPr>
                          <w:i/>
                          <w:iCs/>
                          <w:sz w:val="48"/>
                          <w:szCs w:val="48"/>
                          <w:lang w:val="en-IN"/>
                        </w:rPr>
                      </w:pPr>
                      <w:r w:rsidRPr="003F5839">
                        <w:rPr>
                          <w:i/>
                          <w:iCs/>
                          <w:sz w:val="48"/>
                          <w:szCs w:val="48"/>
                          <w:lang w:val="en-IN"/>
                        </w:rPr>
                        <w:t>Topic</w:t>
                      </w:r>
                    </w:p>
                    <w:p w14:paraId="76722D8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839488" behindDoc="0" locked="0" layoutInCell="1" allowOverlap="1" wp14:anchorId="35A0AAA4" wp14:editId="6FBF162A">
                <wp:simplePos x="0" y="0"/>
                <wp:positionH relativeFrom="column">
                  <wp:posOffset>1756410</wp:posOffset>
                </wp:positionH>
                <wp:positionV relativeFrom="paragraph">
                  <wp:posOffset>2085975</wp:posOffset>
                </wp:positionV>
                <wp:extent cx="3116581" cy="1345565"/>
                <wp:effectExtent l="0" t="0" r="7620" b="6985"/>
                <wp:wrapNone/>
                <wp:docPr id="206" name="Group 206"/>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207" name="Text Box 207"/>
                        <wps:cNvSpPr txBox="1"/>
                        <wps:spPr>
                          <a:xfrm>
                            <a:off x="-922704" y="606471"/>
                            <a:ext cx="499300" cy="1035167"/>
                          </a:xfrm>
                          <a:prstGeom prst="rect">
                            <a:avLst/>
                          </a:prstGeom>
                          <a:noFill/>
                          <a:ln w="6350">
                            <a:noFill/>
                          </a:ln>
                        </wps:spPr>
                        <wps:txbx>
                          <w:txbxContent>
                            <w:p w14:paraId="5073492B"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71CADA46"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08" name="Text Box 208"/>
                        <wps:cNvSpPr txBox="1"/>
                        <wps:spPr>
                          <a:xfrm>
                            <a:off x="-1071868" y="87053"/>
                            <a:ext cx="825384" cy="519418"/>
                          </a:xfrm>
                          <a:prstGeom prst="rect">
                            <a:avLst/>
                          </a:prstGeom>
                          <a:noFill/>
                          <a:ln w="6350">
                            <a:noFill/>
                          </a:ln>
                        </wps:spPr>
                        <wps:txbx>
                          <w:txbxContent>
                            <w:p w14:paraId="2E0B8747"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0AAA4" id="Group 206" o:spid="_x0000_s1121" style="position:absolute;margin-left:138.3pt;margin-top:164.25pt;width:245.4pt;height:105.95pt;z-index:251839488;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C5dZizNAgAAMwgAAA4AAAAAAAAAAAAAAAAALgIAAGRycy9lMm9E&#10;b2MueG1sUEsBAi0AFAAGAAgAAAAhAHbKdnbjAAAACwEAAA8AAAAAAAAAAAAAAAAAJwUAAGRycy9k&#10;b3ducmV2LnhtbFBLBQYAAAAABAAEAPMAAAA3BgAAAAA=&#10;">
                <v:shape id="Text Box 207" o:spid="_x0000_s1122"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" filled="f" stroked="f" strokeweight=".5pt">
                  <v:textbox inset="0,0,0,0">
                    <w:txbxContent>
                      <w:p w14:paraId="5073492B"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71CADA46"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208" o:spid="_x0000_s1123"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" filled="f" stroked="f" strokeweight=".5pt">
                  <v:textbox inset="0,0,0,0">
                    <w:txbxContent>
                      <w:p w14:paraId="2E0B8747"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54663ED6" w14:textId="77777777" w:rsidR="003867E9" w:rsidRDefault="003867E9" w:rsidP="003867E9">
      <w:pPr>
        <w:pStyle w:val="TOCHeading"/>
        <w:rPr>
          <w:rFonts w:asciiTheme="minorHAnsi" w:eastAsiaTheme="minorEastAsia" w:hAnsiTheme="minorHAnsi" w:cstheme="minorBidi"/>
          <w:color w:val="auto"/>
          <w:sz w:val="22"/>
          <w:szCs w:val="22"/>
        </w:rPr>
      </w:pPr>
    </w:p>
    <w:p w14:paraId="71857F71"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847680" behindDoc="0" locked="0" layoutInCell="1" allowOverlap="1" wp14:anchorId="10C23921" wp14:editId="061661D0">
                <wp:simplePos x="0" y="0"/>
                <wp:positionH relativeFrom="column">
                  <wp:posOffset>6355715</wp:posOffset>
                </wp:positionH>
                <wp:positionV relativeFrom="paragraph">
                  <wp:posOffset>4299585</wp:posOffset>
                </wp:positionV>
                <wp:extent cx="865505" cy="2209165"/>
                <wp:effectExtent l="2540" t="3810" r="0" b="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C9843"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D0A273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23921" id="Text Box 209" o:spid="_x0000_s1124" type="#_x0000_t202" style="position:absolute;margin-left:500.45pt;margin-top:338.55pt;width:68.15pt;height:173.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tw3AEAAJw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mIyVVsHNXU0JxID8KcF8o3FXEtrkjDSHGpuP95EKg46z9ZsiVmaylwKeqlEFZ2&#10;QKkLnM3lXZgzeHBo2o7AZ+Mt3JJ12iRVL0TOlCkCSew5rjFjv3+nWy8/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Put63D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4D1C9843"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D0A273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2976FAE1" w14:textId="77777777" w:rsidR="003867E9" w:rsidRPr="00653E78" w:rsidRDefault="003867E9" w:rsidP="003867E9">
      <w:pPr>
        <w:jc w:val="center"/>
        <w:rPr>
          <w:b/>
          <w:i/>
          <w:sz w:val="40"/>
          <w:szCs w:val="40"/>
        </w:rPr>
      </w:pPr>
      <w:r w:rsidRPr="00653E78">
        <w:rPr>
          <w:rFonts w:hint="eastAsia"/>
          <w:b/>
          <w:i/>
          <w:sz w:val="40"/>
          <w:szCs w:val="40"/>
        </w:rPr>
        <w:t>Acknowledgement</w:t>
      </w:r>
    </w:p>
    <w:p w14:paraId="548341B5"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4A7CB0E4"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2C9B0980" w14:textId="77777777" w:rsidR="003867E9" w:rsidRDefault="003867E9" w:rsidP="003867E9">
      <w:pPr>
        <w:spacing w:line="360" w:lineRule="auto"/>
        <w:rPr>
          <w:sz w:val="32"/>
          <w:szCs w:val="32"/>
        </w:rPr>
      </w:pPr>
    </w:p>
    <w:p w14:paraId="52C831D7" w14:textId="77777777" w:rsidR="003867E9" w:rsidRDefault="003867E9" w:rsidP="003867E9">
      <w:pPr>
        <w:spacing w:line="360" w:lineRule="auto"/>
        <w:rPr>
          <w:sz w:val="32"/>
          <w:szCs w:val="32"/>
        </w:rPr>
      </w:pPr>
    </w:p>
    <w:p w14:paraId="652CE3BD" w14:textId="77777777" w:rsidR="003867E9" w:rsidRDefault="003867E9" w:rsidP="003867E9">
      <w:pPr>
        <w:spacing w:line="360" w:lineRule="auto"/>
        <w:rPr>
          <w:sz w:val="32"/>
          <w:szCs w:val="32"/>
        </w:rPr>
      </w:pPr>
    </w:p>
    <w:p w14:paraId="0629B350" w14:textId="77777777" w:rsidR="003867E9" w:rsidRDefault="003867E9" w:rsidP="003867E9">
      <w:pPr>
        <w:spacing w:line="360" w:lineRule="auto"/>
        <w:rPr>
          <w:sz w:val="32"/>
          <w:szCs w:val="32"/>
        </w:rPr>
      </w:pPr>
    </w:p>
    <w:p w14:paraId="08D0BBE3" w14:textId="77777777" w:rsidR="003867E9" w:rsidRDefault="003867E9" w:rsidP="003867E9">
      <w:pPr>
        <w:spacing w:line="360" w:lineRule="auto"/>
        <w:rPr>
          <w:sz w:val="32"/>
          <w:szCs w:val="32"/>
        </w:rPr>
      </w:pPr>
    </w:p>
    <w:p w14:paraId="4AC4B34E" w14:textId="77777777" w:rsidR="003867E9" w:rsidRDefault="003867E9" w:rsidP="003867E9">
      <w:pPr>
        <w:spacing w:line="360" w:lineRule="auto"/>
        <w:rPr>
          <w:sz w:val="32"/>
          <w:szCs w:val="32"/>
        </w:rPr>
      </w:pPr>
    </w:p>
    <w:p w14:paraId="771F87E1" w14:textId="77777777" w:rsidR="003867E9" w:rsidRDefault="003867E9" w:rsidP="003867E9">
      <w:pPr>
        <w:spacing w:line="360" w:lineRule="auto"/>
        <w:rPr>
          <w:sz w:val="32"/>
          <w:szCs w:val="32"/>
        </w:rPr>
      </w:pPr>
    </w:p>
    <w:p w14:paraId="0FACCD0F" w14:textId="77777777" w:rsidR="003867E9" w:rsidRDefault="003867E9" w:rsidP="003867E9">
      <w:pPr>
        <w:spacing w:line="360" w:lineRule="auto"/>
        <w:rPr>
          <w:sz w:val="32"/>
          <w:szCs w:val="32"/>
        </w:rPr>
      </w:pPr>
    </w:p>
    <w:p w14:paraId="734377E9" w14:textId="77777777" w:rsidR="003867E9" w:rsidRPr="008777F4" w:rsidRDefault="003867E9" w:rsidP="003867E9">
      <w:pPr>
        <w:spacing w:line="360" w:lineRule="auto"/>
        <w:rPr>
          <w:sz w:val="32"/>
          <w:szCs w:val="32"/>
        </w:rPr>
      </w:pPr>
    </w:p>
    <w:p w14:paraId="7E5C2013" w14:textId="77777777" w:rsidR="003867E9" w:rsidRDefault="003867E9" w:rsidP="003867E9"/>
    <w:sdt>
      <w:sdtPr>
        <w:rPr>
          <w:rFonts w:asciiTheme="minorHAnsi" w:eastAsiaTheme="minorEastAsia" w:hAnsiTheme="minorHAnsi" w:cstheme="minorBidi"/>
          <w:color w:val="auto"/>
          <w:sz w:val="22"/>
          <w:szCs w:val="22"/>
        </w:rPr>
        <w:id w:val="381297565"/>
        <w:docPartObj>
          <w:docPartGallery w:val="Table of Contents"/>
          <w:docPartUnique/>
        </w:docPartObj>
      </w:sdtPr>
      <w:sdtEndPr>
        <w:rPr>
          <w:b/>
          <w:bCs/>
          <w:noProof/>
        </w:rPr>
      </w:sdtEndPr>
      <w:sdtContent>
        <w:p w14:paraId="2F47719D" w14:textId="77777777" w:rsidR="003867E9" w:rsidRDefault="003867E9" w:rsidP="003867E9">
          <w:pPr>
            <w:pStyle w:val="TOCHeading"/>
          </w:pPr>
          <w:r>
            <w:t>Table of Contents</w:t>
          </w:r>
        </w:p>
        <w:p w14:paraId="62DE5F7C" w14:textId="5C9F462C"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080214E2" w14:textId="626FFD44"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52E7C6BE" w14:textId="1931677B"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20C03A0C" w14:textId="2FCA1DFB"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097F9BBB" w14:textId="5694A0FA"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F85FF57" w14:textId="09F94B3E"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2A1A577" w14:textId="0AD64651"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E559F9F" w14:textId="0EEA3A5B"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5D964FC" w14:textId="4494E86D"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100409AA" w14:textId="28AD6354"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5F38ABD" w14:textId="06D63AE5"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B1E2F2D" w14:textId="403D8DCC"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0004CC3C" w14:textId="77777777" w:rsidR="003867E9" w:rsidRDefault="003867E9" w:rsidP="003867E9">
          <w:r>
            <w:rPr>
              <w:b/>
              <w:bCs/>
              <w:noProof/>
            </w:rPr>
            <w:fldChar w:fldCharType="end"/>
          </w:r>
        </w:p>
      </w:sdtContent>
    </w:sdt>
    <w:p w14:paraId="531BC913" w14:textId="77777777" w:rsidR="003867E9" w:rsidRDefault="003867E9" w:rsidP="003867E9">
      <w:pPr>
        <w:spacing w:before="100" w:beforeAutospacing="1" w:line="360" w:lineRule="auto"/>
        <w:rPr>
          <w:sz w:val="24"/>
          <w:szCs w:val="24"/>
        </w:rPr>
      </w:pPr>
    </w:p>
    <w:p w14:paraId="6BFDCF58" w14:textId="77777777" w:rsidR="003867E9" w:rsidRDefault="003867E9" w:rsidP="003867E9">
      <w:pPr>
        <w:rPr>
          <w:sz w:val="24"/>
          <w:szCs w:val="24"/>
        </w:rPr>
      </w:pPr>
      <w:r>
        <w:rPr>
          <w:sz w:val="24"/>
          <w:szCs w:val="24"/>
        </w:rPr>
        <w:br w:type="page"/>
      </w:r>
    </w:p>
    <w:p w14:paraId="03084AD3"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702B2AD6"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431737B3"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6CC0A46B"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35708745"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39023935"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2559899C"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7700F9F7"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7B825FD4"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53A345D2"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39BA623B" w14:textId="77777777" w:rsidR="003867E9" w:rsidRPr="005F2654" w:rsidRDefault="003867E9" w:rsidP="003867E9">
      <w:pPr>
        <w:spacing w:line="360" w:lineRule="auto"/>
        <w:rPr>
          <w:sz w:val="24"/>
          <w:szCs w:val="24"/>
        </w:rPr>
      </w:pPr>
    </w:p>
    <w:p w14:paraId="3E573C36"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33ADC819"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2CE230D0"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7C776B35"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0C58D3AE"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46BD84C4"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6F9B22C6"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2D920263"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55725E90"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1FA2A8E9"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3E36AA04"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52253E35"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9D06086"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4A13FCC0"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7BD42631"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14CA1AD7"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8747975" w14:textId="77777777" w:rsidR="003867E9" w:rsidRPr="005F2654" w:rsidRDefault="003867E9" w:rsidP="003867E9">
      <w:pPr>
        <w:spacing w:line="360" w:lineRule="auto"/>
        <w:rPr>
          <w:sz w:val="24"/>
          <w:szCs w:val="24"/>
        </w:rPr>
      </w:pPr>
    </w:p>
    <w:p w14:paraId="17643EB2"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BC5E72F"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724302F0"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0FD49D9D"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6AAF3D37"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5FCC5520"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3CEA86EA"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0C469421"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AAD76A8"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3BADB524"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120B0311"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4B81669C"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3E4A5ACB"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4589FBB5"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98A200D"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22FC6FA3"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49537CAF"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22E30F75"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BD4B2B9"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9D95E64"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1306ED7C"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BD168A5"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7BA83710"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7F5558B2"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0838967C"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7DF1C339"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3EDB5A0B"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001A270D" w14:textId="77777777" w:rsidR="003867E9" w:rsidRPr="005F2654" w:rsidRDefault="003867E9" w:rsidP="003867E9">
      <w:pPr>
        <w:spacing w:line="360" w:lineRule="auto"/>
        <w:rPr>
          <w:sz w:val="24"/>
          <w:szCs w:val="24"/>
        </w:rPr>
      </w:pPr>
    </w:p>
    <w:p w14:paraId="0658C30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163F1BA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0E1455F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3D32507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4E45A6C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611B2137"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68D6126B"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778D9219"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0D2AB342"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A2BAD4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38A3C03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7D11804D"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2373FC04" w14:textId="77777777" w:rsidR="003867E9" w:rsidRPr="005F2654" w:rsidRDefault="003867E9" w:rsidP="003867E9">
      <w:pPr>
        <w:spacing w:line="360" w:lineRule="auto"/>
        <w:rPr>
          <w:sz w:val="24"/>
          <w:szCs w:val="24"/>
        </w:rPr>
      </w:pPr>
    </w:p>
    <w:p w14:paraId="3397EA9D" w14:textId="77777777" w:rsidR="003867E9" w:rsidRDefault="003867E9" w:rsidP="003867E9"/>
    <w:p w14:paraId="6610559C" w14:textId="77777777" w:rsidR="003867E9" w:rsidRDefault="003867E9" w:rsidP="003867E9"/>
    <w:p w14:paraId="1BB133F1" w14:textId="77777777" w:rsidR="003867E9" w:rsidRDefault="003867E9" w:rsidP="003867E9"/>
    <w:p w14:paraId="78225819" w14:textId="77777777" w:rsidR="003867E9" w:rsidRDefault="003867E9" w:rsidP="003867E9"/>
    <w:p w14:paraId="589AB616" w14:textId="77777777" w:rsidR="003867E9" w:rsidRDefault="003867E9" w:rsidP="003867E9"/>
    <w:p w14:paraId="42483F56" w14:textId="77777777" w:rsidR="003867E9" w:rsidRDefault="003867E9" w:rsidP="003867E9"/>
    <w:p w14:paraId="68B29BCF" w14:textId="77777777" w:rsidR="003867E9" w:rsidRDefault="003867E9" w:rsidP="003867E9"/>
    <w:p w14:paraId="27103EAD" w14:textId="77777777" w:rsidR="003867E9" w:rsidRDefault="003867E9" w:rsidP="003867E9"/>
    <w:p w14:paraId="35412A98" w14:textId="77777777" w:rsidR="003867E9" w:rsidRDefault="003867E9" w:rsidP="003867E9"/>
    <w:p w14:paraId="200BE874" w14:textId="77777777" w:rsidR="003867E9" w:rsidRDefault="003867E9" w:rsidP="003867E9"/>
    <w:p w14:paraId="03E17ED0" w14:textId="77777777" w:rsidR="003867E9" w:rsidRDefault="003867E9" w:rsidP="003867E9"/>
    <w:p w14:paraId="7CCAAEC7" w14:textId="77777777" w:rsidR="003867E9" w:rsidRDefault="003867E9" w:rsidP="003867E9"/>
    <w:p w14:paraId="069FF17F" w14:textId="77777777" w:rsidR="003867E9" w:rsidRDefault="003867E9" w:rsidP="003867E9"/>
    <w:p w14:paraId="41004983" w14:textId="77777777" w:rsidR="003867E9" w:rsidRDefault="003867E9" w:rsidP="003867E9"/>
    <w:p w14:paraId="4310FF28" w14:textId="77777777" w:rsidR="003867E9" w:rsidRDefault="003867E9" w:rsidP="003867E9"/>
    <w:p w14:paraId="7E196FD4" w14:textId="77777777" w:rsidR="003867E9" w:rsidRDefault="003867E9" w:rsidP="003867E9"/>
    <w:p w14:paraId="30E4111A" w14:textId="77777777" w:rsidR="003867E9" w:rsidRDefault="003867E9" w:rsidP="003867E9"/>
    <w:p w14:paraId="3870DA4D" w14:textId="77777777" w:rsidR="003867E9" w:rsidRDefault="003867E9" w:rsidP="003867E9">
      <w:pPr>
        <w:pStyle w:val="Heading1"/>
      </w:pPr>
      <w:r w:rsidRPr="00B12DEE">
        <w:lastRenderedPageBreak/>
        <w:t>Bibliography</w:t>
      </w:r>
    </w:p>
    <w:p w14:paraId="5C739D3A" w14:textId="77777777" w:rsidR="003867E9" w:rsidRDefault="003867E9" w:rsidP="003867E9"/>
    <w:p w14:paraId="5A63B16E" w14:textId="77777777" w:rsidR="003867E9" w:rsidRPr="00B12DEE" w:rsidRDefault="00B13568" w:rsidP="003867E9">
      <w:pPr>
        <w:rPr>
          <w:color w:val="000000" w:themeColor="text1"/>
        </w:rPr>
      </w:pPr>
      <w:hyperlink r:id="rId31" w:history="1">
        <w:r w:rsidR="003867E9" w:rsidRPr="00B12DEE">
          <w:rPr>
            <w:rStyle w:val="Hyperlink"/>
            <w:color w:val="000000" w:themeColor="text1"/>
          </w:rPr>
          <w:t>https://blog.ipleaders.in/free-consent/</w:t>
        </w:r>
      </w:hyperlink>
    </w:p>
    <w:p w14:paraId="3D9AB05D" w14:textId="77777777" w:rsidR="003867E9" w:rsidRDefault="00B13568" w:rsidP="003867E9">
      <w:hyperlink r:id="rId32" w:history="1">
        <w:r w:rsidR="003867E9" w:rsidRPr="00B12DEE">
          <w:rPr>
            <w:rStyle w:val="Hyperlink"/>
            <w:color w:val="000000" w:themeColor="text1"/>
          </w:rPr>
          <w:t>https://egyankosh.ac.in/bitstream/123456789/13360/1/Unit-4.pdf</w:t>
        </w:r>
      </w:hyperlink>
    </w:p>
    <w:p w14:paraId="726CACBC" w14:textId="77777777" w:rsidR="003867E9" w:rsidRPr="00B12DEE" w:rsidRDefault="003867E9" w:rsidP="003867E9"/>
    <w:p w14:paraId="015A3CA6" w14:textId="77777777" w:rsidR="003867E9" w:rsidRDefault="003867E9" w:rsidP="003867E9">
      <w:pPr>
        <w:pStyle w:val="TOCHeading"/>
        <w:rPr>
          <w:noProof/>
        </w:rPr>
      </w:pPr>
      <w:r>
        <w:rPr>
          <w:noProof/>
        </w:rPr>
        <mc:AlternateContent>
          <mc:Choice Requires="wps">
            <w:drawing>
              <wp:anchor distT="0" distB="0" distL="114300" distR="114300" simplePos="0" relativeHeight="251851776" behindDoc="0" locked="0" layoutInCell="1" allowOverlap="1" wp14:anchorId="55D15BB2" wp14:editId="5BB7AD54">
                <wp:simplePos x="0" y="0"/>
                <wp:positionH relativeFrom="column">
                  <wp:posOffset>735330</wp:posOffset>
                </wp:positionH>
                <wp:positionV relativeFrom="paragraph">
                  <wp:posOffset>228600</wp:posOffset>
                </wp:positionV>
                <wp:extent cx="5875020" cy="7046595"/>
                <wp:effectExtent l="152400" t="152400" r="144780" b="154305"/>
                <wp:wrapNone/>
                <wp:docPr id="210" name="Rectangle 210"/>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6B02" id="Rectangle 210" o:spid="_x0000_s1026" style="position:absolute;margin-left:57.9pt;margin-top:18pt;width:462.6pt;height:554.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49728" behindDoc="0" locked="0" layoutInCell="1" allowOverlap="1" wp14:anchorId="30815E69" wp14:editId="6E0FB563">
                <wp:simplePos x="0" y="0"/>
                <wp:positionH relativeFrom="column">
                  <wp:posOffset>6355715</wp:posOffset>
                </wp:positionH>
                <wp:positionV relativeFrom="paragraph">
                  <wp:posOffset>4299585</wp:posOffset>
                </wp:positionV>
                <wp:extent cx="865505" cy="2209165"/>
                <wp:effectExtent l="2540" t="3810" r="0" b="0"/>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5ABC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2EC7D0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15E69" id="Text Box 211" o:spid="_x0000_s1125" type="#_x0000_t202" style="position:absolute;margin-left:500.45pt;margin-top:338.55pt;width:68.15pt;height:173.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ku1MdsBAACc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5295ABC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2EC7D0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DD55E94" w14:textId="77777777" w:rsidR="003867E9" w:rsidRDefault="003867E9" w:rsidP="003867E9">
      <w:r>
        <w:rPr>
          <w:noProof/>
        </w:rPr>
        <mc:AlternateContent>
          <mc:Choice Requires="wps">
            <w:drawing>
              <wp:anchor distT="0" distB="0" distL="114300" distR="114300" simplePos="0" relativeHeight="251858944" behindDoc="0" locked="0" layoutInCell="1" allowOverlap="1" wp14:anchorId="6BAE8F99" wp14:editId="22C7CB82">
                <wp:simplePos x="0" y="0"/>
                <wp:positionH relativeFrom="column">
                  <wp:posOffset>2479675</wp:posOffset>
                </wp:positionH>
                <wp:positionV relativeFrom="paragraph">
                  <wp:posOffset>1684020</wp:posOffset>
                </wp:positionV>
                <wp:extent cx="1863416" cy="264795"/>
                <wp:effectExtent l="0" t="0" r="3810" b="1905"/>
                <wp:wrapNone/>
                <wp:docPr id="212" name="Text Box 212"/>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5F471D00"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E8F99" id="Text Box 212" o:spid="_x0000_s1126" type="#_x0000_t202" style="position:absolute;margin-left:195.25pt;margin-top:132.6pt;width:146.75pt;height:20.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Kung7BICAAAkBAAADgAAAAAAAAAAAAAAAAAuAgAAZHJzL2Uyb0RvYy54bWxQSwECLQAUAAYACAAA&#10;ACEAMsmpuOAAAAALAQAADwAAAAAAAAAAAAAAAABsBAAAZHJzL2Rvd25yZXYueG1sUEsFBgAAAAAE&#10;AAQA8wAAAHkFAAAAAA==&#10;" filled="f" stroked="f" strokeweight=".5pt">
                <v:textbox inset="0,0,0,0">
                  <w:txbxContent>
                    <w:p w14:paraId="5F471D00"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65D6F57E" wp14:editId="0294D69E">
                <wp:simplePos x="0" y="0"/>
                <wp:positionH relativeFrom="column">
                  <wp:posOffset>4107815</wp:posOffset>
                </wp:positionH>
                <wp:positionV relativeFrom="paragraph">
                  <wp:posOffset>5368185</wp:posOffset>
                </wp:positionV>
                <wp:extent cx="5282565" cy="5282565"/>
                <wp:effectExtent l="19050" t="19050" r="32385" b="32385"/>
                <wp:wrapNone/>
                <wp:docPr id="213" name="Straight Connector 213"/>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A418E" id="Straight Connector 213"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856896" behindDoc="0" locked="0" layoutInCell="1" allowOverlap="1" wp14:anchorId="22FA17D5" wp14:editId="6F711534">
                <wp:simplePos x="0" y="0"/>
                <wp:positionH relativeFrom="column">
                  <wp:posOffset>261620</wp:posOffset>
                </wp:positionH>
                <wp:positionV relativeFrom="paragraph">
                  <wp:posOffset>7237730</wp:posOffset>
                </wp:positionV>
                <wp:extent cx="914400" cy="304800"/>
                <wp:effectExtent l="0" t="0" r="1524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5D0973"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A17D5" id="Text Box 214" o:spid="_x0000_s1127" type="#_x0000_t202" style="position:absolute;margin-left:20.6pt;margin-top:569.9pt;width:1in;height:24pt;z-index:251856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" filled="f" stroked="f" strokeweight=".5pt">
                <v:textbox inset="0,0,0,0">
                  <w:txbxContent>
                    <w:p w14:paraId="4E5D0973"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60476007" wp14:editId="2D3BDB5D">
                <wp:simplePos x="0" y="0"/>
                <wp:positionH relativeFrom="column">
                  <wp:posOffset>1585838</wp:posOffset>
                </wp:positionH>
                <wp:positionV relativeFrom="paragraph">
                  <wp:posOffset>7183120</wp:posOffset>
                </wp:positionV>
                <wp:extent cx="5025390" cy="1492250"/>
                <wp:effectExtent l="0" t="0" r="3810" b="12700"/>
                <wp:wrapNone/>
                <wp:docPr id="215" name="Text Box 215"/>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5CFD6D3F" w14:textId="77777777" w:rsidR="003867E9" w:rsidRPr="00846B4F" w:rsidRDefault="003867E9" w:rsidP="003867E9">
                            <w:pPr>
                              <w:spacing w:after="0"/>
                              <w:rPr>
                                <w:b/>
                                <w:bCs/>
                                <w:sz w:val="40"/>
                                <w:szCs w:val="40"/>
                              </w:rPr>
                            </w:pPr>
                            <w:r>
                              <w:rPr>
                                <w:b/>
                                <w:bCs/>
                                <w:sz w:val="40"/>
                                <w:szCs w:val="40"/>
                              </w:rPr>
                              <w:t>MUKESH SINGH NEGI</w:t>
                            </w:r>
                          </w:p>
                          <w:p w14:paraId="0154ECA5"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320738DB"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6007" id="Text Box 215" o:spid="_x0000_s1128" type="#_x0000_t202" style="position:absolute;margin-left:124.85pt;margin-top:565.6pt;width:395.7pt;height:11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" filled="f" stroked="f" strokeweight=".5pt">
                <v:textbox inset="0,0,0,0">
                  <w:txbxContent>
                    <w:p w14:paraId="5CFD6D3F" w14:textId="77777777" w:rsidR="003867E9" w:rsidRPr="00846B4F" w:rsidRDefault="003867E9" w:rsidP="003867E9">
                      <w:pPr>
                        <w:spacing w:after="0"/>
                        <w:rPr>
                          <w:b/>
                          <w:bCs/>
                          <w:sz w:val="40"/>
                          <w:szCs w:val="40"/>
                        </w:rPr>
                      </w:pPr>
                      <w:r>
                        <w:rPr>
                          <w:b/>
                          <w:bCs/>
                          <w:sz w:val="40"/>
                          <w:szCs w:val="40"/>
                        </w:rPr>
                        <w:t>MUKESH SINGH NEGI</w:t>
                      </w:r>
                    </w:p>
                    <w:p w14:paraId="0154ECA5"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320738DB"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852800" behindDoc="0" locked="0" layoutInCell="1" allowOverlap="1" wp14:anchorId="6C5B4B0F" wp14:editId="055B7B35">
                <wp:simplePos x="0" y="0"/>
                <wp:positionH relativeFrom="column">
                  <wp:posOffset>959727</wp:posOffset>
                </wp:positionH>
                <wp:positionV relativeFrom="paragraph">
                  <wp:posOffset>4206766</wp:posOffset>
                </wp:positionV>
                <wp:extent cx="6921719" cy="6333140"/>
                <wp:effectExtent l="171450" t="114300" r="50800" b="182245"/>
                <wp:wrapNone/>
                <wp:docPr id="216" name="Group 216"/>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217" name="Straight Connector 217"/>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7FA7CA" id="Group 216" o:spid="_x0000_s1026" style="position:absolute;margin-left:75.55pt;margin-top:331.25pt;width:545pt;height:498.65pt;z-index:251852800;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">
                <v:line id="Straight Connector 217"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" strokecolor="white [3212]" strokeweight="30pt"/>
                <v:line id="Straight Connector 218"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" strokecolor="white [3212]" strokeweight="15pt"/>
              </v:group>
            </w:pict>
          </mc:Fallback>
        </mc:AlternateContent>
      </w:r>
      <w:r>
        <w:rPr>
          <w:noProof/>
        </w:rPr>
        <mc:AlternateContent>
          <mc:Choice Requires="wps">
            <w:drawing>
              <wp:anchor distT="0" distB="0" distL="114300" distR="114300" simplePos="0" relativeHeight="251862016" behindDoc="0" locked="0" layoutInCell="1" allowOverlap="1" wp14:anchorId="2192645E" wp14:editId="082121E6">
                <wp:simplePos x="0" y="0"/>
                <wp:positionH relativeFrom="column">
                  <wp:posOffset>3989705</wp:posOffset>
                </wp:positionH>
                <wp:positionV relativeFrom="paragraph">
                  <wp:posOffset>5249011</wp:posOffset>
                </wp:positionV>
                <wp:extent cx="5282565" cy="5282565"/>
                <wp:effectExtent l="38100" t="38100" r="51435" b="70485"/>
                <wp:wrapNone/>
                <wp:docPr id="219" name="Straight Connector 219"/>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246DB" id="Straight Connector 219"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860992" behindDoc="0" locked="0" layoutInCell="1" allowOverlap="1" wp14:anchorId="7A1E2D6C" wp14:editId="72C18344">
                <wp:simplePos x="0" y="0"/>
                <wp:positionH relativeFrom="column">
                  <wp:posOffset>3628390</wp:posOffset>
                </wp:positionH>
                <wp:positionV relativeFrom="paragraph">
                  <wp:posOffset>5289550</wp:posOffset>
                </wp:positionV>
                <wp:extent cx="5282565" cy="5282565"/>
                <wp:effectExtent l="95250" t="76200" r="0" b="108585"/>
                <wp:wrapNone/>
                <wp:docPr id="220" name="Straight Connector 220"/>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C0EDC" id="Straight Connector 220" o:spid="_x0000_s1026" style="position:absolute;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53824" behindDoc="0" locked="0" layoutInCell="1" allowOverlap="1" wp14:anchorId="04D5AB70" wp14:editId="141E922D">
                <wp:simplePos x="0" y="0"/>
                <wp:positionH relativeFrom="column">
                  <wp:posOffset>-1513205</wp:posOffset>
                </wp:positionH>
                <wp:positionV relativeFrom="paragraph">
                  <wp:posOffset>-2092363</wp:posOffset>
                </wp:positionV>
                <wp:extent cx="5282565" cy="5282565"/>
                <wp:effectExtent l="95250" t="76200" r="0" b="108585"/>
                <wp:wrapNone/>
                <wp:docPr id="221" name="Straight Connector 221"/>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6DE13" id="Straight Connector 221" o:spid="_x0000_s1026" style="position:absolute;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54848" behindDoc="0" locked="0" layoutInCell="1" allowOverlap="1" wp14:anchorId="73DA7B72" wp14:editId="1FBEBFF9">
                <wp:simplePos x="0" y="0"/>
                <wp:positionH relativeFrom="column">
                  <wp:posOffset>-1346835</wp:posOffset>
                </wp:positionH>
                <wp:positionV relativeFrom="paragraph">
                  <wp:posOffset>-1371600</wp:posOffset>
                </wp:positionV>
                <wp:extent cx="5924550" cy="5924550"/>
                <wp:effectExtent l="304800" t="285750" r="247650" b="323850"/>
                <wp:wrapNone/>
                <wp:docPr id="222" name="Straight Connector 222"/>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6A85F" id="Straight Connector 222"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50752" behindDoc="0" locked="0" layoutInCell="1" allowOverlap="1" wp14:anchorId="73D77B29" wp14:editId="2C9CCD94">
                <wp:simplePos x="0" y="0"/>
                <wp:positionH relativeFrom="column">
                  <wp:posOffset>-1657350</wp:posOffset>
                </wp:positionH>
                <wp:positionV relativeFrom="paragraph">
                  <wp:posOffset>-1371600</wp:posOffset>
                </wp:positionV>
                <wp:extent cx="5282565" cy="5282565"/>
                <wp:effectExtent l="171450" t="152400" r="146685" b="184785"/>
                <wp:wrapNone/>
                <wp:docPr id="223" name="Straight Connector 223"/>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25221" id="Straight Connector 223"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7D9A4F65" w14:textId="77777777" w:rsidR="003867E9" w:rsidRDefault="003867E9" w:rsidP="003867E9">
      <w:pPr>
        <w:rPr>
          <w:sz w:val="24"/>
          <w:szCs w:val="24"/>
        </w:rPr>
      </w:pPr>
      <w:r>
        <w:rPr>
          <w:noProof/>
        </w:rPr>
        <mc:AlternateContent>
          <mc:Choice Requires="wps">
            <w:drawing>
              <wp:anchor distT="0" distB="0" distL="114300" distR="114300" simplePos="0" relativeHeight="251859968" behindDoc="0" locked="0" layoutInCell="1" allowOverlap="1" wp14:anchorId="16878002" wp14:editId="67468D03">
                <wp:simplePos x="0" y="0"/>
                <wp:positionH relativeFrom="column">
                  <wp:posOffset>1089660</wp:posOffset>
                </wp:positionH>
                <wp:positionV relativeFrom="paragraph">
                  <wp:posOffset>3353435</wp:posOffset>
                </wp:positionV>
                <wp:extent cx="4853940" cy="2308860"/>
                <wp:effectExtent l="0" t="0" r="3810" b="15240"/>
                <wp:wrapNone/>
                <wp:docPr id="224" name="Text Box 224"/>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218651DE"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8FF68A6"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95E6838" w14:textId="77777777" w:rsidR="003867E9" w:rsidRPr="003F5839" w:rsidRDefault="003867E9" w:rsidP="003867E9">
                            <w:pPr>
                              <w:jc w:val="center"/>
                              <w:rPr>
                                <w:i/>
                                <w:iCs/>
                                <w:sz w:val="48"/>
                                <w:szCs w:val="48"/>
                                <w:lang w:val="en-IN"/>
                              </w:rPr>
                            </w:pPr>
                            <w:r w:rsidRPr="003F5839">
                              <w:rPr>
                                <w:i/>
                                <w:iCs/>
                                <w:sz w:val="48"/>
                                <w:szCs w:val="48"/>
                                <w:lang w:val="en-IN"/>
                              </w:rPr>
                              <w:t>Topic</w:t>
                            </w:r>
                          </w:p>
                          <w:p w14:paraId="75D103DB"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78002" id="Text Box 224" o:spid="_x0000_s1129" type="#_x0000_t202" style="position:absolute;margin-left:85.8pt;margin-top:264.05pt;width:382.2pt;height:18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Rd2YpEwIAACUEAAAOAAAAAAAAAAAAAAAAAC4CAABkcnMvZTJvRG9jLnhtbFBLAQItABQABgAI&#10;AAAAIQBCxjul4QAAAAsBAAAPAAAAAAAAAAAAAAAAAG0EAABkcnMvZG93bnJldi54bWxQSwUGAAAA&#10;AAQABADzAAAAewUAAAAA&#10;" filled="f" stroked="f" strokeweight=".5pt">
                <v:textbox inset="0,0,0,0">
                  <w:txbxContent>
                    <w:p w14:paraId="218651DE"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8FF68A6"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95E6838" w14:textId="77777777" w:rsidR="003867E9" w:rsidRPr="003F5839" w:rsidRDefault="003867E9" w:rsidP="003867E9">
                      <w:pPr>
                        <w:jc w:val="center"/>
                        <w:rPr>
                          <w:i/>
                          <w:iCs/>
                          <w:sz w:val="48"/>
                          <w:szCs w:val="48"/>
                          <w:lang w:val="en-IN"/>
                        </w:rPr>
                      </w:pPr>
                      <w:r w:rsidRPr="003F5839">
                        <w:rPr>
                          <w:i/>
                          <w:iCs/>
                          <w:sz w:val="48"/>
                          <w:szCs w:val="48"/>
                          <w:lang w:val="en-IN"/>
                        </w:rPr>
                        <w:t>Topic</w:t>
                      </w:r>
                    </w:p>
                    <w:p w14:paraId="75D103DB"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855872" behindDoc="0" locked="0" layoutInCell="1" allowOverlap="1" wp14:anchorId="189CA673" wp14:editId="4CAA5501">
                <wp:simplePos x="0" y="0"/>
                <wp:positionH relativeFrom="column">
                  <wp:posOffset>1756410</wp:posOffset>
                </wp:positionH>
                <wp:positionV relativeFrom="paragraph">
                  <wp:posOffset>2085975</wp:posOffset>
                </wp:positionV>
                <wp:extent cx="3116581" cy="1345565"/>
                <wp:effectExtent l="0" t="0" r="7620" b="6985"/>
                <wp:wrapNone/>
                <wp:docPr id="225" name="Group 225"/>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226" name="Text Box 226"/>
                        <wps:cNvSpPr txBox="1"/>
                        <wps:spPr>
                          <a:xfrm>
                            <a:off x="-922704" y="606471"/>
                            <a:ext cx="499300" cy="1035167"/>
                          </a:xfrm>
                          <a:prstGeom prst="rect">
                            <a:avLst/>
                          </a:prstGeom>
                          <a:noFill/>
                          <a:ln w="6350">
                            <a:noFill/>
                          </a:ln>
                        </wps:spPr>
                        <wps:txbx>
                          <w:txbxContent>
                            <w:p w14:paraId="560D483D"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6993C2D"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7" name="Text Box 227"/>
                        <wps:cNvSpPr txBox="1"/>
                        <wps:spPr>
                          <a:xfrm>
                            <a:off x="-1071868" y="87053"/>
                            <a:ext cx="825384" cy="519418"/>
                          </a:xfrm>
                          <a:prstGeom prst="rect">
                            <a:avLst/>
                          </a:prstGeom>
                          <a:noFill/>
                          <a:ln w="6350">
                            <a:noFill/>
                          </a:ln>
                        </wps:spPr>
                        <wps:txbx>
                          <w:txbxContent>
                            <w:p w14:paraId="408BD283"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CA673" id="Group 225" o:spid="_x0000_s1130" style="position:absolute;margin-left:138.3pt;margin-top:164.25pt;width:245.4pt;height:105.95pt;z-index:251855872;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">
                <v:shape id="Text Box 226" o:spid="_x0000_s1131"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" filled="f" stroked="f" strokeweight=".5pt">
                  <v:textbox inset="0,0,0,0">
                    <w:txbxContent>
                      <w:p w14:paraId="560D483D"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6993C2D"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227" o:spid="_x0000_s1132"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" filled="f" stroked="f" strokeweight=".5pt">
                  <v:textbox inset="0,0,0,0">
                    <w:txbxContent>
                      <w:p w14:paraId="408BD283"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23E4D632" w14:textId="77777777" w:rsidR="003867E9" w:rsidRDefault="003867E9" w:rsidP="003867E9">
      <w:pPr>
        <w:pStyle w:val="TOCHeading"/>
        <w:rPr>
          <w:rFonts w:asciiTheme="minorHAnsi" w:eastAsiaTheme="minorEastAsia" w:hAnsiTheme="minorHAnsi" w:cstheme="minorBidi"/>
          <w:color w:val="auto"/>
          <w:sz w:val="22"/>
          <w:szCs w:val="22"/>
        </w:rPr>
      </w:pPr>
    </w:p>
    <w:p w14:paraId="1CFA036C"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864064" behindDoc="0" locked="0" layoutInCell="1" allowOverlap="1" wp14:anchorId="3D8BEF4A" wp14:editId="3C67C140">
                <wp:simplePos x="0" y="0"/>
                <wp:positionH relativeFrom="column">
                  <wp:posOffset>6355715</wp:posOffset>
                </wp:positionH>
                <wp:positionV relativeFrom="paragraph">
                  <wp:posOffset>4299585</wp:posOffset>
                </wp:positionV>
                <wp:extent cx="865505" cy="2209165"/>
                <wp:effectExtent l="2540" t="3810" r="0" b="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F59E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B497F5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BEF4A" id="Text Box 228" o:spid="_x0000_s1133" type="#_x0000_t202" style="position:absolute;margin-left:500.45pt;margin-top:338.55pt;width:68.15pt;height:173.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fy2wEAAJwDAAAOAAAAZHJzL2Uyb0RvYy54bWysU8tu2zAQvBfoPxC815IF2E0Ey0GaIEWB&#10;9AGk+QCKIiWiEpdd0pb8911SltM2t6IXYsXH7MzsaHczDT07KvQGbMXXq5wzZSU0xrYVf/7+8O6K&#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" filled="f" fillcolor="#923743" stroked="f">
                <v:textbox style="layout-flow:vertical;mso-layout-flow-alt:bottom-to-top" inset="0,0,0,0">
                  <w:txbxContent>
                    <w:p w14:paraId="5B9F59E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B497F5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E62161C" w14:textId="77777777" w:rsidR="003867E9" w:rsidRPr="00653E78" w:rsidRDefault="003867E9" w:rsidP="003867E9">
      <w:pPr>
        <w:jc w:val="center"/>
        <w:rPr>
          <w:b/>
          <w:i/>
          <w:sz w:val="40"/>
          <w:szCs w:val="40"/>
        </w:rPr>
      </w:pPr>
      <w:r w:rsidRPr="00653E78">
        <w:rPr>
          <w:rFonts w:hint="eastAsia"/>
          <w:b/>
          <w:i/>
          <w:sz w:val="40"/>
          <w:szCs w:val="40"/>
        </w:rPr>
        <w:t>Acknowledgement</w:t>
      </w:r>
    </w:p>
    <w:p w14:paraId="53F6FBC6"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4525BF55"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42A0901" w14:textId="77777777" w:rsidR="003867E9" w:rsidRDefault="003867E9" w:rsidP="003867E9">
      <w:pPr>
        <w:spacing w:line="360" w:lineRule="auto"/>
        <w:rPr>
          <w:sz w:val="32"/>
          <w:szCs w:val="32"/>
        </w:rPr>
      </w:pPr>
    </w:p>
    <w:p w14:paraId="6BA83F21" w14:textId="77777777" w:rsidR="003867E9" w:rsidRDefault="003867E9" w:rsidP="003867E9">
      <w:pPr>
        <w:spacing w:line="360" w:lineRule="auto"/>
        <w:rPr>
          <w:sz w:val="32"/>
          <w:szCs w:val="32"/>
        </w:rPr>
      </w:pPr>
    </w:p>
    <w:p w14:paraId="308AD80A" w14:textId="77777777" w:rsidR="003867E9" w:rsidRDefault="003867E9" w:rsidP="003867E9">
      <w:pPr>
        <w:spacing w:line="360" w:lineRule="auto"/>
        <w:rPr>
          <w:sz w:val="32"/>
          <w:szCs w:val="32"/>
        </w:rPr>
      </w:pPr>
    </w:p>
    <w:p w14:paraId="598EC5A2" w14:textId="77777777" w:rsidR="003867E9" w:rsidRDefault="003867E9" w:rsidP="003867E9">
      <w:pPr>
        <w:spacing w:line="360" w:lineRule="auto"/>
        <w:rPr>
          <w:sz w:val="32"/>
          <w:szCs w:val="32"/>
        </w:rPr>
      </w:pPr>
    </w:p>
    <w:p w14:paraId="5540B510" w14:textId="77777777" w:rsidR="003867E9" w:rsidRDefault="003867E9" w:rsidP="003867E9">
      <w:pPr>
        <w:spacing w:line="360" w:lineRule="auto"/>
        <w:rPr>
          <w:sz w:val="32"/>
          <w:szCs w:val="32"/>
        </w:rPr>
      </w:pPr>
    </w:p>
    <w:p w14:paraId="2E6EFF28" w14:textId="77777777" w:rsidR="003867E9" w:rsidRDefault="003867E9" w:rsidP="003867E9">
      <w:pPr>
        <w:spacing w:line="360" w:lineRule="auto"/>
        <w:rPr>
          <w:sz w:val="32"/>
          <w:szCs w:val="32"/>
        </w:rPr>
      </w:pPr>
    </w:p>
    <w:p w14:paraId="733F5AEC" w14:textId="77777777" w:rsidR="003867E9" w:rsidRDefault="003867E9" w:rsidP="003867E9">
      <w:pPr>
        <w:spacing w:line="360" w:lineRule="auto"/>
        <w:rPr>
          <w:sz w:val="32"/>
          <w:szCs w:val="32"/>
        </w:rPr>
      </w:pPr>
    </w:p>
    <w:p w14:paraId="6090152E" w14:textId="77777777" w:rsidR="003867E9" w:rsidRDefault="003867E9" w:rsidP="003867E9">
      <w:pPr>
        <w:spacing w:line="360" w:lineRule="auto"/>
        <w:rPr>
          <w:sz w:val="32"/>
          <w:szCs w:val="32"/>
        </w:rPr>
      </w:pPr>
    </w:p>
    <w:p w14:paraId="128972E2" w14:textId="77777777" w:rsidR="003867E9" w:rsidRPr="008777F4" w:rsidRDefault="003867E9" w:rsidP="003867E9">
      <w:pPr>
        <w:spacing w:line="360" w:lineRule="auto"/>
        <w:rPr>
          <w:sz w:val="32"/>
          <w:szCs w:val="32"/>
        </w:rPr>
      </w:pPr>
    </w:p>
    <w:p w14:paraId="3E091487" w14:textId="77777777" w:rsidR="003867E9" w:rsidRDefault="003867E9" w:rsidP="003867E9"/>
    <w:sdt>
      <w:sdtPr>
        <w:rPr>
          <w:rFonts w:asciiTheme="minorHAnsi" w:eastAsiaTheme="minorEastAsia" w:hAnsiTheme="minorHAnsi" w:cstheme="minorBidi"/>
          <w:color w:val="auto"/>
          <w:sz w:val="22"/>
          <w:szCs w:val="22"/>
        </w:rPr>
        <w:id w:val="1197821393"/>
        <w:docPartObj>
          <w:docPartGallery w:val="Table of Contents"/>
          <w:docPartUnique/>
        </w:docPartObj>
      </w:sdtPr>
      <w:sdtEndPr>
        <w:rPr>
          <w:b/>
          <w:bCs/>
          <w:noProof/>
        </w:rPr>
      </w:sdtEndPr>
      <w:sdtContent>
        <w:p w14:paraId="7D65635E" w14:textId="77777777" w:rsidR="003867E9" w:rsidRDefault="003867E9" w:rsidP="003867E9">
          <w:pPr>
            <w:pStyle w:val="TOCHeading"/>
          </w:pPr>
          <w:r>
            <w:t>Table of Contents</w:t>
          </w:r>
        </w:p>
        <w:p w14:paraId="35A215AB" w14:textId="7D265D12"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2626192A" w14:textId="3C648188"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1EA02425" w14:textId="3FDAB409"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09768A7" w14:textId="714714C1"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4B966D8A" w14:textId="06AF7F0B"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4F51AAD" w14:textId="201C3686"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A0D5875" w14:textId="27B2BE13"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D0752C6" w14:textId="2739AA75"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CFF60B3" w14:textId="29367B26"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C2DAD02" w14:textId="0628D685"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F531AD7" w14:textId="756F6F9A"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239805A" w14:textId="1CB96D01"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12FDB2CC" w14:textId="77777777" w:rsidR="003867E9" w:rsidRDefault="003867E9" w:rsidP="003867E9">
          <w:r>
            <w:rPr>
              <w:b/>
              <w:bCs/>
              <w:noProof/>
            </w:rPr>
            <w:fldChar w:fldCharType="end"/>
          </w:r>
        </w:p>
      </w:sdtContent>
    </w:sdt>
    <w:p w14:paraId="29C0F522" w14:textId="77777777" w:rsidR="003867E9" w:rsidRDefault="003867E9" w:rsidP="003867E9">
      <w:pPr>
        <w:spacing w:before="100" w:beforeAutospacing="1" w:line="360" w:lineRule="auto"/>
        <w:rPr>
          <w:sz w:val="24"/>
          <w:szCs w:val="24"/>
        </w:rPr>
      </w:pPr>
    </w:p>
    <w:p w14:paraId="6A88D597" w14:textId="77777777" w:rsidR="003867E9" w:rsidRDefault="003867E9" w:rsidP="003867E9">
      <w:pPr>
        <w:rPr>
          <w:sz w:val="24"/>
          <w:szCs w:val="24"/>
        </w:rPr>
      </w:pPr>
      <w:r>
        <w:rPr>
          <w:sz w:val="24"/>
          <w:szCs w:val="24"/>
        </w:rPr>
        <w:br w:type="page"/>
      </w:r>
    </w:p>
    <w:p w14:paraId="1E77038F"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56D04889"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0F7B8378"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106F41F4"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1741D954"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543B1B05"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7A886ECC"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5F0F7C19"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7018ABD0"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7D843781"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54525443" w14:textId="77777777" w:rsidR="003867E9" w:rsidRPr="005F2654" w:rsidRDefault="003867E9" w:rsidP="003867E9">
      <w:pPr>
        <w:spacing w:line="360" w:lineRule="auto"/>
        <w:rPr>
          <w:sz w:val="24"/>
          <w:szCs w:val="24"/>
        </w:rPr>
      </w:pPr>
    </w:p>
    <w:p w14:paraId="757766AD"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00AB00F9"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3B510954"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2EDFB030"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5676EA1E"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2B006215"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48BF89A8"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7710DD8D"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5D105D29"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57D2E04F"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FF41E8D"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6344D79E"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6310C4C7"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1559F437"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6FAA75D"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48F37C44"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3FF3229B" w14:textId="77777777" w:rsidR="003867E9" w:rsidRPr="005F2654" w:rsidRDefault="003867E9" w:rsidP="003867E9">
      <w:pPr>
        <w:spacing w:line="360" w:lineRule="auto"/>
        <w:rPr>
          <w:sz w:val="24"/>
          <w:szCs w:val="24"/>
        </w:rPr>
      </w:pPr>
    </w:p>
    <w:p w14:paraId="6D836F58"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66537768"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2B18B51D"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6DE8D553"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184CCF69"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55BDA52B"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67763B09"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3DC3AEFF"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71D479A"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5950A60D"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05FF2907"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28D59F07"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26428CD6"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6221B78B"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428B4C7A"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7501BD42"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5EC67E1E"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7FE12986"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C02F7B5"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18E5C8AD"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42505A4E"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1FA54ACA"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2332E2CE"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7233ADE2"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43A2A805"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52149777"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7B038D4A"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525040A6" w14:textId="77777777" w:rsidR="003867E9" w:rsidRPr="005F2654" w:rsidRDefault="003867E9" w:rsidP="003867E9">
      <w:pPr>
        <w:spacing w:line="360" w:lineRule="auto"/>
        <w:rPr>
          <w:sz w:val="24"/>
          <w:szCs w:val="24"/>
        </w:rPr>
      </w:pPr>
    </w:p>
    <w:p w14:paraId="6BCD086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33C7568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014FDC28"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6FBD8CD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55D14204"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57DE6918"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A72AF2A"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CB691E2"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3076AB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E95994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0C2594A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18C59BE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6FFB75DD" w14:textId="77777777" w:rsidR="003867E9" w:rsidRPr="005F2654" w:rsidRDefault="003867E9" w:rsidP="003867E9">
      <w:pPr>
        <w:spacing w:line="360" w:lineRule="auto"/>
        <w:rPr>
          <w:sz w:val="24"/>
          <w:szCs w:val="24"/>
        </w:rPr>
      </w:pPr>
    </w:p>
    <w:p w14:paraId="1CE583EB" w14:textId="77777777" w:rsidR="003867E9" w:rsidRDefault="003867E9" w:rsidP="003867E9"/>
    <w:p w14:paraId="2C027FC0" w14:textId="77777777" w:rsidR="003867E9" w:rsidRDefault="003867E9" w:rsidP="003867E9"/>
    <w:p w14:paraId="76EBB71F" w14:textId="77777777" w:rsidR="003867E9" w:rsidRDefault="003867E9" w:rsidP="003867E9"/>
    <w:p w14:paraId="4BDD2050" w14:textId="77777777" w:rsidR="003867E9" w:rsidRDefault="003867E9" w:rsidP="003867E9"/>
    <w:p w14:paraId="7D2D873C" w14:textId="77777777" w:rsidR="003867E9" w:rsidRDefault="003867E9" w:rsidP="003867E9"/>
    <w:p w14:paraId="56A9F165" w14:textId="77777777" w:rsidR="003867E9" w:rsidRDefault="003867E9" w:rsidP="003867E9"/>
    <w:p w14:paraId="509E9F69" w14:textId="77777777" w:rsidR="003867E9" w:rsidRDefault="003867E9" w:rsidP="003867E9"/>
    <w:p w14:paraId="70565250" w14:textId="77777777" w:rsidR="003867E9" w:rsidRDefault="003867E9" w:rsidP="003867E9"/>
    <w:p w14:paraId="3AA0B8BB" w14:textId="77777777" w:rsidR="003867E9" w:rsidRDefault="003867E9" w:rsidP="003867E9"/>
    <w:p w14:paraId="42DBA68A" w14:textId="77777777" w:rsidR="003867E9" w:rsidRDefault="003867E9" w:rsidP="003867E9"/>
    <w:p w14:paraId="7F90D658" w14:textId="77777777" w:rsidR="003867E9" w:rsidRDefault="003867E9" w:rsidP="003867E9"/>
    <w:p w14:paraId="727BE27B" w14:textId="77777777" w:rsidR="003867E9" w:rsidRDefault="003867E9" w:rsidP="003867E9"/>
    <w:p w14:paraId="15AC73E9" w14:textId="77777777" w:rsidR="003867E9" w:rsidRDefault="003867E9" w:rsidP="003867E9"/>
    <w:p w14:paraId="13E7626D" w14:textId="77777777" w:rsidR="003867E9" w:rsidRDefault="003867E9" w:rsidP="003867E9"/>
    <w:p w14:paraId="2EB7AC97" w14:textId="77777777" w:rsidR="003867E9" w:rsidRDefault="003867E9" w:rsidP="003867E9"/>
    <w:p w14:paraId="5764F126" w14:textId="77777777" w:rsidR="003867E9" w:rsidRDefault="003867E9" w:rsidP="003867E9"/>
    <w:p w14:paraId="568425E8" w14:textId="77777777" w:rsidR="003867E9" w:rsidRDefault="003867E9" w:rsidP="003867E9"/>
    <w:p w14:paraId="26AF0CB9" w14:textId="77777777" w:rsidR="003867E9" w:rsidRDefault="003867E9" w:rsidP="003867E9">
      <w:pPr>
        <w:pStyle w:val="Heading1"/>
      </w:pPr>
      <w:r w:rsidRPr="00B12DEE">
        <w:lastRenderedPageBreak/>
        <w:t>Bibliography</w:t>
      </w:r>
    </w:p>
    <w:p w14:paraId="2487EE13" w14:textId="77777777" w:rsidR="003867E9" w:rsidRDefault="003867E9" w:rsidP="003867E9"/>
    <w:p w14:paraId="0DC512B7" w14:textId="77777777" w:rsidR="003867E9" w:rsidRPr="00B12DEE" w:rsidRDefault="00B13568" w:rsidP="003867E9">
      <w:pPr>
        <w:rPr>
          <w:color w:val="000000" w:themeColor="text1"/>
        </w:rPr>
      </w:pPr>
      <w:hyperlink r:id="rId33" w:history="1">
        <w:r w:rsidR="003867E9" w:rsidRPr="00B12DEE">
          <w:rPr>
            <w:rStyle w:val="Hyperlink"/>
            <w:color w:val="000000" w:themeColor="text1"/>
          </w:rPr>
          <w:t>https://blog.ipleaders.in/free-consent/</w:t>
        </w:r>
      </w:hyperlink>
    </w:p>
    <w:p w14:paraId="5C6BB8B7" w14:textId="77777777" w:rsidR="003867E9" w:rsidRDefault="00B13568" w:rsidP="003867E9">
      <w:hyperlink r:id="rId34" w:history="1">
        <w:r w:rsidR="003867E9" w:rsidRPr="00B12DEE">
          <w:rPr>
            <w:rStyle w:val="Hyperlink"/>
            <w:color w:val="000000" w:themeColor="text1"/>
          </w:rPr>
          <w:t>https://egyankosh.ac.in/bitstream/123456789/13360/1/Unit-4.pdf</w:t>
        </w:r>
      </w:hyperlink>
    </w:p>
    <w:p w14:paraId="2B9A3433" w14:textId="77777777" w:rsidR="003867E9" w:rsidRPr="00B12DEE" w:rsidRDefault="003867E9" w:rsidP="003867E9"/>
    <w:p w14:paraId="75D56957" w14:textId="77777777" w:rsidR="003867E9" w:rsidRDefault="003867E9" w:rsidP="003867E9">
      <w:pPr>
        <w:pStyle w:val="TOCHeading"/>
        <w:rPr>
          <w:noProof/>
        </w:rPr>
      </w:pPr>
      <w:r>
        <w:rPr>
          <w:noProof/>
        </w:rPr>
        <mc:AlternateContent>
          <mc:Choice Requires="wps">
            <w:drawing>
              <wp:anchor distT="0" distB="0" distL="114300" distR="114300" simplePos="0" relativeHeight="251868160" behindDoc="0" locked="0" layoutInCell="1" allowOverlap="1" wp14:anchorId="151DEE66" wp14:editId="384F8A0F">
                <wp:simplePos x="0" y="0"/>
                <wp:positionH relativeFrom="column">
                  <wp:posOffset>735330</wp:posOffset>
                </wp:positionH>
                <wp:positionV relativeFrom="paragraph">
                  <wp:posOffset>228600</wp:posOffset>
                </wp:positionV>
                <wp:extent cx="5875020" cy="7046595"/>
                <wp:effectExtent l="152400" t="152400" r="144780" b="154305"/>
                <wp:wrapNone/>
                <wp:docPr id="229" name="Rectangle 229"/>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4047" id="Rectangle 229" o:spid="_x0000_s1026" style="position:absolute;margin-left:57.9pt;margin-top:18pt;width:462.6pt;height:554.8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66112" behindDoc="0" locked="0" layoutInCell="1" allowOverlap="1" wp14:anchorId="5E703478" wp14:editId="1199C354">
                <wp:simplePos x="0" y="0"/>
                <wp:positionH relativeFrom="column">
                  <wp:posOffset>6355715</wp:posOffset>
                </wp:positionH>
                <wp:positionV relativeFrom="paragraph">
                  <wp:posOffset>4299585</wp:posOffset>
                </wp:positionV>
                <wp:extent cx="865505" cy="2209165"/>
                <wp:effectExtent l="2540" t="381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3F86"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1AEC48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03478" id="Text Box 230" o:spid="_x0000_s1134" type="#_x0000_t202" style="position:absolute;margin-left:500.45pt;margin-top:338.55pt;width:68.15pt;height:173.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xRR3AEAAJwDAAAOAAAAZHJzL2Uyb0RvYy54bWysU8tu2zAQvBfoPxC815IF2E0Ey0GaIEWB&#10;9AGk+QCKIiWiEpdd0pb8911SltM2t6IXYsXH7MzsaHczDT07KvQGbMXXq5wzZSU0xrYVf/7+8O6K&#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2r7WaTbziTdFQU+fV6u0ktRLm8dujDRwUDi0XFkYaa0MXx0YfIRpTLldjMwoPp+zTY3v6xQRfj&#10;TmIfCc/Uw1RPzDQVv97GxlFNDc2J9CDMeaF8UxHX4j1pGCkuFfc/DwIVZ/0nS7bEbC0FLkW9FMLK&#10;Dih1gbO5vAtzBg8OTdsR+Gy8hVuyTpuk6oXImTJFIIk9xzVm7PfvdOvlp9r/Ag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PyTFFHcAQAAnA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25C13F86"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1AEC48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17372B5D" w14:textId="77777777" w:rsidR="003867E9" w:rsidRDefault="003867E9" w:rsidP="003867E9">
      <w:r>
        <w:rPr>
          <w:noProof/>
        </w:rPr>
        <mc:AlternateContent>
          <mc:Choice Requires="wps">
            <w:drawing>
              <wp:anchor distT="0" distB="0" distL="114300" distR="114300" simplePos="0" relativeHeight="251875328" behindDoc="0" locked="0" layoutInCell="1" allowOverlap="1" wp14:anchorId="52E717ED" wp14:editId="068DB199">
                <wp:simplePos x="0" y="0"/>
                <wp:positionH relativeFrom="column">
                  <wp:posOffset>2479675</wp:posOffset>
                </wp:positionH>
                <wp:positionV relativeFrom="paragraph">
                  <wp:posOffset>1684020</wp:posOffset>
                </wp:positionV>
                <wp:extent cx="1863416" cy="264795"/>
                <wp:effectExtent l="0" t="0" r="3810" b="1905"/>
                <wp:wrapNone/>
                <wp:docPr id="231" name="Text Box 231"/>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1E6BB038"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717ED" id="Text Box 231" o:spid="_x0000_s1135" type="#_x0000_t202" style="position:absolute;margin-left:195.25pt;margin-top:132.6pt;width:146.75pt;height:20.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HSV9VoTAgAAJAQAAA4AAAAAAAAAAAAAAAAALgIAAGRycy9lMm9Eb2MueG1sUEsBAi0AFAAGAAgA&#10;AAAhADLJqbjgAAAACwEAAA8AAAAAAAAAAAAAAAAAbQQAAGRycy9kb3ducmV2LnhtbFBLBQYAAAAA&#10;BAAEAPMAAAB6BQAAAAA=&#10;" filled="f" stroked="f" strokeweight=".5pt">
                <v:textbox inset="0,0,0,0">
                  <w:txbxContent>
                    <w:p w14:paraId="1E6BB038"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879424" behindDoc="0" locked="0" layoutInCell="1" allowOverlap="1" wp14:anchorId="04E2ED8A" wp14:editId="10BF6808">
                <wp:simplePos x="0" y="0"/>
                <wp:positionH relativeFrom="column">
                  <wp:posOffset>4107815</wp:posOffset>
                </wp:positionH>
                <wp:positionV relativeFrom="paragraph">
                  <wp:posOffset>5368185</wp:posOffset>
                </wp:positionV>
                <wp:extent cx="5282565" cy="5282565"/>
                <wp:effectExtent l="19050" t="19050" r="32385" b="32385"/>
                <wp:wrapNone/>
                <wp:docPr id="232" name="Straight Connector 232"/>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C6959" id="Straight Connector 232"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873280" behindDoc="0" locked="0" layoutInCell="1" allowOverlap="1" wp14:anchorId="1A06A46B" wp14:editId="0BDE687A">
                <wp:simplePos x="0" y="0"/>
                <wp:positionH relativeFrom="column">
                  <wp:posOffset>261620</wp:posOffset>
                </wp:positionH>
                <wp:positionV relativeFrom="paragraph">
                  <wp:posOffset>7237730</wp:posOffset>
                </wp:positionV>
                <wp:extent cx="914400" cy="304800"/>
                <wp:effectExtent l="0" t="0" r="15240" b="0"/>
                <wp:wrapNone/>
                <wp:docPr id="233" name="Text Box 23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3ACCBE"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6A46B" id="Text Box 233" o:spid="_x0000_s1136" type="#_x0000_t202" style="position:absolute;margin-left:20.6pt;margin-top:569.9pt;width:1in;height:24pt;z-index:251873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ShuR&#10;ig8CAAAhBAAADgAAAAAAAAAAAAAAAAAuAgAAZHJzL2Uyb0RvYy54bWxQSwECLQAUAAYACAAAACEA&#10;+LBfJeAAAAAMAQAADwAAAAAAAAAAAAAAAABpBAAAZHJzL2Rvd25yZXYueG1sUEsFBgAAAAAEAAQA&#10;8wAAAHYFAAAAAA==&#10;" filled="f" stroked="f" strokeweight=".5pt">
                <v:textbox inset="0,0,0,0">
                  <w:txbxContent>
                    <w:p w14:paraId="4A3ACCBE"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6E5ACE5C" wp14:editId="2CAB888C">
                <wp:simplePos x="0" y="0"/>
                <wp:positionH relativeFrom="column">
                  <wp:posOffset>1585838</wp:posOffset>
                </wp:positionH>
                <wp:positionV relativeFrom="paragraph">
                  <wp:posOffset>7183120</wp:posOffset>
                </wp:positionV>
                <wp:extent cx="5025390" cy="1492250"/>
                <wp:effectExtent l="0" t="0" r="3810" b="12700"/>
                <wp:wrapNone/>
                <wp:docPr id="234" name="Text Box 234"/>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7DB8E1C2" w14:textId="77777777" w:rsidR="003867E9" w:rsidRPr="00846B4F" w:rsidRDefault="003867E9" w:rsidP="003867E9">
                            <w:pPr>
                              <w:spacing w:after="0"/>
                              <w:rPr>
                                <w:b/>
                                <w:bCs/>
                                <w:sz w:val="40"/>
                                <w:szCs w:val="40"/>
                              </w:rPr>
                            </w:pPr>
                            <w:r>
                              <w:rPr>
                                <w:b/>
                                <w:bCs/>
                                <w:sz w:val="40"/>
                                <w:szCs w:val="40"/>
                              </w:rPr>
                              <w:t>MUKESH SINGH NEGI</w:t>
                            </w:r>
                          </w:p>
                          <w:p w14:paraId="38B9D2E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4BDCB279"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CE5C" id="Text Box 234" o:spid="_x0000_s1137" type="#_x0000_t202" style="position:absolute;margin-left:124.85pt;margin-top:565.6pt;width:395.7pt;height:11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BjIgtZEgIAACUEAAAOAAAAAAAAAAAAAAAAAC4CAABkcnMvZTJvRG9jLnhtbFBLAQItABQABgAI&#10;AAAAIQC9ACJW4gAAAA4BAAAPAAAAAAAAAAAAAAAAAGwEAABkcnMvZG93bnJldi54bWxQSwUGAAAA&#10;AAQABADzAAAAewUAAAAA&#10;" filled="f" stroked="f" strokeweight=".5pt">
                <v:textbox inset="0,0,0,0">
                  <w:txbxContent>
                    <w:p w14:paraId="7DB8E1C2" w14:textId="77777777" w:rsidR="003867E9" w:rsidRPr="00846B4F" w:rsidRDefault="003867E9" w:rsidP="003867E9">
                      <w:pPr>
                        <w:spacing w:after="0"/>
                        <w:rPr>
                          <w:b/>
                          <w:bCs/>
                          <w:sz w:val="40"/>
                          <w:szCs w:val="40"/>
                        </w:rPr>
                      </w:pPr>
                      <w:r>
                        <w:rPr>
                          <w:b/>
                          <w:bCs/>
                          <w:sz w:val="40"/>
                          <w:szCs w:val="40"/>
                        </w:rPr>
                        <w:t>MUKESH SINGH NEGI</w:t>
                      </w:r>
                    </w:p>
                    <w:p w14:paraId="38B9D2E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4BDCB279"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869184" behindDoc="0" locked="0" layoutInCell="1" allowOverlap="1" wp14:anchorId="4BA236B4" wp14:editId="29197B0C">
                <wp:simplePos x="0" y="0"/>
                <wp:positionH relativeFrom="column">
                  <wp:posOffset>959727</wp:posOffset>
                </wp:positionH>
                <wp:positionV relativeFrom="paragraph">
                  <wp:posOffset>4206766</wp:posOffset>
                </wp:positionV>
                <wp:extent cx="6921719" cy="6333140"/>
                <wp:effectExtent l="171450" t="114300" r="50800" b="182245"/>
                <wp:wrapNone/>
                <wp:docPr id="235" name="Group 235"/>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236" name="Straight Connector 236"/>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833A57" id="Group 235" o:spid="_x0000_s1026" style="position:absolute;margin-left:75.55pt;margin-top:331.25pt;width:545pt;height:498.65pt;z-index:251869184;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">
                <v:line id="Straight Connector 236"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" strokecolor="white [3212]" strokeweight="30pt"/>
                <v:line id="Straight Connector 237"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1878400" behindDoc="0" locked="0" layoutInCell="1" allowOverlap="1" wp14:anchorId="5192452A" wp14:editId="737432DF">
                <wp:simplePos x="0" y="0"/>
                <wp:positionH relativeFrom="column">
                  <wp:posOffset>3989705</wp:posOffset>
                </wp:positionH>
                <wp:positionV relativeFrom="paragraph">
                  <wp:posOffset>5249011</wp:posOffset>
                </wp:positionV>
                <wp:extent cx="5282565" cy="5282565"/>
                <wp:effectExtent l="38100" t="38100" r="51435" b="70485"/>
                <wp:wrapNone/>
                <wp:docPr id="238" name="Straight Connector 238"/>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508AB" id="Straight Connector 238"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877376" behindDoc="0" locked="0" layoutInCell="1" allowOverlap="1" wp14:anchorId="4BD09451" wp14:editId="1BD6B248">
                <wp:simplePos x="0" y="0"/>
                <wp:positionH relativeFrom="column">
                  <wp:posOffset>3628390</wp:posOffset>
                </wp:positionH>
                <wp:positionV relativeFrom="paragraph">
                  <wp:posOffset>5289550</wp:posOffset>
                </wp:positionV>
                <wp:extent cx="5282565" cy="5282565"/>
                <wp:effectExtent l="95250" t="76200" r="0" b="108585"/>
                <wp:wrapNone/>
                <wp:docPr id="239" name="Straight Connector 239"/>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48515" id="Straight Connector 239"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70208" behindDoc="0" locked="0" layoutInCell="1" allowOverlap="1" wp14:anchorId="1682393E" wp14:editId="1CDAC522">
                <wp:simplePos x="0" y="0"/>
                <wp:positionH relativeFrom="column">
                  <wp:posOffset>-1513205</wp:posOffset>
                </wp:positionH>
                <wp:positionV relativeFrom="paragraph">
                  <wp:posOffset>-2092363</wp:posOffset>
                </wp:positionV>
                <wp:extent cx="5282565" cy="5282565"/>
                <wp:effectExtent l="95250" t="76200" r="0" b="108585"/>
                <wp:wrapNone/>
                <wp:docPr id="240" name="Straight Connector 240"/>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63835" id="Straight Connector 240"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71232" behindDoc="0" locked="0" layoutInCell="1" allowOverlap="1" wp14:anchorId="0FC97961" wp14:editId="3F42316A">
                <wp:simplePos x="0" y="0"/>
                <wp:positionH relativeFrom="column">
                  <wp:posOffset>-1346835</wp:posOffset>
                </wp:positionH>
                <wp:positionV relativeFrom="paragraph">
                  <wp:posOffset>-1371600</wp:posOffset>
                </wp:positionV>
                <wp:extent cx="5924550" cy="5924550"/>
                <wp:effectExtent l="304800" t="285750" r="247650" b="323850"/>
                <wp:wrapNone/>
                <wp:docPr id="241" name="Straight Connector 241"/>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54FB5" id="Straight Connector 24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67136" behindDoc="0" locked="0" layoutInCell="1" allowOverlap="1" wp14:anchorId="696E8BAB" wp14:editId="50F108FE">
                <wp:simplePos x="0" y="0"/>
                <wp:positionH relativeFrom="column">
                  <wp:posOffset>-1657350</wp:posOffset>
                </wp:positionH>
                <wp:positionV relativeFrom="paragraph">
                  <wp:posOffset>-1371600</wp:posOffset>
                </wp:positionV>
                <wp:extent cx="5282565" cy="5282565"/>
                <wp:effectExtent l="171450" t="152400" r="146685" b="184785"/>
                <wp:wrapNone/>
                <wp:docPr id="242" name="Straight Connector 242"/>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7A75F" id="Straight Connector 242"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3A8752E5" w14:textId="77777777" w:rsidR="003867E9" w:rsidRDefault="003867E9" w:rsidP="003867E9">
      <w:pPr>
        <w:rPr>
          <w:sz w:val="24"/>
          <w:szCs w:val="24"/>
        </w:rPr>
      </w:pPr>
      <w:r>
        <w:rPr>
          <w:noProof/>
        </w:rPr>
        <mc:AlternateContent>
          <mc:Choice Requires="wps">
            <w:drawing>
              <wp:anchor distT="0" distB="0" distL="114300" distR="114300" simplePos="0" relativeHeight="251876352" behindDoc="0" locked="0" layoutInCell="1" allowOverlap="1" wp14:anchorId="49F2EB5D" wp14:editId="073C28A1">
                <wp:simplePos x="0" y="0"/>
                <wp:positionH relativeFrom="column">
                  <wp:posOffset>1089660</wp:posOffset>
                </wp:positionH>
                <wp:positionV relativeFrom="paragraph">
                  <wp:posOffset>3353435</wp:posOffset>
                </wp:positionV>
                <wp:extent cx="4853940" cy="2308860"/>
                <wp:effectExtent l="0" t="0" r="3810" b="15240"/>
                <wp:wrapNone/>
                <wp:docPr id="243" name="Text Box 243"/>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5AD6867F"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2F2AB19"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29ACCAD" w14:textId="77777777" w:rsidR="003867E9" w:rsidRPr="003F5839" w:rsidRDefault="003867E9" w:rsidP="003867E9">
                            <w:pPr>
                              <w:jc w:val="center"/>
                              <w:rPr>
                                <w:i/>
                                <w:iCs/>
                                <w:sz w:val="48"/>
                                <w:szCs w:val="48"/>
                                <w:lang w:val="en-IN"/>
                              </w:rPr>
                            </w:pPr>
                            <w:r w:rsidRPr="003F5839">
                              <w:rPr>
                                <w:i/>
                                <w:iCs/>
                                <w:sz w:val="48"/>
                                <w:szCs w:val="48"/>
                                <w:lang w:val="en-IN"/>
                              </w:rPr>
                              <w:t>Topic</w:t>
                            </w:r>
                          </w:p>
                          <w:p w14:paraId="67AAE69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EB5D" id="Text Box 243" o:spid="_x0000_s1138" type="#_x0000_t202" style="position:absolute;margin-left:85.8pt;margin-top:264.05pt;width:382.2pt;height:18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H3Eg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" filled="f" stroked="f" strokeweight=".5pt">
                <v:textbox inset="0,0,0,0">
                  <w:txbxContent>
                    <w:p w14:paraId="5AD6867F"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2F2AB19"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29ACCAD" w14:textId="77777777" w:rsidR="003867E9" w:rsidRPr="003F5839" w:rsidRDefault="003867E9" w:rsidP="003867E9">
                      <w:pPr>
                        <w:jc w:val="center"/>
                        <w:rPr>
                          <w:i/>
                          <w:iCs/>
                          <w:sz w:val="48"/>
                          <w:szCs w:val="48"/>
                          <w:lang w:val="en-IN"/>
                        </w:rPr>
                      </w:pPr>
                      <w:r w:rsidRPr="003F5839">
                        <w:rPr>
                          <w:i/>
                          <w:iCs/>
                          <w:sz w:val="48"/>
                          <w:szCs w:val="48"/>
                          <w:lang w:val="en-IN"/>
                        </w:rPr>
                        <w:t>Topic</w:t>
                      </w:r>
                    </w:p>
                    <w:p w14:paraId="67AAE69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872256" behindDoc="0" locked="0" layoutInCell="1" allowOverlap="1" wp14:anchorId="29EF53CC" wp14:editId="5D6E927F">
                <wp:simplePos x="0" y="0"/>
                <wp:positionH relativeFrom="column">
                  <wp:posOffset>1756410</wp:posOffset>
                </wp:positionH>
                <wp:positionV relativeFrom="paragraph">
                  <wp:posOffset>2085975</wp:posOffset>
                </wp:positionV>
                <wp:extent cx="3116581" cy="1345565"/>
                <wp:effectExtent l="0" t="0" r="7620" b="6985"/>
                <wp:wrapNone/>
                <wp:docPr id="244" name="Group 244"/>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245" name="Text Box 245"/>
                        <wps:cNvSpPr txBox="1"/>
                        <wps:spPr>
                          <a:xfrm>
                            <a:off x="-922704" y="606471"/>
                            <a:ext cx="499300" cy="1035167"/>
                          </a:xfrm>
                          <a:prstGeom prst="rect">
                            <a:avLst/>
                          </a:prstGeom>
                          <a:noFill/>
                          <a:ln w="6350">
                            <a:noFill/>
                          </a:ln>
                        </wps:spPr>
                        <wps:txbx>
                          <w:txbxContent>
                            <w:p w14:paraId="5BF9FB60"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02D7395"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6" name="Text Box 246"/>
                        <wps:cNvSpPr txBox="1"/>
                        <wps:spPr>
                          <a:xfrm>
                            <a:off x="-1071868" y="87053"/>
                            <a:ext cx="825384" cy="519418"/>
                          </a:xfrm>
                          <a:prstGeom prst="rect">
                            <a:avLst/>
                          </a:prstGeom>
                          <a:noFill/>
                          <a:ln w="6350">
                            <a:noFill/>
                          </a:ln>
                        </wps:spPr>
                        <wps:txbx>
                          <w:txbxContent>
                            <w:p w14:paraId="4D6EA914"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F53CC" id="Group 244" o:spid="_x0000_s1139" style="position:absolute;margin-left:138.3pt;margin-top:164.25pt;width:245.4pt;height:105.95pt;z-index:251872256;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AVIskXNAgAANQgAAA4AAAAAAAAAAAAAAAAALgIAAGRycy9lMm9E&#10;b2MueG1sUEsBAi0AFAAGAAgAAAAhAHbKdnbjAAAACwEAAA8AAAAAAAAAAAAAAAAAJwUAAGRycy9k&#10;b3ducmV2LnhtbFBLBQYAAAAABAAEAPMAAAA3BgAAAAA=&#10;">
                <v:shape id="Text Box 245" o:spid="_x0000_s1140"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" filled="f" stroked="f" strokeweight=".5pt">
                  <v:textbox inset="0,0,0,0">
                    <w:txbxContent>
                      <w:p w14:paraId="5BF9FB60"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02D7395"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246" o:spid="_x0000_s1141"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" filled="f" stroked="f" strokeweight=".5pt">
                  <v:textbox inset="0,0,0,0">
                    <w:txbxContent>
                      <w:p w14:paraId="4D6EA914"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7483F94C" w14:textId="77777777" w:rsidR="003867E9" w:rsidRDefault="003867E9" w:rsidP="003867E9">
      <w:pPr>
        <w:pStyle w:val="TOCHeading"/>
        <w:rPr>
          <w:rFonts w:asciiTheme="minorHAnsi" w:eastAsiaTheme="minorEastAsia" w:hAnsiTheme="minorHAnsi" w:cstheme="minorBidi"/>
          <w:color w:val="auto"/>
          <w:sz w:val="22"/>
          <w:szCs w:val="22"/>
        </w:rPr>
      </w:pPr>
    </w:p>
    <w:p w14:paraId="05FFDE36"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880448" behindDoc="0" locked="0" layoutInCell="1" allowOverlap="1" wp14:anchorId="75F706B9" wp14:editId="20C9D953">
                <wp:simplePos x="0" y="0"/>
                <wp:positionH relativeFrom="column">
                  <wp:posOffset>6355715</wp:posOffset>
                </wp:positionH>
                <wp:positionV relativeFrom="paragraph">
                  <wp:posOffset>4299585</wp:posOffset>
                </wp:positionV>
                <wp:extent cx="865505" cy="2209165"/>
                <wp:effectExtent l="2540" t="381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835D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1D68299"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706B9" id="Text Box 247" o:spid="_x0000_s1142" type="#_x0000_t202" style="position:absolute;margin-left:500.45pt;margin-top:338.55pt;width:68.15pt;height:173.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28v3QEAAJ0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lIWv42do5yamhOJAhhDgwFnIq4Fu9IxEh5qbj/eRCoOOs/WfIlhmspcCnqpRBW&#10;dkCxC5zN5W2YQ3hwaNqOwGfnLdyQd9okWc9EzpwpA0ntOa8xZL9/p1vPf9X+F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A0728v3QEAAJ0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5E1835D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1D68299"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3FC6BFF" w14:textId="77777777" w:rsidR="003867E9" w:rsidRPr="00653E78" w:rsidRDefault="003867E9" w:rsidP="003867E9">
      <w:pPr>
        <w:jc w:val="center"/>
        <w:rPr>
          <w:b/>
          <w:i/>
          <w:sz w:val="40"/>
          <w:szCs w:val="40"/>
        </w:rPr>
      </w:pPr>
      <w:r w:rsidRPr="00653E78">
        <w:rPr>
          <w:rFonts w:hint="eastAsia"/>
          <w:b/>
          <w:i/>
          <w:sz w:val="40"/>
          <w:szCs w:val="40"/>
        </w:rPr>
        <w:t>Acknowledgement</w:t>
      </w:r>
    </w:p>
    <w:p w14:paraId="45C8002F"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24BBF028"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8F8E348" w14:textId="77777777" w:rsidR="003867E9" w:rsidRDefault="003867E9" w:rsidP="003867E9">
      <w:pPr>
        <w:spacing w:line="360" w:lineRule="auto"/>
        <w:rPr>
          <w:sz w:val="32"/>
          <w:szCs w:val="32"/>
        </w:rPr>
      </w:pPr>
    </w:p>
    <w:p w14:paraId="5F341633" w14:textId="77777777" w:rsidR="003867E9" w:rsidRDefault="003867E9" w:rsidP="003867E9">
      <w:pPr>
        <w:spacing w:line="360" w:lineRule="auto"/>
        <w:rPr>
          <w:sz w:val="32"/>
          <w:szCs w:val="32"/>
        </w:rPr>
      </w:pPr>
    </w:p>
    <w:p w14:paraId="6C448295" w14:textId="77777777" w:rsidR="003867E9" w:rsidRDefault="003867E9" w:rsidP="003867E9">
      <w:pPr>
        <w:spacing w:line="360" w:lineRule="auto"/>
        <w:rPr>
          <w:sz w:val="32"/>
          <w:szCs w:val="32"/>
        </w:rPr>
      </w:pPr>
    </w:p>
    <w:p w14:paraId="1B528917" w14:textId="77777777" w:rsidR="003867E9" w:rsidRDefault="003867E9" w:rsidP="003867E9">
      <w:pPr>
        <w:spacing w:line="360" w:lineRule="auto"/>
        <w:rPr>
          <w:sz w:val="32"/>
          <w:szCs w:val="32"/>
        </w:rPr>
      </w:pPr>
    </w:p>
    <w:p w14:paraId="4861EDAE" w14:textId="77777777" w:rsidR="003867E9" w:rsidRDefault="003867E9" w:rsidP="003867E9">
      <w:pPr>
        <w:spacing w:line="360" w:lineRule="auto"/>
        <w:rPr>
          <w:sz w:val="32"/>
          <w:szCs w:val="32"/>
        </w:rPr>
      </w:pPr>
    </w:p>
    <w:p w14:paraId="6FE7FA22" w14:textId="77777777" w:rsidR="003867E9" w:rsidRDefault="003867E9" w:rsidP="003867E9">
      <w:pPr>
        <w:spacing w:line="360" w:lineRule="auto"/>
        <w:rPr>
          <w:sz w:val="32"/>
          <w:szCs w:val="32"/>
        </w:rPr>
      </w:pPr>
    </w:p>
    <w:p w14:paraId="3173E6F5" w14:textId="77777777" w:rsidR="003867E9" w:rsidRDefault="003867E9" w:rsidP="003867E9">
      <w:pPr>
        <w:spacing w:line="360" w:lineRule="auto"/>
        <w:rPr>
          <w:sz w:val="32"/>
          <w:szCs w:val="32"/>
        </w:rPr>
      </w:pPr>
    </w:p>
    <w:p w14:paraId="4670218A" w14:textId="77777777" w:rsidR="003867E9" w:rsidRDefault="003867E9" w:rsidP="003867E9">
      <w:pPr>
        <w:spacing w:line="360" w:lineRule="auto"/>
        <w:rPr>
          <w:sz w:val="32"/>
          <w:szCs w:val="32"/>
        </w:rPr>
      </w:pPr>
    </w:p>
    <w:p w14:paraId="56C3917C" w14:textId="77777777" w:rsidR="003867E9" w:rsidRPr="008777F4" w:rsidRDefault="003867E9" w:rsidP="003867E9">
      <w:pPr>
        <w:spacing w:line="360" w:lineRule="auto"/>
        <w:rPr>
          <w:sz w:val="32"/>
          <w:szCs w:val="32"/>
        </w:rPr>
      </w:pPr>
    </w:p>
    <w:p w14:paraId="27B12089" w14:textId="77777777" w:rsidR="003867E9" w:rsidRDefault="003867E9" w:rsidP="003867E9"/>
    <w:sdt>
      <w:sdtPr>
        <w:rPr>
          <w:rFonts w:asciiTheme="minorHAnsi" w:eastAsiaTheme="minorEastAsia" w:hAnsiTheme="minorHAnsi" w:cstheme="minorBidi"/>
          <w:color w:val="auto"/>
          <w:sz w:val="22"/>
          <w:szCs w:val="22"/>
        </w:rPr>
        <w:id w:val="-421881985"/>
        <w:docPartObj>
          <w:docPartGallery w:val="Table of Contents"/>
          <w:docPartUnique/>
        </w:docPartObj>
      </w:sdtPr>
      <w:sdtEndPr>
        <w:rPr>
          <w:b/>
          <w:bCs/>
          <w:noProof/>
        </w:rPr>
      </w:sdtEndPr>
      <w:sdtContent>
        <w:p w14:paraId="5139DD1E" w14:textId="77777777" w:rsidR="003867E9" w:rsidRDefault="003867E9" w:rsidP="003867E9">
          <w:pPr>
            <w:pStyle w:val="TOCHeading"/>
          </w:pPr>
          <w:r>
            <w:t>Table of Contents</w:t>
          </w:r>
        </w:p>
        <w:p w14:paraId="33E4AE54" w14:textId="01B2E5A4"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67008B9A" w14:textId="42AAAE45"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1AF890E7" w14:textId="110F1A21"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4CDBAE5B" w14:textId="7F104D8A"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22BCBAFE" w14:textId="33D576C0"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D5E6543" w14:textId="7C03F67B"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95F7DA6" w14:textId="747FDF74"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F643FFF" w14:textId="39064F4D"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3F7C253" w14:textId="6DD93F93"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2E6B5D5" w14:textId="493D24AF"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7DA7164" w14:textId="482B62DB"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23CC7F7" w14:textId="14286D14"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50D0493D" w14:textId="77777777" w:rsidR="003867E9" w:rsidRDefault="003867E9" w:rsidP="003867E9">
          <w:r>
            <w:rPr>
              <w:b/>
              <w:bCs/>
              <w:noProof/>
            </w:rPr>
            <w:fldChar w:fldCharType="end"/>
          </w:r>
        </w:p>
      </w:sdtContent>
    </w:sdt>
    <w:p w14:paraId="61968253" w14:textId="77777777" w:rsidR="003867E9" w:rsidRDefault="003867E9" w:rsidP="003867E9">
      <w:pPr>
        <w:spacing w:before="100" w:beforeAutospacing="1" w:line="360" w:lineRule="auto"/>
        <w:rPr>
          <w:sz w:val="24"/>
          <w:szCs w:val="24"/>
        </w:rPr>
      </w:pPr>
    </w:p>
    <w:p w14:paraId="661289D5" w14:textId="77777777" w:rsidR="003867E9" w:rsidRDefault="003867E9" w:rsidP="003867E9">
      <w:pPr>
        <w:rPr>
          <w:sz w:val="24"/>
          <w:szCs w:val="24"/>
        </w:rPr>
      </w:pPr>
      <w:r>
        <w:rPr>
          <w:sz w:val="24"/>
          <w:szCs w:val="24"/>
        </w:rPr>
        <w:br w:type="page"/>
      </w:r>
    </w:p>
    <w:p w14:paraId="703EAEDB"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FC6F8C7"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7F42AF73"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3C51C1B8"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27817BE6"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2D7AE80B"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5F24BE64"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1FA8FEB6"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314053AD"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0BD6D93C"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4C588DEA" w14:textId="77777777" w:rsidR="003867E9" w:rsidRPr="005F2654" w:rsidRDefault="003867E9" w:rsidP="003867E9">
      <w:pPr>
        <w:spacing w:line="360" w:lineRule="auto"/>
        <w:rPr>
          <w:sz w:val="24"/>
          <w:szCs w:val="24"/>
        </w:rPr>
      </w:pPr>
    </w:p>
    <w:p w14:paraId="7C492FE8"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1EBFD8AF"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40E87FBA"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3278C75B"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5E84BE28"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257FE50A"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368288AD"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48C218BC"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593BAD80"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617BF318"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6B29D9A0"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3F8EBD45"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61FFDA81"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2F6E69EB"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9E23B28"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37043EC1"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38E8480F" w14:textId="77777777" w:rsidR="003867E9" w:rsidRPr="005F2654" w:rsidRDefault="003867E9" w:rsidP="003867E9">
      <w:pPr>
        <w:spacing w:line="360" w:lineRule="auto"/>
        <w:rPr>
          <w:sz w:val="24"/>
          <w:szCs w:val="24"/>
        </w:rPr>
      </w:pPr>
    </w:p>
    <w:p w14:paraId="4221280A"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0D09D124"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4CA90CD2"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0C5DBDB7"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0343DEC4"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5DC5AB0A"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33F946D"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392DD265"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2DED3A65"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00E60D09"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148ECBAB"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452817D8"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2E278BB4"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3E274C76"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04AD1D11"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0040D29F"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51DCCF24"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1F036675"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607E5837"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6A0B1B48"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4722892D"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12F54C08"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677289B9"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301A6E9A"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0111CF1C"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23430B63"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5E18A0DE"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71E04A10" w14:textId="77777777" w:rsidR="003867E9" w:rsidRPr="005F2654" w:rsidRDefault="003867E9" w:rsidP="003867E9">
      <w:pPr>
        <w:spacing w:line="360" w:lineRule="auto"/>
        <w:rPr>
          <w:sz w:val="24"/>
          <w:szCs w:val="24"/>
        </w:rPr>
      </w:pPr>
    </w:p>
    <w:p w14:paraId="44862F1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6AC85E5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23D80E2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32A4441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62D4F03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1E110B62"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EEE836C"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F349163"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4EBA63E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5F98305F"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C848BF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33FA92AB"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2ED9816A" w14:textId="77777777" w:rsidR="003867E9" w:rsidRPr="005F2654" w:rsidRDefault="003867E9" w:rsidP="003867E9">
      <w:pPr>
        <w:spacing w:line="360" w:lineRule="auto"/>
        <w:rPr>
          <w:sz w:val="24"/>
          <w:szCs w:val="24"/>
        </w:rPr>
      </w:pPr>
    </w:p>
    <w:p w14:paraId="69468A6F" w14:textId="77777777" w:rsidR="003867E9" w:rsidRDefault="003867E9" w:rsidP="003867E9"/>
    <w:p w14:paraId="5239B6BD" w14:textId="77777777" w:rsidR="003867E9" w:rsidRDefault="003867E9" w:rsidP="003867E9"/>
    <w:p w14:paraId="0B245884" w14:textId="77777777" w:rsidR="003867E9" w:rsidRDefault="003867E9" w:rsidP="003867E9"/>
    <w:p w14:paraId="0C6469FE" w14:textId="77777777" w:rsidR="003867E9" w:rsidRDefault="003867E9" w:rsidP="003867E9"/>
    <w:p w14:paraId="0342E4EF" w14:textId="77777777" w:rsidR="003867E9" w:rsidRDefault="003867E9" w:rsidP="003867E9"/>
    <w:p w14:paraId="38554605" w14:textId="77777777" w:rsidR="003867E9" w:rsidRDefault="003867E9" w:rsidP="003867E9"/>
    <w:p w14:paraId="3A6BF334" w14:textId="77777777" w:rsidR="003867E9" w:rsidRDefault="003867E9" w:rsidP="003867E9"/>
    <w:p w14:paraId="5A5DE403" w14:textId="77777777" w:rsidR="003867E9" w:rsidRDefault="003867E9" w:rsidP="003867E9"/>
    <w:p w14:paraId="5F0123ED" w14:textId="77777777" w:rsidR="003867E9" w:rsidRDefault="003867E9" w:rsidP="003867E9"/>
    <w:p w14:paraId="49CC16F6" w14:textId="77777777" w:rsidR="003867E9" w:rsidRDefault="003867E9" w:rsidP="003867E9"/>
    <w:p w14:paraId="3599A95E" w14:textId="77777777" w:rsidR="003867E9" w:rsidRDefault="003867E9" w:rsidP="003867E9"/>
    <w:p w14:paraId="6303585B" w14:textId="77777777" w:rsidR="003867E9" w:rsidRDefault="003867E9" w:rsidP="003867E9"/>
    <w:p w14:paraId="126199C4" w14:textId="77777777" w:rsidR="003867E9" w:rsidRDefault="003867E9" w:rsidP="003867E9"/>
    <w:p w14:paraId="4554AD99" w14:textId="77777777" w:rsidR="003867E9" w:rsidRDefault="003867E9" w:rsidP="003867E9"/>
    <w:p w14:paraId="5C94A5AA" w14:textId="77777777" w:rsidR="003867E9" w:rsidRDefault="003867E9" w:rsidP="003867E9"/>
    <w:p w14:paraId="4DA457DA" w14:textId="77777777" w:rsidR="003867E9" w:rsidRDefault="003867E9" w:rsidP="003867E9"/>
    <w:p w14:paraId="34CB3205" w14:textId="77777777" w:rsidR="003867E9" w:rsidRDefault="003867E9" w:rsidP="003867E9"/>
    <w:p w14:paraId="724AABE7" w14:textId="77777777" w:rsidR="003867E9" w:rsidRDefault="003867E9" w:rsidP="003867E9">
      <w:pPr>
        <w:pStyle w:val="Heading1"/>
      </w:pPr>
      <w:r w:rsidRPr="00B12DEE">
        <w:lastRenderedPageBreak/>
        <w:t>Bibliography</w:t>
      </w:r>
    </w:p>
    <w:p w14:paraId="35B19EB3" w14:textId="77777777" w:rsidR="003867E9" w:rsidRDefault="003867E9" w:rsidP="003867E9"/>
    <w:p w14:paraId="7A221483" w14:textId="77777777" w:rsidR="003867E9" w:rsidRPr="00B12DEE" w:rsidRDefault="00B13568" w:rsidP="003867E9">
      <w:pPr>
        <w:rPr>
          <w:color w:val="000000" w:themeColor="text1"/>
        </w:rPr>
      </w:pPr>
      <w:hyperlink r:id="rId35" w:history="1">
        <w:r w:rsidR="003867E9" w:rsidRPr="00B12DEE">
          <w:rPr>
            <w:rStyle w:val="Hyperlink"/>
            <w:color w:val="000000" w:themeColor="text1"/>
          </w:rPr>
          <w:t>https://blog.ipleaders.in/free-consent/</w:t>
        </w:r>
      </w:hyperlink>
    </w:p>
    <w:p w14:paraId="0879DD7B" w14:textId="77777777" w:rsidR="003867E9" w:rsidRDefault="00B13568" w:rsidP="003867E9">
      <w:hyperlink r:id="rId36" w:history="1">
        <w:r w:rsidR="003867E9" w:rsidRPr="00B12DEE">
          <w:rPr>
            <w:rStyle w:val="Hyperlink"/>
            <w:color w:val="000000" w:themeColor="text1"/>
          </w:rPr>
          <w:t>https://egyankosh.ac.in/bitstream/123456789/13360/1/Unit-4.pdf</w:t>
        </w:r>
      </w:hyperlink>
    </w:p>
    <w:p w14:paraId="46325CC6" w14:textId="77777777" w:rsidR="003867E9" w:rsidRPr="00B12DEE" w:rsidRDefault="003867E9" w:rsidP="003867E9"/>
    <w:p w14:paraId="0BA98493" w14:textId="77777777" w:rsidR="003867E9" w:rsidRDefault="003867E9" w:rsidP="003867E9">
      <w:pPr>
        <w:pStyle w:val="TOCHeading"/>
        <w:rPr>
          <w:noProof/>
        </w:rPr>
      </w:pPr>
      <w:r>
        <w:rPr>
          <w:noProof/>
        </w:rPr>
        <mc:AlternateContent>
          <mc:Choice Requires="wps">
            <w:drawing>
              <wp:anchor distT="0" distB="0" distL="114300" distR="114300" simplePos="0" relativeHeight="251884544" behindDoc="0" locked="0" layoutInCell="1" allowOverlap="1" wp14:anchorId="265FCBA3" wp14:editId="4413E430">
                <wp:simplePos x="0" y="0"/>
                <wp:positionH relativeFrom="column">
                  <wp:posOffset>735330</wp:posOffset>
                </wp:positionH>
                <wp:positionV relativeFrom="paragraph">
                  <wp:posOffset>228600</wp:posOffset>
                </wp:positionV>
                <wp:extent cx="5875020" cy="7046595"/>
                <wp:effectExtent l="152400" t="152400" r="144780" b="154305"/>
                <wp:wrapNone/>
                <wp:docPr id="248" name="Rectangle 248"/>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99034" id="Rectangle 248" o:spid="_x0000_s1026" style="position:absolute;margin-left:57.9pt;margin-top:18pt;width:462.6pt;height:554.8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82496" behindDoc="0" locked="0" layoutInCell="1" allowOverlap="1" wp14:anchorId="4A25D336" wp14:editId="2824AD4A">
                <wp:simplePos x="0" y="0"/>
                <wp:positionH relativeFrom="column">
                  <wp:posOffset>6355715</wp:posOffset>
                </wp:positionH>
                <wp:positionV relativeFrom="paragraph">
                  <wp:posOffset>4299585</wp:posOffset>
                </wp:positionV>
                <wp:extent cx="865505" cy="2209165"/>
                <wp:effectExtent l="2540" t="3810" r="0" b="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F4C9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01960F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5D336" id="Text Box 249" o:spid="_x0000_s1143" type="#_x0000_t202" style="position:absolute;margin-left:500.45pt;margin-top:338.55pt;width:68.15pt;height:173.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hk3QEAAJ0DAAAOAAAAZHJzL2Uyb0RvYy54bWysU8tu2zAQvBfoPxC815KF2k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lIWv42do5yamhOJAhhDgwFnIq4Fu9IxEh5qbj/eRCoOOs/WfIlhmspcCnqpRBW&#10;dkCxC5zN5W2YQ3hwaNqOwGfnLdyQd9okWc9EzpwpA0ntOa8xZL9/p1vPf9X+F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DcWAhk3QEAAJ0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60AF4C9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01960F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014FB361" w14:textId="77777777" w:rsidR="003867E9" w:rsidRDefault="003867E9" w:rsidP="003867E9">
      <w:r>
        <w:rPr>
          <w:noProof/>
        </w:rPr>
        <mc:AlternateContent>
          <mc:Choice Requires="wps">
            <w:drawing>
              <wp:anchor distT="0" distB="0" distL="114300" distR="114300" simplePos="0" relativeHeight="251891712" behindDoc="0" locked="0" layoutInCell="1" allowOverlap="1" wp14:anchorId="2218AE3A" wp14:editId="27E09F58">
                <wp:simplePos x="0" y="0"/>
                <wp:positionH relativeFrom="column">
                  <wp:posOffset>2479675</wp:posOffset>
                </wp:positionH>
                <wp:positionV relativeFrom="paragraph">
                  <wp:posOffset>1684020</wp:posOffset>
                </wp:positionV>
                <wp:extent cx="1863416" cy="264795"/>
                <wp:effectExtent l="0" t="0" r="3810" b="1905"/>
                <wp:wrapNone/>
                <wp:docPr id="250" name="Text Box 250"/>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3CDEB7C6"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AE3A" id="Text Box 250" o:spid="_x0000_s1144" type="#_x0000_t202" style="position:absolute;margin-left:195.25pt;margin-top:132.6pt;width:146.75pt;height:20.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" filled="f" stroked="f" strokeweight=".5pt">
                <v:textbox inset="0,0,0,0">
                  <w:txbxContent>
                    <w:p w14:paraId="3CDEB7C6"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6F4DB640" wp14:editId="1355B9CD">
                <wp:simplePos x="0" y="0"/>
                <wp:positionH relativeFrom="column">
                  <wp:posOffset>4107815</wp:posOffset>
                </wp:positionH>
                <wp:positionV relativeFrom="paragraph">
                  <wp:posOffset>5368185</wp:posOffset>
                </wp:positionV>
                <wp:extent cx="5282565" cy="5282565"/>
                <wp:effectExtent l="19050" t="19050" r="32385" b="32385"/>
                <wp:wrapNone/>
                <wp:docPr id="251" name="Straight Connector 251"/>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1064C" id="Straight Connector 251" o:spid="_x0000_s1026" style="position:absolute;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889664" behindDoc="0" locked="0" layoutInCell="1" allowOverlap="1" wp14:anchorId="5AC5AD63" wp14:editId="6C99867B">
                <wp:simplePos x="0" y="0"/>
                <wp:positionH relativeFrom="column">
                  <wp:posOffset>261620</wp:posOffset>
                </wp:positionH>
                <wp:positionV relativeFrom="paragraph">
                  <wp:posOffset>7237730</wp:posOffset>
                </wp:positionV>
                <wp:extent cx="914400" cy="304800"/>
                <wp:effectExtent l="0" t="0" r="15240" b="0"/>
                <wp:wrapNone/>
                <wp:docPr id="252" name="Text Box 25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A6A5635"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5AD63" id="Text Box 252" o:spid="_x0000_s1145" type="#_x0000_t202" style="position:absolute;margin-left:20.6pt;margin-top:569.9pt;width:1in;height:24pt;z-index:251889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0WVJ&#10;Fg8CAAAiBAAADgAAAAAAAAAAAAAAAAAuAgAAZHJzL2Uyb0RvYy54bWxQSwECLQAUAAYACAAAACEA&#10;+LBfJeAAAAAMAQAADwAAAAAAAAAAAAAAAABpBAAAZHJzL2Rvd25yZXYueG1sUEsFBgAAAAAEAAQA&#10;8wAAAHYFAAAAAA==&#10;" filled="f" stroked="f" strokeweight=".5pt">
                <v:textbox inset="0,0,0,0">
                  <w:txbxContent>
                    <w:p w14:paraId="0A6A5635"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8C8FC84" wp14:editId="318C3A15">
                <wp:simplePos x="0" y="0"/>
                <wp:positionH relativeFrom="column">
                  <wp:posOffset>1585838</wp:posOffset>
                </wp:positionH>
                <wp:positionV relativeFrom="paragraph">
                  <wp:posOffset>7183120</wp:posOffset>
                </wp:positionV>
                <wp:extent cx="5025390" cy="1492250"/>
                <wp:effectExtent l="0" t="0" r="3810" b="12700"/>
                <wp:wrapNone/>
                <wp:docPr id="253" name="Text Box 253"/>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5BB9A912" w14:textId="77777777" w:rsidR="003867E9" w:rsidRPr="00846B4F" w:rsidRDefault="003867E9" w:rsidP="003867E9">
                            <w:pPr>
                              <w:spacing w:after="0"/>
                              <w:rPr>
                                <w:b/>
                                <w:bCs/>
                                <w:sz w:val="40"/>
                                <w:szCs w:val="40"/>
                              </w:rPr>
                            </w:pPr>
                            <w:r>
                              <w:rPr>
                                <w:b/>
                                <w:bCs/>
                                <w:sz w:val="40"/>
                                <w:szCs w:val="40"/>
                              </w:rPr>
                              <w:t>MUKESH SINGH NEGI</w:t>
                            </w:r>
                          </w:p>
                          <w:p w14:paraId="7C97ED7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B7E6EA2"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FC84" id="Text Box 253" o:spid="_x0000_s1146" type="#_x0000_t202" style="position:absolute;margin-left:124.85pt;margin-top:565.6pt;width:395.7pt;height:11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A8QjW/EgIAACYEAAAOAAAAAAAAAAAAAAAAAC4CAABkcnMvZTJvRG9jLnhtbFBLAQItABQABgAI&#10;AAAAIQC9ACJW4gAAAA4BAAAPAAAAAAAAAAAAAAAAAGwEAABkcnMvZG93bnJldi54bWxQSwUGAAAA&#10;AAQABADzAAAAewUAAAAA&#10;" filled="f" stroked="f" strokeweight=".5pt">
                <v:textbox inset="0,0,0,0">
                  <w:txbxContent>
                    <w:p w14:paraId="5BB9A912" w14:textId="77777777" w:rsidR="003867E9" w:rsidRPr="00846B4F" w:rsidRDefault="003867E9" w:rsidP="003867E9">
                      <w:pPr>
                        <w:spacing w:after="0"/>
                        <w:rPr>
                          <w:b/>
                          <w:bCs/>
                          <w:sz w:val="40"/>
                          <w:szCs w:val="40"/>
                        </w:rPr>
                      </w:pPr>
                      <w:r>
                        <w:rPr>
                          <w:b/>
                          <w:bCs/>
                          <w:sz w:val="40"/>
                          <w:szCs w:val="40"/>
                        </w:rPr>
                        <w:t>MUKESH SINGH NEGI</w:t>
                      </w:r>
                    </w:p>
                    <w:p w14:paraId="7C97ED7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6B7E6EA2"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885568" behindDoc="0" locked="0" layoutInCell="1" allowOverlap="1" wp14:anchorId="6B9D0135" wp14:editId="01443655">
                <wp:simplePos x="0" y="0"/>
                <wp:positionH relativeFrom="column">
                  <wp:posOffset>959727</wp:posOffset>
                </wp:positionH>
                <wp:positionV relativeFrom="paragraph">
                  <wp:posOffset>4206766</wp:posOffset>
                </wp:positionV>
                <wp:extent cx="6921719" cy="6333140"/>
                <wp:effectExtent l="171450" t="114300" r="50800" b="182245"/>
                <wp:wrapNone/>
                <wp:docPr id="254" name="Group 254"/>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255" name="Straight Connector 255"/>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5E6A8A" id="Group 254" o:spid="_x0000_s1026" style="position:absolute;margin-left:75.55pt;margin-top:331.25pt;width:545pt;height:498.65pt;z-index:251885568;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KKSm410AgAA3AcAAA4A&#10;AAAAAAAAAAAAAAAALgIAAGRycy9lMm9Eb2MueG1sUEsBAi0AFAAGAAgAAAAhAIJ7OpLiAAAADQEA&#10;AA8AAAAAAAAAAAAAAAAAzgQAAGRycy9kb3ducmV2LnhtbFBLBQYAAAAABAAEAPMAAADdBQAAAAA=&#10;">
                <v:line id="Straight Connector 255"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" strokecolor="white [3212]" strokeweight="30pt"/>
                <v:line id="Straight Connector 256"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1894784" behindDoc="0" locked="0" layoutInCell="1" allowOverlap="1" wp14:anchorId="30E519E5" wp14:editId="601F36D0">
                <wp:simplePos x="0" y="0"/>
                <wp:positionH relativeFrom="column">
                  <wp:posOffset>3989705</wp:posOffset>
                </wp:positionH>
                <wp:positionV relativeFrom="paragraph">
                  <wp:posOffset>5249011</wp:posOffset>
                </wp:positionV>
                <wp:extent cx="5282565" cy="5282565"/>
                <wp:effectExtent l="38100" t="38100" r="51435" b="70485"/>
                <wp:wrapNone/>
                <wp:docPr id="257" name="Straight Connector 257"/>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85C5D" id="Straight Connector 257"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893760" behindDoc="0" locked="0" layoutInCell="1" allowOverlap="1" wp14:anchorId="2886BFFD" wp14:editId="548016CA">
                <wp:simplePos x="0" y="0"/>
                <wp:positionH relativeFrom="column">
                  <wp:posOffset>3628390</wp:posOffset>
                </wp:positionH>
                <wp:positionV relativeFrom="paragraph">
                  <wp:posOffset>5289550</wp:posOffset>
                </wp:positionV>
                <wp:extent cx="5282565" cy="5282565"/>
                <wp:effectExtent l="95250" t="76200" r="0" b="108585"/>
                <wp:wrapNone/>
                <wp:docPr id="258" name="Straight Connector 258"/>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5E4D9" id="Straight Connector 258" o:spid="_x0000_s1026" style="position:absolute;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86592" behindDoc="0" locked="0" layoutInCell="1" allowOverlap="1" wp14:anchorId="50F720F8" wp14:editId="33B89EEA">
                <wp:simplePos x="0" y="0"/>
                <wp:positionH relativeFrom="column">
                  <wp:posOffset>-1513205</wp:posOffset>
                </wp:positionH>
                <wp:positionV relativeFrom="paragraph">
                  <wp:posOffset>-2092363</wp:posOffset>
                </wp:positionV>
                <wp:extent cx="5282565" cy="5282565"/>
                <wp:effectExtent l="95250" t="76200" r="0" b="108585"/>
                <wp:wrapNone/>
                <wp:docPr id="259" name="Straight Connector 259"/>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6ED3F" id="Straight Connector 259"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887616" behindDoc="0" locked="0" layoutInCell="1" allowOverlap="1" wp14:anchorId="4CB54229" wp14:editId="60B7FFDA">
                <wp:simplePos x="0" y="0"/>
                <wp:positionH relativeFrom="column">
                  <wp:posOffset>-1346835</wp:posOffset>
                </wp:positionH>
                <wp:positionV relativeFrom="paragraph">
                  <wp:posOffset>-1371600</wp:posOffset>
                </wp:positionV>
                <wp:extent cx="5924550" cy="5924550"/>
                <wp:effectExtent l="304800" t="285750" r="247650" b="323850"/>
                <wp:wrapNone/>
                <wp:docPr id="260" name="Straight Connector 260"/>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1B1CD" id="Straight Connector 260"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83520" behindDoc="0" locked="0" layoutInCell="1" allowOverlap="1" wp14:anchorId="0DDF29B0" wp14:editId="454EF019">
                <wp:simplePos x="0" y="0"/>
                <wp:positionH relativeFrom="column">
                  <wp:posOffset>-1657350</wp:posOffset>
                </wp:positionH>
                <wp:positionV relativeFrom="paragraph">
                  <wp:posOffset>-1371600</wp:posOffset>
                </wp:positionV>
                <wp:extent cx="5282565" cy="5282565"/>
                <wp:effectExtent l="171450" t="152400" r="146685" b="184785"/>
                <wp:wrapNone/>
                <wp:docPr id="261" name="Straight Connector 261"/>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EB8B4" id="Straight Connector 261"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69A137A6" w14:textId="77777777" w:rsidR="003867E9" w:rsidRDefault="003867E9" w:rsidP="003867E9">
      <w:pPr>
        <w:rPr>
          <w:sz w:val="24"/>
          <w:szCs w:val="24"/>
        </w:rPr>
      </w:pPr>
      <w:r>
        <w:rPr>
          <w:noProof/>
        </w:rPr>
        <mc:AlternateContent>
          <mc:Choice Requires="wps">
            <w:drawing>
              <wp:anchor distT="0" distB="0" distL="114300" distR="114300" simplePos="0" relativeHeight="251892736" behindDoc="0" locked="0" layoutInCell="1" allowOverlap="1" wp14:anchorId="005DBA8A" wp14:editId="26C9F03D">
                <wp:simplePos x="0" y="0"/>
                <wp:positionH relativeFrom="column">
                  <wp:posOffset>1089660</wp:posOffset>
                </wp:positionH>
                <wp:positionV relativeFrom="paragraph">
                  <wp:posOffset>3353435</wp:posOffset>
                </wp:positionV>
                <wp:extent cx="4853940" cy="2308860"/>
                <wp:effectExtent l="0" t="0" r="3810" b="15240"/>
                <wp:wrapNone/>
                <wp:docPr id="262" name="Text Box 262"/>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4D312FC4"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3025A6D"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C53FAD7" w14:textId="77777777" w:rsidR="003867E9" w:rsidRPr="003F5839" w:rsidRDefault="003867E9" w:rsidP="003867E9">
                            <w:pPr>
                              <w:jc w:val="center"/>
                              <w:rPr>
                                <w:i/>
                                <w:iCs/>
                                <w:sz w:val="48"/>
                                <w:szCs w:val="48"/>
                                <w:lang w:val="en-IN"/>
                              </w:rPr>
                            </w:pPr>
                            <w:r w:rsidRPr="003F5839">
                              <w:rPr>
                                <w:i/>
                                <w:iCs/>
                                <w:sz w:val="48"/>
                                <w:szCs w:val="48"/>
                                <w:lang w:val="en-IN"/>
                              </w:rPr>
                              <w:t>Topic</w:t>
                            </w:r>
                          </w:p>
                          <w:p w14:paraId="7CCACBA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DBA8A" id="Text Box 262" o:spid="_x0000_s1147" type="#_x0000_t202" style="position:absolute;margin-left:85.8pt;margin-top:264.05pt;width:382.2pt;height:181.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UFEw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0SD4fVtlCdaQNEU7keyfXDU3x&#10;KHx4EUhs0+Sk4PBMhzZA3eBscVYD/vzbfYwnEsjLWUfqKbn/sReoODPfLNETpTYYOBjbwbD79h5I&#10;kGN6G04mkxIwmMHUCO0bCXsVu5BLWEm9Sh4G8z6cNEwPQ6rVKgWRoJwIj3bjZCwdcYyYvvZvAt0Z&#10;+ECcPcGgK1G8w/8Ue2JgtQ+gm0RORPaE4hlwEmPi7Pxwotp//09R1+e9/AU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bIBUFEwIAACYEAAAOAAAAAAAAAAAAAAAAAC4CAABkcnMvZTJvRG9jLnhtbFBLAQItABQABgAI&#10;AAAAIQBCxjul4QAAAAsBAAAPAAAAAAAAAAAAAAAAAG0EAABkcnMvZG93bnJldi54bWxQSwUGAAAA&#10;AAQABADzAAAAewUAAAAA&#10;" filled="f" stroked="f" strokeweight=".5pt">
                <v:textbox inset="0,0,0,0">
                  <w:txbxContent>
                    <w:p w14:paraId="4D312FC4"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3025A6D"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C53FAD7" w14:textId="77777777" w:rsidR="003867E9" w:rsidRPr="003F5839" w:rsidRDefault="003867E9" w:rsidP="003867E9">
                      <w:pPr>
                        <w:jc w:val="center"/>
                        <w:rPr>
                          <w:i/>
                          <w:iCs/>
                          <w:sz w:val="48"/>
                          <w:szCs w:val="48"/>
                          <w:lang w:val="en-IN"/>
                        </w:rPr>
                      </w:pPr>
                      <w:r w:rsidRPr="003F5839">
                        <w:rPr>
                          <w:i/>
                          <w:iCs/>
                          <w:sz w:val="48"/>
                          <w:szCs w:val="48"/>
                          <w:lang w:val="en-IN"/>
                        </w:rPr>
                        <w:t>Topic</w:t>
                      </w:r>
                    </w:p>
                    <w:p w14:paraId="7CCACBA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888640" behindDoc="0" locked="0" layoutInCell="1" allowOverlap="1" wp14:anchorId="2C121F2B" wp14:editId="4E426FAA">
                <wp:simplePos x="0" y="0"/>
                <wp:positionH relativeFrom="column">
                  <wp:posOffset>1756410</wp:posOffset>
                </wp:positionH>
                <wp:positionV relativeFrom="paragraph">
                  <wp:posOffset>2085975</wp:posOffset>
                </wp:positionV>
                <wp:extent cx="3116581" cy="1345565"/>
                <wp:effectExtent l="0" t="0" r="7620" b="6985"/>
                <wp:wrapNone/>
                <wp:docPr id="263" name="Group 263"/>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264" name="Text Box 264"/>
                        <wps:cNvSpPr txBox="1"/>
                        <wps:spPr>
                          <a:xfrm>
                            <a:off x="-922704" y="606471"/>
                            <a:ext cx="499300" cy="1035167"/>
                          </a:xfrm>
                          <a:prstGeom prst="rect">
                            <a:avLst/>
                          </a:prstGeom>
                          <a:noFill/>
                          <a:ln w="6350">
                            <a:noFill/>
                          </a:ln>
                        </wps:spPr>
                        <wps:txbx>
                          <w:txbxContent>
                            <w:p w14:paraId="55DB2B75"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41EFD5F"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65" name="Text Box 265"/>
                        <wps:cNvSpPr txBox="1"/>
                        <wps:spPr>
                          <a:xfrm>
                            <a:off x="-1071868" y="87053"/>
                            <a:ext cx="825384" cy="519418"/>
                          </a:xfrm>
                          <a:prstGeom prst="rect">
                            <a:avLst/>
                          </a:prstGeom>
                          <a:noFill/>
                          <a:ln w="6350">
                            <a:noFill/>
                          </a:ln>
                        </wps:spPr>
                        <wps:txbx>
                          <w:txbxContent>
                            <w:p w14:paraId="2A3EA6C4"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121F2B" id="Group 263" o:spid="_x0000_s1148" style="position:absolute;margin-left:138.3pt;margin-top:164.25pt;width:245.4pt;height:105.95pt;z-index:251888640;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">
                <v:shape id="Text Box 264" o:spid="_x0000_s1149"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" filled="f" stroked="f" strokeweight=".5pt">
                  <v:textbox inset="0,0,0,0">
                    <w:txbxContent>
                      <w:p w14:paraId="55DB2B75"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41EFD5F"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265" o:spid="_x0000_s1150"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" filled="f" stroked="f" strokeweight=".5pt">
                  <v:textbox inset="0,0,0,0">
                    <w:txbxContent>
                      <w:p w14:paraId="2A3EA6C4"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68E0C9F9" w14:textId="77777777" w:rsidR="003867E9" w:rsidRDefault="003867E9" w:rsidP="003867E9">
      <w:pPr>
        <w:pStyle w:val="TOCHeading"/>
        <w:rPr>
          <w:rFonts w:asciiTheme="minorHAnsi" w:eastAsiaTheme="minorEastAsia" w:hAnsiTheme="minorHAnsi" w:cstheme="minorBidi"/>
          <w:color w:val="auto"/>
          <w:sz w:val="22"/>
          <w:szCs w:val="22"/>
        </w:rPr>
      </w:pPr>
    </w:p>
    <w:p w14:paraId="12B145A1"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896832" behindDoc="0" locked="0" layoutInCell="1" allowOverlap="1" wp14:anchorId="65C2ABB1" wp14:editId="78418475">
                <wp:simplePos x="0" y="0"/>
                <wp:positionH relativeFrom="column">
                  <wp:posOffset>6355715</wp:posOffset>
                </wp:positionH>
                <wp:positionV relativeFrom="paragraph">
                  <wp:posOffset>4299585</wp:posOffset>
                </wp:positionV>
                <wp:extent cx="865505" cy="2209165"/>
                <wp:effectExtent l="2540" t="381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238F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0F96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ABB1" id="Text Box 266" o:spid="_x0000_s1151" type="#_x0000_t202" style="position:absolute;margin-left:500.45pt;margin-top:338.55pt;width:68.15pt;height:173.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A1NU63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7EE238F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0F96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5C8E1BE" w14:textId="77777777" w:rsidR="003867E9" w:rsidRPr="00653E78" w:rsidRDefault="003867E9" w:rsidP="003867E9">
      <w:pPr>
        <w:jc w:val="center"/>
        <w:rPr>
          <w:b/>
          <w:i/>
          <w:sz w:val="40"/>
          <w:szCs w:val="40"/>
        </w:rPr>
      </w:pPr>
      <w:r w:rsidRPr="00653E78">
        <w:rPr>
          <w:rFonts w:hint="eastAsia"/>
          <w:b/>
          <w:i/>
          <w:sz w:val="40"/>
          <w:szCs w:val="40"/>
        </w:rPr>
        <w:t>Acknowledgement</w:t>
      </w:r>
    </w:p>
    <w:p w14:paraId="76890EF6"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030FE483"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13BE33DC" w14:textId="77777777" w:rsidR="003867E9" w:rsidRDefault="003867E9" w:rsidP="003867E9">
      <w:pPr>
        <w:spacing w:line="360" w:lineRule="auto"/>
        <w:rPr>
          <w:sz w:val="32"/>
          <w:szCs w:val="32"/>
        </w:rPr>
      </w:pPr>
    </w:p>
    <w:p w14:paraId="02D8303B" w14:textId="77777777" w:rsidR="003867E9" w:rsidRDefault="003867E9" w:rsidP="003867E9">
      <w:pPr>
        <w:spacing w:line="360" w:lineRule="auto"/>
        <w:rPr>
          <w:sz w:val="32"/>
          <w:szCs w:val="32"/>
        </w:rPr>
      </w:pPr>
    </w:p>
    <w:p w14:paraId="3ABEFF7B" w14:textId="77777777" w:rsidR="003867E9" w:rsidRDefault="003867E9" w:rsidP="003867E9">
      <w:pPr>
        <w:spacing w:line="360" w:lineRule="auto"/>
        <w:rPr>
          <w:sz w:val="32"/>
          <w:szCs w:val="32"/>
        </w:rPr>
      </w:pPr>
    </w:p>
    <w:p w14:paraId="4C5BE66E" w14:textId="77777777" w:rsidR="003867E9" w:rsidRDefault="003867E9" w:rsidP="003867E9">
      <w:pPr>
        <w:spacing w:line="360" w:lineRule="auto"/>
        <w:rPr>
          <w:sz w:val="32"/>
          <w:szCs w:val="32"/>
        </w:rPr>
      </w:pPr>
    </w:p>
    <w:p w14:paraId="7CA3E525" w14:textId="77777777" w:rsidR="003867E9" w:rsidRDefault="003867E9" w:rsidP="003867E9">
      <w:pPr>
        <w:spacing w:line="360" w:lineRule="auto"/>
        <w:rPr>
          <w:sz w:val="32"/>
          <w:szCs w:val="32"/>
        </w:rPr>
      </w:pPr>
    </w:p>
    <w:p w14:paraId="369ABED1" w14:textId="77777777" w:rsidR="003867E9" w:rsidRDefault="003867E9" w:rsidP="003867E9">
      <w:pPr>
        <w:spacing w:line="360" w:lineRule="auto"/>
        <w:rPr>
          <w:sz w:val="32"/>
          <w:szCs w:val="32"/>
        </w:rPr>
      </w:pPr>
    </w:p>
    <w:p w14:paraId="699733DC" w14:textId="77777777" w:rsidR="003867E9" w:rsidRDefault="003867E9" w:rsidP="003867E9">
      <w:pPr>
        <w:spacing w:line="360" w:lineRule="auto"/>
        <w:rPr>
          <w:sz w:val="32"/>
          <w:szCs w:val="32"/>
        </w:rPr>
      </w:pPr>
    </w:p>
    <w:p w14:paraId="68AD7A40" w14:textId="77777777" w:rsidR="003867E9" w:rsidRDefault="003867E9" w:rsidP="003867E9">
      <w:pPr>
        <w:spacing w:line="360" w:lineRule="auto"/>
        <w:rPr>
          <w:sz w:val="32"/>
          <w:szCs w:val="32"/>
        </w:rPr>
      </w:pPr>
    </w:p>
    <w:p w14:paraId="6237E8B4" w14:textId="77777777" w:rsidR="003867E9" w:rsidRPr="008777F4" w:rsidRDefault="003867E9" w:rsidP="003867E9">
      <w:pPr>
        <w:spacing w:line="360" w:lineRule="auto"/>
        <w:rPr>
          <w:sz w:val="32"/>
          <w:szCs w:val="32"/>
        </w:rPr>
      </w:pPr>
    </w:p>
    <w:p w14:paraId="15E71A1C" w14:textId="77777777" w:rsidR="003867E9" w:rsidRDefault="003867E9" w:rsidP="003867E9"/>
    <w:sdt>
      <w:sdtPr>
        <w:rPr>
          <w:rFonts w:asciiTheme="minorHAnsi" w:eastAsiaTheme="minorEastAsia" w:hAnsiTheme="minorHAnsi" w:cstheme="minorBidi"/>
          <w:color w:val="auto"/>
          <w:sz w:val="22"/>
          <w:szCs w:val="22"/>
        </w:rPr>
        <w:id w:val="-179979857"/>
        <w:docPartObj>
          <w:docPartGallery w:val="Table of Contents"/>
          <w:docPartUnique/>
        </w:docPartObj>
      </w:sdtPr>
      <w:sdtEndPr>
        <w:rPr>
          <w:b/>
          <w:bCs/>
          <w:noProof/>
        </w:rPr>
      </w:sdtEndPr>
      <w:sdtContent>
        <w:p w14:paraId="5DE15A0B" w14:textId="77777777" w:rsidR="003867E9" w:rsidRDefault="003867E9" w:rsidP="003867E9">
          <w:pPr>
            <w:pStyle w:val="TOCHeading"/>
          </w:pPr>
          <w:r>
            <w:t>Table of Contents</w:t>
          </w:r>
        </w:p>
        <w:p w14:paraId="294848D7" w14:textId="48D80F2D"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551F28B6" w14:textId="41368E10"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2769A855" w14:textId="21A682F8"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1B6B9308" w14:textId="3D1712F1"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08F45EB2" w14:textId="2C899B6D"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1E17C67" w14:textId="7C0C18CC"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26E3590" w14:textId="2E7BFD77"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909AD5B" w14:textId="4F3ABD3F"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34C3FF2" w14:textId="5604C254"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F3DF01E" w14:textId="070ADE6C"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6319A7E" w14:textId="6C6FCD7F"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1800CDAF" w14:textId="5475E1BC"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71DF7A5A" w14:textId="77777777" w:rsidR="003867E9" w:rsidRDefault="003867E9" w:rsidP="003867E9">
          <w:r>
            <w:rPr>
              <w:b/>
              <w:bCs/>
              <w:noProof/>
            </w:rPr>
            <w:fldChar w:fldCharType="end"/>
          </w:r>
        </w:p>
      </w:sdtContent>
    </w:sdt>
    <w:p w14:paraId="2565CF59" w14:textId="77777777" w:rsidR="003867E9" w:rsidRDefault="003867E9" w:rsidP="003867E9">
      <w:pPr>
        <w:spacing w:before="100" w:beforeAutospacing="1" w:line="360" w:lineRule="auto"/>
        <w:rPr>
          <w:sz w:val="24"/>
          <w:szCs w:val="24"/>
        </w:rPr>
      </w:pPr>
    </w:p>
    <w:p w14:paraId="4DD05E86" w14:textId="77777777" w:rsidR="003867E9" w:rsidRDefault="003867E9" w:rsidP="003867E9">
      <w:pPr>
        <w:rPr>
          <w:sz w:val="24"/>
          <w:szCs w:val="24"/>
        </w:rPr>
      </w:pPr>
      <w:r>
        <w:rPr>
          <w:sz w:val="24"/>
          <w:szCs w:val="24"/>
        </w:rPr>
        <w:br w:type="page"/>
      </w:r>
    </w:p>
    <w:p w14:paraId="4DC728AD"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6C704132"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29821EE4"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7FE7D0E3"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7B45A047"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3922C1E6"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05756302"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0363FE06"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2E14EBCC"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73A6ACC0"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5C3E3211" w14:textId="77777777" w:rsidR="003867E9" w:rsidRPr="005F2654" w:rsidRDefault="003867E9" w:rsidP="003867E9">
      <w:pPr>
        <w:spacing w:line="360" w:lineRule="auto"/>
        <w:rPr>
          <w:sz w:val="24"/>
          <w:szCs w:val="24"/>
        </w:rPr>
      </w:pPr>
    </w:p>
    <w:p w14:paraId="59139ACE"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6026A880"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461B2445"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1A4B48E1"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5537A319"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5278DB3C"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017F6EE2"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10CD7EAA"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3680F9D4"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0CFD1698"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64587578"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309F7BE6"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160F155"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2F172E5C"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275A493A"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4DB80CB0"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8CB94E1" w14:textId="77777777" w:rsidR="003867E9" w:rsidRPr="005F2654" w:rsidRDefault="003867E9" w:rsidP="003867E9">
      <w:pPr>
        <w:spacing w:line="360" w:lineRule="auto"/>
        <w:rPr>
          <w:sz w:val="24"/>
          <w:szCs w:val="24"/>
        </w:rPr>
      </w:pPr>
    </w:p>
    <w:p w14:paraId="251B4685"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226D1A6F"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4E9BDE0E"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4CA28EBC"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134A9F5C"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30D056D4"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439FC4A7"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63481900"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5FF40923"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300F7263"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5BA3FE4E"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D5FD4F9"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207A17BF"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06EDB236"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67DA8174"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4A5360D"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111774AE"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BE3F686"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03755F2E"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48D11BC9"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1923D114"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E18A4B1"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6272C528"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68028BD6"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44BB77B2"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66EBB12B"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7AF89FBA"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2F148BFF" w14:textId="77777777" w:rsidR="003867E9" w:rsidRPr="005F2654" w:rsidRDefault="003867E9" w:rsidP="003867E9">
      <w:pPr>
        <w:spacing w:line="360" w:lineRule="auto"/>
        <w:rPr>
          <w:sz w:val="24"/>
          <w:szCs w:val="24"/>
        </w:rPr>
      </w:pPr>
    </w:p>
    <w:p w14:paraId="424B7EF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6553A97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559845B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4DB76C6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10C5722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01B7E18A"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654092F"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0F0FD5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18338BA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0C8036F2"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2DC88FC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24058B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7997A696" w14:textId="77777777" w:rsidR="003867E9" w:rsidRPr="005F2654" w:rsidRDefault="003867E9" w:rsidP="003867E9">
      <w:pPr>
        <w:spacing w:line="360" w:lineRule="auto"/>
        <w:rPr>
          <w:sz w:val="24"/>
          <w:szCs w:val="24"/>
        </w:rPr>
      </w:pPr>
    </w:p>
    <w:p w14:paraId="49DEC759" w14:textId="77777777" w:rsidR="003867E9" w:rsidRDefault="003867E9" w:rsidP="003867E9"/>
    <w:p w14:paraId="02927FAC" w14:textId="77777777" w:rsidR="003867E9" w:rsidRDefault="003867E9" w:rsidP="003867E9"/>
    <w:p w14:paraId="493890E5" w14:textId="77777777" w:rsidR="003867E9" w:rsidRDefault="003867E9" w:rsidP="003867E9"/>
    <w:p w14:paraId="1A1B8FDE" w14:textId="77777777" w:rsidR="003867E9" w:rsidRDefault="003867E9" w:rsidP="003867E9"/>
    <w:p w14:paraId="2E6AE6A1" w14:textId="77777777" w:rsidR="003867E9" w:rsidRDefault="003867E9" w:rsidP="003867E9"/>
    <w:p w14:paraId="561E840E" w14:textId="77777777" w:rsidR="003867E9" w:rsidRDefault="003867E9" w:rsidP="003867E9"/>
    <w:p w14:paraId="6BBCF78F" w14:textId="77777777" w:rsidR="003867E9" w:rsidRDefault="003867E9" w:rsidP="003867E9"/>
    <w:p w14:paraId="4B72070F" w14:textId="77777777" w:rsidR="003867E9" w:rsidRDefault="003867E9" w:rsidP="003867E9"/>
    <w:p w14:paraId="7085A9AE" w14:textId="77777777" w:rsidR="003867E9" w:rsidRDefault="003867E9" w:rsidP="003867E9"/>
    <w:p w14:paraId="52CB733E" w14:textId="77777777" w:rsidR="003867E9" w:rsidRDefault="003867E9" w:rsidP="003867E9"/>
    <w:p w14:paraId="6210F540" w14:textId="77777777" w:rsidR="003867E9" w:rsidRDefault="003867E9" w:rsidP="003867E9"/>
    <w:p w14:paraId="3F9D8F63" w14:textId="77777777" w:rsidR="003867E9" w:rsidRDefault="003867E9" w:rsidP="003867E9"/>
    <w:p w14:paraId="1A929B77" w14:textId="77777777" w:rsidR="003867E9" w:rsidRDefault="003867E9" w:rsidP="003867E9"/>
    <w:p w14:paraId="0562D730" w14:textId="77777777" w:rsidR="003867E9" w:rsidRDefault="003867E9" w:rsidP="003867E9"/>
    <w:p w14:paraId="3BE5ED55" w14:textId="77777777" w:rsidR="003867E9" w:rsidRDefault="003867E9" w:rsidP="003867E9"/>
    <w:p w14:paraId="7ECEA5C0" w14:textId="77777777" w:rsidR="003867E9" w:rsidRDefault="003867E9" w:rsidP="003867E9"/>
    <w:p w14:paraId="58B9A8B7" w14:textId="77777777" w:rsidR="003867E9" w:rsidRDefault="003867E9" w:rsidP="003867E9"/>
    <w:p w14:paraId="658A58F5" w14:textId="77777777" w:rsidR="003867E9" w:rsidRDefault="003867E9" w:rsidP="003867E9">
      <w:pPr>
        <w:pStyle w:val="Heading1"/>
      </w:pPr>
      <w:r w:rsidRPr="00B12DEE">
        <w:lastRenderedPageBreak/>
        <w:t>Bibliography</w:t>
      </w:r>
    </w:p>
    <w:p w14:paraId="07839F1A" w14:textId="77777777" w:rsidR="003867E9" w:rsidRDefault="003867E9" w:rsidP="003867E9"/>
    <w:p w14:paraId="5F7B51BB" w14:textId="77777777" w:rsidR="003867E9" w:rsidRPr="00B12DEE" w:rsidRDefault="00B13568" w:rsidP="003867E9">
      <w:pPr>
        <w:rPr>
          <w:color w:val="000000" w:themeColor="text1"/>
        </w:rPr>
      </w:pPr>
      <w:hyperlink r:id="rId37" w:history="1">
        <w:r w:rsidR="003867E9" w:rsidRPr="00B12DEE">
          <w:rPr>
            <w:rStyle w:val="Hyperlink"/>
            <w:color w:val="000000" w:themeColor="text1"/>
          </w:rPr>
          <w:t>https://blog.ipleaders.in/free-consent/</w:t>
        </w:r>
      </w:hyperlink>
    </w:p>
    <w:p w14:paraId="18FB4FFF" w14:textId="77777777" w:rsidR="003867E9" w:rsidRDefault="00B13568" w:rsidP="003867E9">
      <w:hyperlink r:id="rId38" w:history="1">
        <w:r w:rsidR="003867E9" w:rsidRPr="00B12DEE">
          <w:rPr>
            <w:rStyle w:val="Hyperlink"/>
            <w:color w:val="000000" w:themeColor="text1"/>
          </w:rPr>
          <w:t>https://egyankosh.ac.in/bitstream/123456789/13360/1/Unit-4.pdf</w:t>
        </w:r>
      </w:hyperlink>
    </w:p>
    <w:p w14:paraId="7C38B40A" w14:textId="77777777" w:rsidR="003867E9" w:rsidRPr="00B12DEE" w:rsidRDefault="003867E9" w:rsidP="003867E9"/>
    <w:p w14:paraId="35DEA16F" w14:textId="77777777" w:rsidR="003867E9" w:rsidRDefault="003867E9" w:rsidP="003867E9">
      <w:pPr>
        <w:pStyle w:val="TOCHeading"/>
        <w:rPr>
          <w:noProof/>
        </w:rPr>
      </w:pPr>
      <w:r>
        <w:rPr>
          <w:noProof/>
        </w:rPr>
        <mc:AlternateContent>
          <mc:Choice Requires="wps">
            <w:drawing>
              <wp:anchor distT="0" distB="0" distL="114300" distR="114300" simplePos="0" relativeHeight="251900928" behindDoc="0" locked="0" layoutInCell="1" allowOverlap="1" wp14:anchorId="675DD98B" wp14:editId="166F9878">
                <wp:simplePos x="0" y="0"/>
                <wp:positionH relativeFrom="column">
                  <wp:posOffset>735330</wp:posOffset>
                </wp:positionH>
                <wp:positionV relativeFrom="paragraph">
                  <wp:posOffset>228600</wp:posOffset>
                </wp:positionV>
                <wp:extent cx="5875020" cy="7046595"/>
                <wp:effectExtent l="152400" t="152400" r="144780" b="154305"/>
                <wp:wrapNone/>
                <wp:docPr id="267" name="Rectangle 267"/>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92E49" id="Rectangle 267" o:spid="_x0000_s1026" style="position:absolute;margin-left:57.9pt;margin-top:18pt;width:462.6pt;height:554.8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898880" behindDoc="0" locked="0" layoutInCell="1" allowOverlap="1" wp14:anchorId="5238E771" wp14:editId="6C13CE90">
                <wp:simplePos x="0" y="0"/>
                <wp:positionH relativeFrom="column">
                  <wp:posOffset>6355715</wp:posOffset>
                </wp:positionH>
                <wp:positionV relativeFrom="paragraph">
                  <wp:posOffset>4299585</wp:posOffset>
                </wp:positionV>
                <wp:extent cx="865505" cy="2209165"/>
                <wp:effectExtent l="2540" t="3810" r="0" b="0"/>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1F59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356BC2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8E771" id="Text Box 268" o:spid="_x0000_s1152" type="#_x0000_t202" style="position:absolute;margin-left:500.45pt;margin-top:338.55pt;width:68.15pt;height:173.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DPRkA7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3FA1F59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356BC2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8E3DFB0" w14:textId="77777777" w:rsidR="003867E9" w:rsidRDefault="003867E9" w:rsidP="003867E9">
      <w:r>
        <w:rPr>
          <w:noProof/>
        </w:rPr>
        <mc:AlternateContent>
          <mc:Choice Requires="wps">
            <w:drawing>
              <wp:anchor distT="0" distB="0" distL="114300" distR="114300" simplePos="0" relativeHeight="251908096" behindDoc="0" locked="0" layoutInCell="1" allowOverlap="1" wp14:anchorId="4EE85576" wp14:editId="4223601E">
                <wp:simplePos x="0" y="0"/>
                <wp:positionH relativeFrom="column">
                  <wp:posOffset>2479675</wp:posOffset>
                </wp:positionH>
                <wp:positionV relativeFrom="paragraph">
                  <wp:posOffset>1684020</wp:posOffset>
                </wp:positionV>
                <wp:extent cx="1863416" cy="264795"/>
                <wp:effectExtent l="0" t="0" r="3810" b="1905"/>
                <wp:wrapNone/>
                <wp:docPr id="269" name="Text Box 269"/>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089BD51A"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85576" id="Text Box 269" o:spid="_x0000_s1153" type="#_x0000_t202" style="position:absolute;margin-left:195.25pt;margin-top:132.6pt;width:146.75pt;height:20.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LPjotQTAgAAJQQAAA4AAAAAAAAAAAAAAAAALgIAAGRycy9lMm9Eb2MueG1sUEsBAi0AFAAGAAgA&#10;AAAhADLJqbjgAAAACwEAAA8AAAAAAAAAAAAAAAAAbQQAAGRycy9kb3ducmV2LnhtbFBLBQYAAAAA&#10;BAAEAPMAAAB6BQAAAAA=&#10;" filled="f" stroked="f" strokeweight=".5pt">
                <v:textbox inset="0,0,0,0">
                  <w:txbxContent>
                    <w:p w14:paraId="089BD51A"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912192" behindDoc="0" locked="0" layoutInCell="1" allowOverlap="1" wp14:anchorId="622B26FA" wp14:editId="2C833AFC">
                <wp:simplePos x="0" y="0"/>
                <wp:positionH relativeFrom="column">
                  <wp:posOffset>4107815</wp:posOffset>
                </wp:positionH>
                <wp:positionV relativeFrom="paragraph">
                  <wp:posOffset>5368185</wp:posOffset>
                </wp:positionV>
                <wp:extent cx="5282565" cy="5282565"/>
                <wp:effectExtent l="19050" t="19050" r="32385" b="32385"/>
                <wp:wrapNone/>
                <wp:docPr id="270" name="Straight Connector 270"/>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A7AF6" id="Straight Connector 270" o:spid="_x0000_s1026" style="position:absolute;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906048" behindDoc="0" locked="0" layoutInCell="1" allowOverlap="1" wp14:anchorId="417A9A2E" wp14:editId="1779BF3D">
                <wp:simplePos x="0" y="0"/>
                <wp:positionH relativeFrom="column">
                  <wp:posOffset>261620</wp:posOffset>
                </wp:positionH>
                <wp:positionV relativeFrom="paragraph">
                  <wp:posOffset>7237730</wp:posOffset>
                </wp:positionV>
                <wp:extent cx="914400" cy="304800"/>
                <wp:effectExtent l="0" t="0" r="15240" b="0"/>
                <wp:wrapNone/>
                <wp:docPr id="271" name="Text Box 27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EE175BD"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A9A2E" id="Text Box 271" o:spid="_x0000_s1154" type="#_x0000_t202" style="position:absolute;margin-left:20.6pt;margin-top:569.9pt;width:1in;height:24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Cmu&#10;174QAgAAIgQAAA4AAAAAAAAAAAAAAAAALgIAAGRycy9lMm9Eb2MueG1sUEsBAi0AFAAGAAgAAAAh&#10;APiwXyXgAAAADAEAAA8AAAAAAAAAAAAAAAAAagQAAGRycy9kb3ducmV2LnhtbFBLBQYAAAAABAAE&#10;APMAAAB3BQAAAAA=&#10;" filled="f" stroked="f" strokeweight=".5pt">
                <v:textbox inset="0,0,0,0">
                  <w:txbxContent>
                    <w:p w14:paraId="1EE175BD"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907072" behindDoc="0" locked="0" layoutInCell="1" allowOverlap="1" wp14:anchorId="34AA498C" wp14:editId="03D45728">
                <wp:simplePos x="0" y="0"/>
                <wp:positionH relativeFrom="column">
                  <wp:posOffset>1585838</wp:posOffset>
                </wp:positionH>
                <wp:positionV relativeFrom="paragraph">
                  <wp:posOffset>7183120</wp:posOffset>
                </wp:positionV>
                <wp:extent cx="5025390" cy="1492250"/>
                <wp:effectExtent l="0" t="0" r="3810" b="12700"/>
                <wp:wrapNone/>
                <wp:docPr id="272" name="Text Box 272"/>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0F76820B" w14:textId="77777777" w:rsidR="003867E9" w:rsidRPr="00846B4F" w:rsidRDefault="003867E9" w:rsidP="003867E9">
                            <w:pPr>
                              <w:spacing w:after="0"/>
                              <w:rPr>
                                <w:b/>
                                <w:bCs/>
                                <w:sz w:val="40"/>
                                <w:szCs w:val="40"/>
                              </w:rPr>
                            </w:pPr>
                            <w:r>
                              <w:rPr>
                                <w:b/>
                                <w:bCs/>
                                <w:sz w:val="40"/>
                                <w:szCs w:val="40"/>
                              </w:rPr>
                              <w:t>MUKESH SINGH NEGI</w:t>
                            </w:r>
                          </w:p>
                          <w:p w14:paraId="506790EC"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302F9F07"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A498C" id="Text Box 272" o:spid="_x0000_s1155" type="#_x0000_t202" style="position:absolute;margin-left:124.85pt;margin-top:565.6pt;width:395.7pt;height:11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AvmuZvEgIAACYEAAAOAAAAAAAAAAAAAAAAAC4CAABkcnMvZTJvRG9jLnhtbFBLAQItABQABgAI&#10;AAAAIQC9ACJW4gAAAA4BAAAPAAAAAAAAAAAAAAAAAGwEAABkcnMvZG93bnJldi54bWxQSwUGAAAA&#10;AAQABADzAAAAewUAAAAA&#10;" filled="f" stroked="f" strokeweight=".5pt">
                <v:textbox inset="0,0,0,0">
                  <w:txbxContent>
                    <w:p w14:paraId="0F76820B" w14:textId="77777777" w:rsidR="003867E9" w:rsidRPr="00846B4F" w:rsidRDefault="003867E9" w:rsidP="003867E9">
                      <w:pPr>
                        <w:spacing w:after="0"/>
                        <w:rPr>
                          <w:b/>
                          <w:bCs/>
                          <w:sz w:val="40"/>
                          <w:szCs w:val="40"/>
                        </w:rPr>
                      </w:pPr>
                      <w:r>
                        <w:rPr>
                          <w:b/>
                          <w:bCs/>
                          <w:sz w:val="40"/>
                          <w:szCs w:val="40"/>
                        </w:rPr>
                        <w:t>MUKESH SINGH NEGI</w:t>
                      </w:r>
                    </w:p>
                    <w:p w14:paraId="506790EC"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302F9F07"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901952" behindDoc="0" locked="0" layoutInCell="1" allowOverlap="1" wp14:anchorId="04203E1A" wp14:editId="63FB1122">
                <wp:simplePos x="0" y="0"/>
                <wp:positionH relativeFrom="column">
                  <wp:posOffset>959727</wp:posOffset>
                </wp:positionH>
                <wp:positionV relativeFrom="paragraph">
                  <wp:posOffset>4206766</wp:posOffset>
                </wp:positionV>
                <wp:extent cx="6921719" cy="6333140"/>
                <wp:effectExtent l="171450" t="114300" r="50800" b="182245"/>
                <wp:wrapNone/>
                <wp:docPr id="273" name="Group 273"/>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274" name="Straight Connector 274"/>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75" name="Straight Connector 275"/>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B5C68F" id="Group 273" o:spid="_x0000_s1026" style="position:absolute;margin-left:75.55pt;margin-top:331.25pt;width:545pt;height:498.65pt;z-index:251901952;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">
                <v:line id="Straight Connector 274"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" strokecolor="white [3212]" strokeweight="30pt"/>
                <v:line id="Straight Connector 275"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1911168" behindDoc="0" locked="0" layoutInCell="1" allowOverlap="1" wp14:anchorId="31CD2D34" wp14:editId="274BF44A">
                <wp:simplePos x="0" y="0"/>
                <wp:positionH relativeFrom="column">
                  <wp:posOffset>3989705</wp:posOffset>
                </wp:positionH>
                <wp:positionV relativeFrom="paragraph">
                  <wp:posOffset>5249011</wp:posOffset>
                </wp:positionV>
                <wp:extent cx="5282565" cy="5282565"/>
                <wp:effectExtent l="38100" t="38100" r="51435" b="70485"/>
                <wp:wrapNone/>
                <wp:docPr id="276" name="Straight Connector 276"/>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693B4" id="Straight Connector 276"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910144" behindDoc="0" locked="0" layoutInCell="1" allowOverlap="1" wp14:anchorId="27E790E7" wp14:editId="79AEB579">
                <wp:simplePos x="0" y="0"/>
                <wp:positionH relativeFrom="column">
                  <wp:posOffset>3628390</wp:posOffset>
                </wp:positionH>
                <wp:positionV relativeFrom="paragraph">
                  <wp:posOffset>5289550</wp:posOffset>
                </wp:positionV>
                <wp:extent cx="5282565" cy="5282565"/>
                <wp:effectExtent l="95250" t="76200" r="0" b="108585"/>
                <wp:wrapNone/>
                <wp:docPr id="277" name="Straight Connector 277"/>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1C265" id="Straight Connector 277" o:spid="_x0000_s1026" style="position:absolute;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02976" behindDoc="0" locked="0" layoutInCell="1" allowOverlap="1" wp14:anchorId="3E74CEB4" wp14:editId="222AB106">
                <wp:simplePos x="0" y="0"/>
                <wp:positionH relativeFrom="column">
                  <wp:posOffset>-1513205</wp:posOffset>
                </wp:positionH>
                <wp:positionV relativeFrom="paragraph">
                  <wp:posOffset>-2092363</wp:posOffset>
                </wp:positionV>
                <wp:extent cx="5282565" cy="5282565"/>
                <wp:effectExtent l="95250" t="76200" r="0" b="108585"/>
                <wp:wrapNone/>
                <wp:docPr id="278" name="Straight Connector 278"/>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80B50" id="Straight Connector 278"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04000" behindDoc="0" locked="0" layoutInCell="1" allowOverlap="1" wp14:anchorId="5AD600A7" wp14:editId="5EE3FFD3">
                <wp:simplePos x="0" y="0"/>
                <wp:positionH relativeFrom="column">
                  <wp:posOffset>-1346835</wp:posOffset>
                </wp:positionH>
                <wp:positionV relativeFrom="paragraph">
                  <wp:posOffset>-1371600</wp:posOffset>
                </wp:positionV>
                <wp:extent cx="5924550" cy="5924550"/>
                <wp:effectExtent l="304800" t="285750" r="247650" b="323850"/>
                <wp:wrapNone/>
                <wp:docPr id="279" name="Straight Connector 279"/>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B3F34" id="Straight Connector 279"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899904" behindDoc="0" locked="0" layoutInCell="1" allowOverlap="1" wp14:anchorId="6BDA36D6" wp14:editId="2D76B33E">
                <wp:simplePos x="0" y="0"/>
                <wp:positionH relativeFrom="column">
                  <wp:posOffset>-1657350</wp:posOffset>
                </wp:positionH>
                <wp:positionV relativeFrom="paragraph">
                  <wp:posOffset>-1371600</wp:posOffset>
                </wp:positionV>
                <wp:extent cx="5282565" cy="5282565"/>
                <wp:effectExtent l="171450" t="152400" r="146685" b="184785"/>
                <wp:wrapNone/>
                <wp:docPr id="280" name="Straight Connector 280"/>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3A8A7" id="Straight Connector 280"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19093DE7" w14:textId="77777777" w:rsidR="003867E9" w:rsidRDefault="003867E9" w:rsidP="003867E9">
      <w:pPr>
        <w:rPr>
          <w:sz w:val="24"/>
          <w:szCs w:val="24"/>
        </w:rPr>
      </w:pPr>
      <w:r>
        <w:rPr>
          <w:noProof/>
        </w:rPr>
        <mc:AlternateContent>
          <mc:Choice Requires="wps">
            <w:drawing>
              <wp:anchor distT="0" distB="0" distL="114300" distR="114300" simplePos="0" relativeHeight="251909120" behindDoc="0" locked="0" layoutInCell="1" allowOverlap="1" wp14:anchorId="3DC722F9" wp14:editId="1B956EF2">
                <wp:simplePos x="0" y="0"/>
                <wp:positionH relativeFrom="column">
                  <wp:posOffset>1089660</wp:posOffset>
                </wp:positionH>
                <wp:positionV relativeFrom="paragraph">
                  <wp:posOffset>3353435</wp:posOffset>
                </wp:positionV>
                <wp:extent cx="4853940" cy="2308860"/>
                <wp:effectExtent l="0" t="0" r="3810" b="15240"/>
                <wp:wrapNone/>
                <wp:docPr id="281" name="Text Box 281"/>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1C01FE12"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37CC8F1"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5357535" w14:textId="77777777" w:rsidR="003867E9" w:rsidRPr="003F5839" w:rsidRDefault="003867E9" w:rsidP="003867E9">
                            <w:pPr>
                              <w:jc w:val="center"/>
                              <w:rPr>
                                <w:i/>
                                <w:iCs/>
                                <w:sz w:val="48"/>
                                <w:szCs w:val="48"/>
                                <w:lang w:val="en-IN"/>
                              </w:rPr>
                            </w:pPr>
                            <w:r w:rsidRPr="003F5839">
                              <w:rPr>
                                <w:i/>
                                <w:iCs/>
                                <w:sz w:val="48"/>
                                <w:szCs w:val="48"/>
                                <w:lang w:val="en-IN"/>
                              </w:rPr>
                              <w:t>Topic</w:t>
                            </w:r>
                          </w:p>
                          <w:p w14:paraId="5EDE39CF"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722F9" id="Text Box 281" o:spid="_x0000_s1156" type="#_x0000_t202" style="position:absolute;margin-left:85.8pt;margin-top:264.05pt;width:382.2pt;height:181.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CzEw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0yHg2rLKF6kgbIpzI906uG5ri&#10;UfjwIpDYpslJweGZDm2AusHZ4qwG/Pm3+xhPJJCXs47UU3L/Yy9QcWa+WaInSm0wcDC2g2H37T2Q&#10;IMf0NpxMJiVgMIOpEdo3EvYqdiGXsJJ6lTwM5n04aZgehlSrVQoiQTkRHu3GyVg64hgxfe3fBLoz&#10;8IE4e4JBV6J4h/8p9sTAah9AN4mciOwJxTPgJMbE2fnhRLX//p+irs97+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AFXACzEwIAACYEAAAOAAAAAAAAAAAAAAAAAC4CAABkcnMvZTJvRG9jLnhtbFBLAQItABQABgAI&#10;AAAAIQBCxjul4QAAAAsBAAAPAAAAAAAAAAAAAAAAAG0EAABkcnMvZG93bnJldi54bWxQSwUGAAAA&#10;AAQABADzAAAAewUAAAAA&#10;" filled="f" stroked="f" strokeweight=".5pt">
                <v:textbox inset="0,0,0,0">
                  <w:txbxContent>
                    <w:p w14:paraId="1C01FE12"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37CC8F1"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5357535" w14:textId="77777777" w:rsidR="003867E9" w:rsidRPr="003F5839" w:rsidRDefault="003867E9" w:rsidP="003867E9">
                      <w:pPr>
                        <w:jc w:val="center"/>
                        <w:rPr>
                          <w:i/>
                          <w:iCs/>
                          <w:sz w:val="48"/>
                          <w:szCs w:val="48"/>
                          <w:lang w:val="en-IN"/>
                        </w:rPr>
                      </w:pPr>
                      <w:r w:rsidRPr="003F5839">
                        <w:rPr>
                          <w:i/>
                          <w:iCs/>
                          <w:sz w:val="48"/>
                          <w:szCs w:val="48"/>
                          <w:lang w:val="en-IN"/>
                        </w:rPr>
                        <w:t>Topic</w:t>
                      </w:r>
                    </w:p>
                    <w:p w14:paraId="5EDE39CF"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905024" behindDoc="0" locked="0" layoutInCell="1" allowOverlap="1" wp14:anchorId="4ECDEE23" wp14:editId="4D35A5B5">
                <wp:simplePos x="0" y="0"/>
                <wp:positionH relativeFrom="column">
                  <wp:posOffset>1756410</wp:posOffset>
                </wp:positionH>
                <wp:positionV relativeFrom="paragraph">
                  <wp:posOffset>2085975</wp:posOffset>
                </wp:positionV>
                <wp:extent cx="3116581" cy="1345565"/>
                <wp:effectExtent l="0" t="0" r="7620" b="6985"/>
                <wp:wrapNone/>
                <wp:docPr id="282" name="Group 282"/>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283" name="Text Box 283"/>
                        <wps:cNvSpPr txBox="1"/>
                        <wps:spPr>
                          <a:xfrm>
                            <a:off x="-922704" y="606471"/>
                            <a:ext cx="499300" cy="1035167"/>
                          </a:xfrm>
                          <a:prstGeom prst="rect">
                            <a:avLst/>
                          </a:prstGeom>
                          <a:noFill/>
                          <a:ln w="6350">
                            <a:noFill/>
                          </a:ln>
                        </wps:spPr>
                        <wps:txbx>
                          <w:txbxContent>
                            <w:p w14:paraId="13571666"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F030699"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84" name="Text Box 284"/>
                        <wps:cNvSpPr txBox="1"/>
                        <wps:spPr>
                          <a:xfrm>
                            <a:off x="-1071868" y="87053"/>
                            <a:ext cx="825384" cy="519418"/>
                          </a:xfrm>
                          <a:prstGeom prst="rect">
                            <a:avLst/>
                          </a:prstGeom>
                          <a:noFill/>
                          <a:ln w="6350">
                            <a:noFill/>
                          </a:ln>
                        </wps:spPr>
                        <wps:txbx>
                          <w:txbxContent>
                            <w:p w14:paraId="3FE2420D"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CDEE23" id="Group 282" o:spid="_x0000_s1157" style="position:absolute;margin-left:138.3pt;margin-top:164.25pt;width:245.4pt;height:105.95pt;z-index:251905024;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">
                <v:shape id="Text Box 283" o:spid="_x0000_s1158"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" filled="f" stroked="f" strokeweight=".5pt">
                  <v:textbox inset="0,0,0,0">
                    <w:txbxContent>
                      <w:p w14:paraId="13571666"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F030699"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284" o:spid="_x0000_s1159"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" filled="f" stroked="f" strokeweight=".5pt">
                  <v:textbox inset="0,0,0,0">
                    <w:txbxContent>
                      <w:p w14:paraId="3FE2420D"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12988E07" w14:textId="77777777" w:rsidR="003867E9" w:rsidRDefault="003867E9" w:rsidP="003867E9">
      <w:pPr>
        <w:pStyle w:val="TOCHeading"/>
        <w:rPr>
          <w:rFonts w:asciiTheme="minorHAnsi" w:eastAsiaTheme="minorEastAsia" w:hAnsiTheme="minorHAnsi" w:cstheme="minorBidi"/>
          <w:color w:val="auto"/>
          <w:sz w:val="22"/>
          <w:szCs w:val="22"/>
        </w:rPr>
      </w:pPr>
    </w:p>
    <w:p w14:paraId="018D647C"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913216" behindDoc="0" locked="0" layoutInCell="1" allowOverlap="1" wp14:anchorId="1E22E74C" wp14:editId="3C102095">
                <wp:simplePos x="0" y="0"/>
                <wp:positionH relativeFrom="column">
                  <wp:posOffset>6355715</wp:posOffset>
                </wp:positionH>
                <wp:positionV relativeFrom="paragraph">
                  <wp:posOffset>4299585</wp:posOffset>
                </wp:positionV>
                <wp:extent cx="865505" cy="2209165"/>
                <wp:effectExtent l="2540" t="3810" r="0" b="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7192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F4C5125"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2E74C" id="Text Box 285" o:spid="_x0000_s1160" type="#_x0000_t202" style="position:absolute;margin-left:500.45pt;margin-top:338.55pt;width:68.15pt;height:173.9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OAcaqf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14B7192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F4C5125"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28549688" w14:textId="77777777" w:rsidR="003867E9" w:rsidRPr="00653E78" w:rsidRDefault="003867E9" w:rsidP="003867E9">
      <w:pPr>
        <w:jc w:val="center"/>
        <w:rPr>
          <w:b/>
          <w:i/>
          <w:sz w:val="40"/>
          <w:szCs w:val="40"/>
        </w:rPr>
      </w:pPr>
      <w:r w:rsidRPr="00653E78">
        <w:rPr>
          <w:rFonts w:hint="eastAsia"/>
          <w:b/>
          <w:i/>
          <w:sz w:val="40"/>
          <w:szCs w:val="40"/>
        </w:rPr>
        <w:t>Acknowledgement</w:t>
      </w:r>
    </w:p>
    <w:p w14:paraId="501F9CB3"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67CB5455"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7E6F262E" w14:textId="77777777" w:rsidR="003867E9" w:rsidRDefault="003867E9" w:rsidP="003867E9">
      <w:pPr>
        <w:spacing w:line="360" w:lineRule="auto"/>
        <w:rPr>
          <w:sz w:val="32"/>
          <w:szCs w:val="32"/>
        </w:rPr>
      </w:pPr>
    </w:p>
    <w:p w14:paraId="0918A2BB" w14:textId="77777777" w:rsidR="003867E9" w:rsidRDefault="003867E9" w:rsidP="003867E9">
      <w:pPr>
        <w:spacing w:line="360" w:lineRule="auto"/>
        <w:rPr>
          <w:sz w:val="32"/>
          <w:szCs w:val="32"/>
        </w:rPr>
      </w:pPr>
    </w:p>
    <w:p w14:paraId="1127A8B1" w14:textId="77777777" w:rsidR="003867E9" w:rsidRDefault="003867E9" w:rsidP="003867E9">
      <w:pPr>
        <w:spacing w:line="360" w:lineRule="auto"/>
        <w:rPr>
          <w:sz w:val="32"/>
          <w:szCs w:val="32"/>
        </w:rPr>
      </w:pPr>
    </w:p>
    <w:p w14:paraId="397F5017" w14:textId="77777777" w:rsidR="003867E9" w:rsidRDefault="003867E9" w:rsidP="003867E9">
      <w:pPr>
        <w:spacing w:line="360" w:lineRule="auto"/>
        <w:rPr>
          <w:sz w:val="32"/>
          <w:szCs w:val="32"/>
        </w:rPr>
      </w:pPr>
    </w:p>
    <w:p w14:paraId="64304843" w14:textId="77777777" w:rsidR="003867E9" w:rsidRDefault="003867E9" w:rsidP="003867E9">
      <w:pPr>
        <w:spacing w:line="360" w:lineRule="auto"/>
        <w:rPr>
          <w:sz w:val="32"/>
          <w:szCs w:val="32"/>
        </w:rPr>
      </w:pPr>
    </w:p>
    <w:p w14:paraId="2B511E3D" w14:textId="77777777" w:rsidR="003867E9" w:rsidRDefault="003867E9" w:rsidP="003867E9">
      <w:pPr>
        <w:spacing w:line="360" w:lineRule="auto"/>
        <w:rPr>
          <w:sz w:val="32"/>
          <w:szCs w:val="32"/>
        </w:rPr>
      </w:pPr>
    </w:p>
    <w:p w14:paraId="6201D337" w14:textId="77777777" w:rsidR="003867E9" w:rsidRDefault="003867E9" w:rsidP="003867E9">
      <w:pPr>
        <w:spacing w:line="360" w:lineRule="auto"/>
        <w:rPr>
          <w:sz w:val="32"/>
          <w:szCs w:val="32"/>
        </w:rPr>
      </w:pPr>
    </w:p>
    <w:p w14:paraId="7B10C2A3" w14:textId="77777777" w:rsidR="003867E9" w:rsidRDefault="003867E9" w:rsidP="003867E9">
      <w:pPr>
        <w:spacing w:line="360" w:lineRule="auto"/>
        <w:rPr>
          <w:sz w:val="32"/>
          <w:szCs w:val="32"/>
        </w:rPr>
      </w:pPr>
    </w:p>
    <w:p w14:paraId="4D07E95D" w14:textId="77777777" w:rsidR="003867E9" w:rsidRPr="008777F4" w:rsidRDefault="003867E9" w:rsidP="003867E9">
      <w:pPr>
        <w:spacing w:line="360" w:lineRule="auto"/>
        <w:rPr>
          <w:sz w:val="32"/>
          <w:szCs w:val="32"/>
        </w:rPr>
      </w:pPr>
    </w:p>
    <w:p w14:paraId="43908241" w14:textId="77777777" w:rsidR="003867E9" w:rsidRDefault="003867E9" w:rsidP="003867E9"/>
    <w:sdt>
      <w:sdtPr>
        <w:rPr>
          <w:rFonts w:asciiTheme="minorHAnsi" w:eastAsiaTheme="minorEastAsia" w:hAnsiTheme="minorHAnsi" w:cstheme="minorBidi"/>
          <w:color w:val="auto"/>
          <w:sz w:val="22"/>
          <w:szCs w:val="22"/>
        </w:rPr>
        <w:id w:val="151421700"/>
        <w:docPartObj>
          <w:docPartGallery w:val="Table of Contents"/>
          <w:docPartUnique/>
        </w:docPartObj>
      </w:sdtPr>
      <w:sdtEndPr>
        <w:rPr>
          <w:b/>
          <w:bCs/>
          <w:noProof/>
        </w:rPr>
      </w:sdtEndPr>
      <w:sdtContent>
        <w:p w14:paraId="19E1DFEB" w14:textId="77777777" w:rsidR="003867E9" w:rsidRDefault="003867E9" w:rsidP="003867E9">
          <w:pPr>
            <w:pStyle w:val="TOCHeading"/>
          </w:pPr>
          <w:r>
            <w:t>Table of Contents</w:t>
          </w:r>
        </w:p>
        <w:p w14:paraId="0957E7DB" w14:textId="2DB7F1C2"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0C6679DA" w14:textId="32957708"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525D6A00" w14:textId="5CB48DE7"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64B8589D" w14:textId="54999E59"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0F2C7E57" w14:textId="10B493BE"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8F79A62" w14:textId="337AC9B0"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DEA8615" w14:textId="50CD4B12"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9269D5B" w14:textId="37E6B994"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96FA212" w14:textId="6C674F2F"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AA969AD" w14:textId="3C9FD07E"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047E338" w14:textId="6F021407"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0E4BF3A" w14:textId="1FA5C16A"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0288CC6C" w14:textId="77777777" w:rsidR="003867E9" w:rsidRDefault="003867E9" w:rsidP="003867E9">
          <w:r>
            <w:rPr>
              <w:b/>
              <w:bCs/>
              <w:noProof/>
            </w:rPr>
            <w:fldChar w:fldCharType="end"/>
          </w:r>
        </w:p>
      </w:sdtContent>
    </w:sdt>
    <w:p w14:paraId="5516EF20" w14:textId="77777777" w:rsidR="003867E9" w:rsidRDefault="003867E9" w:rsidP="003867E9">
      <w:pPr>
        <w:spacing w:before="100" w:beforeAutospacing="1" w:line="360" w:lineRule="auto"/>
        <w:rPr>
          <w:sz w:val="24"/>
          <w:szCs w:val="24"/>
        </w:rPr>
      </w:pPr>
    </w:p>
    <w:p w14:paraId="6BE078B0" w14:textId="77777777" w:rsidR="003867E9" w:rsidRDefault="003867E9" w:rsidP="003867E9">
      <w:pPr>
        <w:rPr>
          <w:sz w:val="24"/>
          <w:szCs w:val="24"/>
        </w:rPr>
      </w:pPr>
      <w:r>
        <w:rPr>
          <w:sz w:val="24"/>
          <w:szCs w:val="24"/>
        </w:rPr>
        <w:br w:type="page"/>
      </w:r>
    </w:p>
    <w:p w14:paraId="1D82F585"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4411B347"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76177AF7"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7DD53D34"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7899EE3F"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4455D88E"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2C618831"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4B29A04"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42CB599A"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0E395419"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485BECD1" w14:textId="77777777" w:rsidR="003867E9" w:rsidRPr="005F2654" w:rsidRDefault="003867E9" w:rsidP="003867E9">
      <w:pPr>
        <w:spacing w:line="360" w:lineRule="auto"/>
        <w:rPr>
          <w:sz w:val="24"/>
          <w:szCs w:val="24"/>
        </w:rPr>
      </w:pPr>
    </w:p>
    <w:p w14:paraId="0998EE70"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4AFFF05D"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57B50A08"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574EC479"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03D4418F"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00E3B823"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3B1BB822"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173CAA4"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4231D629"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0CF1C1E8"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31A8A10C"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2D3712F1"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34DE6944"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537914A4"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6719C798"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630B0143"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383C4886" w14:textId="77777777" w:rsidR="003867E9" w:rsidRPr="005F2654" w:rsidRDefault="003867E9" w:rsidP="003867E9">
      <w:pPr>
        <w:spacing w:line="360" w:lineRule="auto"/>
        <w:rPr>
          <w:sz w:val="24"/>
          <w:szCs w:val="24"/>
        </w:rPr>
      </w:pPr>
    </w:p>
    <w:p w14:paraId="7BB706B5"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37893947"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26672572"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5E145949"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4DB21B50"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44CEA514"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469FC203"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79E2CD72"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CF07EE3"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0140704F"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20212FC3"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43213FF"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0035FFE9"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32A73672"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3E0765D"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6529AE2E"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0B0BFB86"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65BCEADD"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1B8B206A"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43674D36"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6D09EE20"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310135D7"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167B4875"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129771B2"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56F16E30"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071D0DF1"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00AC9C9D"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7900E024" w14:textId="77777777" w:rsidR="003867E9" w:rsidRPr="005F2654" w:rsidRDefault="003867E9" w:rsidP="003867E9">
      <w:pPr>
        <w:spacing w:line="360" w:lineRule="auto"/>
        <w:rPr>
          <w:sz w:val="24"/>
          <w:szCs w:val="24"/>
        </w:rPr>
      </w:pPr>
    </w:p>
    <w:p w14:paraId="31A3AC42"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6F1423A2"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72A7FEE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31E9CF7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71C9A87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605147C1"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293AA5A2"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49F10E9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FCAAA4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5CF3285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775F03B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131F7913"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39749ADB" w14:textId="77777777" w:rsidR="003867E9" w:rsidRPr="005F2654" w:rsidRDefault="003867E9" w:rsidP="003867E9">
      <w:pPr>
        <w:spacing w:line="360" w:lineRule="auto"/>
        <w:rPr>
          <w:sz w:val="24"/>
          <w:szCs w:val="24"/>
        </w:rPr>
      </w:pPr>
    </w:p>
    <w:p w14:paraId="49658BF0" w14:textId="77777777" w:rsidR="003867E9" w:rsidRDefault="003867E9" w:rsidP="003867E9"/>
    <w:p w14:paraId="57B661DC" w14:textId="77777777" w:rsidR="003867E9" w:rsidRDefault="003867E9" w:rsidP="003867E9"/>
    <w:p w14:paraId="0AD50F70" w14:textId="77777777" w:rsidR="003867E9" w:rsidRDefault="003867E9" w:rsidP="003867E9"/>
    <w:p w14:paraId="2ABDFF59" w14:textId="77777777" w:rsidR="003867E9" w:rsidRDefault="003867E9" w:rsidP="003867E9"/>
    <w:p w14:paraId="55F9D3FF" w14:textId="77777777" w:rsidR="003867E9" w:rsidRDefault="003867E9" w:rsidP="003867E9"/>
    <w:p w14:paraId="6C46AF3B" w14:textId="77777777" w:rsidR="003867E9" w:rsidRDefault="003867E9" w:rsidP="003867E9"/>
    <w:p w14:paraId="6EBD6337" w14:textId="77777777" w:rsidR="003867E9" w:rsidRDefault="003867E9" w:rsidP="003867E9"/>
    <w:p w14:paraId="72942DB0" w14:textId="77777777" w:rsidR="003867E9" w:rsidRDefault="003867E9" w:rsidP="003867E9"/>
    <w:p w14:paraId="39A9AAC1" w14:textId="77777777" w:rsidR="003867E9" w:rsidRDefault="003867E9" w:rsidP="003867E9"/>
    <w:p w14:paraId="3D0884A8" w14:textId="77777777" w:rsidR="003867E9" w:rsidRDefault="003867E9" w:rsidP="003867E9"/>
    <w:p w14:paraId="0AD5F302" w14:textId="77777777" w:rsidR="003867E9" w:rsidRDefault="003867E9" w:rsidP="003867E9"/>
    <w:p w14:paraId="4CD83C43" w14:textId="77777777" w:rsidR="003867E9" w:rsidRDefault="003867E9" w:rsidP="003867E9"/>
    <w:p w14:paraId="1E8CBA72" w14:textId="77777777" w:rsidR="003867E9" w:rsidRDefault="003867E9" w:rsidP="003867E9"/>
    <w:p w14:paraId="17D974AB" w14:textId="77777777" w:rsidR="003867E9" w:rsidRDefault="003867E9" w:rsidP="003867E9"/>
    <w:p w14:paraId="0C5D8204" w14:textId="77777777" w:rsidR="003867E9" w:rsidRDefault="003867E9" w:rsidP="003867E9"/>
    <w:p w14:paraId="7A518846" w14:textId="77777777" w:rsidR="003867E9" w:rsidRDefault="003867E9" w:rsidP="003867E9"/>
    <w:p w14:paraId="24E5E7CF" w14:textId="77777777" w:rsidR="003867E9" w:rsidRDefault="003867E9" w:rsidP="003867E9"/>
    <w:p w14:paraId="22FAA5C6" w14:textId="77777777" w:rsidR="003867E9" w:rsidRDefault="003867E9" w:rsidP="003867E9">
      <w:pPr>
        <w:pStyle w:val="Heading1"/>
      </w:pPr>
      <w:r w:rsidRPr="00B12DEE">
        <w:lastRenderedPageBreak/>
        <w:t>Bibliography</w:t>
      </w:r>
    </w:p>
    <w:p w14:paraId="04B671E7" w14:textId="77777777" w:rsidR="003867E9" w:rsidRDefault="003867E9" w:rsidP="003867E9"/>
    <w:p w14:paraId="663C5DA4" w14:textId="77777777" w:rsidR="003867E9" w:rsidRPr="00B12DEE" w:rsidRDefault="00B13568" w:rsidP="003867E9">
      <w:pPr>
        <w:rPr>
          <w:color w:val="000000" w:themeColor="text1"/>
        </w:rPr>
      </w:pPr>
      <w:hyperlink r:id="rId39" w:history="1">
        <w:r w:rsidR="003867E9" w:rsidRPr="00B12DEE">
          <w:rPr>
            <w:rStyle w:val="Hyperlink"/>
            <w:color w:val="000000" w:themeColor="text1"/>
          </w:rPr>
          <w:t>https://blog.ipleaders.in/free-consent/</w:t>
        </w:r>
      </w:hyperlink>
    </w:p>
    <w:p w14:paraId="34E15BA8" w14:textId="77777777" w:rsidR="003867E9" w:rsidRDefault="00B13568" w:rsidP="003867E9">
      <w:hyperlink r:id="rId40" w:history="1">
        <w:r w:rsidR="003867E9" w:rsidRPr="00B12DEE">
          <w:rPr>
            <w:rStyle w:val="Hyperlink"/>
            <w:color w:val="000000" w:themeColor="text1"/>
          </w:rPr>
          <w:t>https://egyankosh.ac.in/bitstream/123456789/13360/1/Unit-4.pdf</w:t>
        </w:r>
      </w:hyperlink>
    </w:p>
    <w:p w14:paraId="44861845" w14:textId="77777777" w:rsidR="003867E9" w:rsidRPr="00B12DEE" w:rsidRDefault="003867E9" w:rsidP="003867E9"/>
    <w:p w14:paraId="0E10AD84" w14:textId="77777777" w:rsidR="003867E9" w:rsidRDefault="003867E9" w:rsidP="003867E9">
      <w:pPr>
        <w:pStyle w:val="TOCHeading"/>
        <w:rPr>
          <w:noProof/>
        </w:rPr>
      </w:pPr>
      <w:r>
        <w:rPr>
          <w:noProof/>
        </w:rPr>
        <mc:AlternateContent>
          <mc:Choice Requires="wps">
            <w:drawing>
              <wp:anchor distT="0" distB="0" distL="114300" distR="114300" simplePos="0" relativeHeight="251917312" behindDoc="0" locked="0" layoutInCell="1" allowOverlap="1" wp14:anchorId="2D0CF403" wp14:editId="64F9E77C">
                <wp:simplePos x="0" y="0"/>
                <wp:positionH relativeFrom="column">
                  <wp:posOffset>735330</wp:posOffset>
                </wp:positionH>
                <wp:positionV relativeFrom="paragraph">
                  <wp:posOffset>228600</wp:posOffset>
                </wp:positionV>
                <wp:extent cx="5875020" cy="7046595"/>
                <wp:effectExtent l="152400" t="152400" r="144780" b="154305"/>
                <wp:wrapNone/>
                <wp:docPr id="286" name="Rectangle 286"/>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8419E" id="Rectangle 286" o:spid="_x0000_s1026" style="position:absolute;margin-left:57.9pt;margin-top:18pt;width:462.6pt;height:554.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915264" behindDoc="0" locked="0" layoutInCell="1" allowOverlap="1" wp14:anchorId="62327C6D" wp14:editId="45DC4F84">
                <wp:simplePos x="0" y="0"/>
                <wp:positionH relativeFrom="column">
                  <wp:posOffset>6355715</wp:posOffset>
                </wp:positionH>
                <wp:positionV relativeFrom="paragraph">
                  <wp:posOffset>4299585</wp:posOffset>
                </wp:positionV>
                <wp:extent cx="865505" cy="2209165"/>
                <wp:effectExtent l="2540" t="3810" r="0" b="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3F88F"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1B343D8"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27C6D" id="Text Box 287" o:spid="_x0000_s1161" type="#_x0000_t202" style="position:absolute;margin-left:500.45pt;margin-top:338.55pt;width:68.15pt;height:173.9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C73AEAAJ0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lIWpHyEOXU0JxIEMIcGAo4FXEt3pOIkfJScf/zIFBx1n+25EsM11LgUtRLIazs&#10;gGIXOJvL2zCH8ODQtB2Bz85buCHvtEmyXoicOVMGktpzXmPIfv9Ot17+qv0v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O8aALv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0293F88F"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1B343D8"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0DD59FA" w14:textId="77777777" w:rsidR="003867E9" w:rsidRDefault="003867E9" w:rsidP="003867E9">
      <w:r>
        <w:rPr>
          <w:noProof/>
        </w:rPr>
        <mc:AlternateContent>
          <mc:Choice Requires="wps">
            <w:drawing>
              <wp:anchor distT="0" distB="0" distL="114300" distR="114300" simplePos="0" relativeHeight="251924480" behindDoc="0" locked="0" layoutInCell="1" allowOverlap="1" wp14:anchorId="2FE366B4" wp14:editId="41E7C282">
                <wp:simplePos x="0" y="0"/>
                <wp:positionH relativeFrom="column">
                  <wp:posOffset>2479675</wp:posOffset>
                </wp:positionH>
                <wp:positionV relativeFrom="paragraph">
                  <wp:posOffset>1684020</wp:posOffset>
                </wp:positionV>
                <wp:extent cx="1863416" cy="264795"/>
                <wp:effectExtent l="0" t="0" r="3810" b="1905"/>
                <wp:wrapNone/>
                <wp:docPr id="288" name="Text Box 288"/>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5680B241"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66B4" id="Text Box 288" o:spid="_x0000_s1162" type="#_x0000_t202" style="position:absolute;margin-left:195.25pt;margin-top:132.6pt;width:146.75pt;height:20.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wxM16hICAAAlBAAADgAAAAAAAAAAAAAAAAAuAgAAZHJzL2Uyb0RvYy54bWxQSwECLQAUAAYACAAA&#10;ACEAMsmpuOAAAAALAQAADwAAAAAAAAAAAAAAAABsBAAAZHJzL2Rvd25yZXYueG1sUEsFBgAAAAAE&#10;AAQA8wAAAHkFAAAAAA==&#10;" filled="f" stroked="f" strokeweight=".5pt">
                <v:textbox inset="0,0,0,0">
                  <w:txbxContent>
                    <w:p w14:paraId="5680B241"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928576" behindDoc="0" locked="0" layoutInCell="1" allowOverlap="1" wp14:anchorId="731DDB20" wp14:editId="5B6C5C06">
                <wp:simplePos x="0" y="0"/>
                <wp:positionH relativeFrom="column">
                  <wp:posOffset>4107815</wp:posOffset>
                </wp:positionH>
                <wp:positionV relativeFrom="paragraph">
                  <wp:posOffset>5368185</wp:posOffset>
                </wp:positionV>
                <wp:extent cx="5282565" cy="5282565"/>
                <wp:effectExtent l="19050" t="19050" r="32385" b="32385"/>
                <wp:wrapNone/>
                <wp:docPr id="289" name="Straight Connector 289"/>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D865E" id="Straight Connector 289" o:spid="_x0000_s1026" style="position:absolute;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922432" behindDoc="0" locked="0" layoutInCell="1" allowOverlap="1" wp14:anchorId="671346B1" wp14:editId="698BDF72">
                <wp:simplePos x="0" y="0"/>
                <wp:positionH relativeFrom="column">
                  <wp:posOffset>261620</wp:posOffset>
                </wp:positionH>
                <wp:positionV relativeFrom="paragraph">
                  <wp:posOffset>7237730</wp:posOffset>
                </wp:positionV>
                <wp:extent cx="914400" cy="304800"/>
                <wp:effectExtent l="0" t="0" r="15240" b="0"/>
                <wp:wrapNone/>
                <wp:docPr id="290" name="Text Box 29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CC207D2"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346B1" id="Text Box 290" o:spid="_x0000_s1163" type="#_x0000_t202" style="position:absolute;margin-left:20.6pt;margin-top:569.9pt;width:1in;height:24pt;z-index:251922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WcEAIAACI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g2vMZuMiO2hOuJ+Hgfrg+FrhFBsW&#10;4gvzyDUOjvqNz2ikBuwGZ4+SFvzPv52nfKQAo5R0qJ2aWhQ3Jfq7RWqSzEbHj85udOzBPACKcYrv&#10;wvHs4gUf9ehKD+YNRb1KPTDELMdONY2j+xAH/eKj4GK1ykkoJsfixm4dT6UTignR1/6NeXeGPSJf&#10;TzBqilXv0B9yB/xXhwhSZWoSrgOGZ7hRiJnc86NJSv/9P2ddn/byF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GD0&#10;BZwQAgAAIgQAAA4AAAAAAAAAAAAAAAAALgIAAGRycy9lMm9Eb2MueG1sUEsBAi0AFAAGAAgAAAAh&#10;APiwXyXgAAAADAEAAA8AAAAAAAAAAAAAAAAAagQAAGRycy9kb3ducmV2LnhtbFBLBQYAAAAABAAE&#10;APMAAAB3BQAAAAA=&#10;" filled="f" stroked="f" strokeweight=".5pt">
                <v:textbox inset="0,0,0,0">
                  <w:txbxContent>
                    <w:p w14:paraId="0CC207D2"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6080EE0" wp14:editId="6E2F87E1">
                <wp:simplePos x="0" y="0"/>
                <wp:positionH relativeFrom="column">
                  <wp:posOffset>1585838</wp:posOffset>
                </wp:positionH>
                <wp:positionV relativeFrom="paragraph">
                  <wp:posOffset>7183120</wp:posOffset>
                </wp:positionV>
                <wp:extent cx="5025390" cy="1492250"/>
                <wp:effectExtent l="0" t="0" r="3810" b="12700"/>
                <wp:wrapNone/>
                <wp:docPr id="291" name="Text Box 291"/>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04BB7326" w14:textId="77777777" w:rsidR="003867E9" w:rsidRPr="00846B4F" w:rsidRDefault="003867E9" w:rsidP="003867E9">
                            <w:pPr>
                              <w:spacing w:after="0"/>
                              <w:rPr>
                                <w:b/>
                                <w:bCs/>
                                <w:sz w:val="40"/>
                                <w:szCs w:val="40"/>
                              </w:rPr>
                            </w:pPr>
                            <w:r>
                              <w:rPr>
                                <w:b/>
                                <w:bCs/>
                                <w:sz w:val="40"/>
                                <w:szCs w:val="40"/>
                              </w:rPr>
                              <w:t>MUKESH SINGH NEGI</w:t>
                            </w:r>
                          </w:p>
                          <w:p w14:paraId="263D1A60"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12996BD"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80EE0" id="Text Box 291" o:spid="_x0000_s1164" type="#_x0000_t202" style="position:absolute;margin-left:124.85pt;margin-top:565.6pt;width:395.7pt;height:11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Bb9OPFEgIAACYEAAAOAAAAAAAAAAAAAAAAAC4CAABkcnMvZTJvRG9jLnhtbFBLAQItABQABgAI&#10;AAAAIQC9ACJW4gAAAA4BAAAPAAAAAAAAAAAAAAAAAGwEAABkcnMvZG93bnJldi54bWxQSwUGAAAA&#10;AAQABADzAAAAewUAAAAA&#10;" filled="f" stroked="f" strokeweight=".5pt">
                <v:textbox inset="0,0,0,0">
                  <w:txbxContent>
                    <w:p w14:paraId="04BB7326" w14:textId="77777777" w:rsidR="003867E9" w:rsidRPr="00846B4F" w:rsidRDefault="003867E9" w:rsidP="003867E9">
                      <w:pPr>
                        <w:spacing w:after="0"/>
                        <w:rPr>
                          <w:b/>
                          <w:bCs/>
                          <w:sz w:val="40"/>
                          <w:szCs w:val="40"/>
                        </w:rPr>
                      </w:pPr>
                      <w:r>
                        <w:rPr>
                          <w:b/>
                          <w:bCs/>
                          <w:sz w:val="40"/>
                          <w:szCs w:val="40"/>
                        </w:rPr>
                        <w:t>MUKESH SINGH NEGI</w:t>
                      </w:r>
                    </w:p>
                    <w:p w14:paraId="263D1A60"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12996BD"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918336" behindDoc="0" locked="0" layoutInCell="1" allowOverlap="1" wp14:anchorId="307CC125" wp14:editId="3D0A6C67">
                <wp:simplePos x="0" y="0"/>
                <wp:positionH relativeFrom="column">
                  <wp:posOffset>959727</wp:posOffset>
                </wp:positionH>
                <wp:positionV relativeFrom="paragraph">
                  <wp:posOffset>4206766</wp:posOffset>
                </wp:positionV>
                <wp:extent cx="6921719" cy="6333140"/>
                <wp:effectExtent l="171450" t="114300" r="50800" b="182245"/>
                <wp:wrapNone/>
                <wp:docPr id="292" name="Group 292"/>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293" name="Straight Connector 293"/>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844CA0" id="Group 292" o:spid="_x0000_s1026" style="position:absolute;margin-left:75.55pt;margin-top:331.25pt;width:545pt;height:498.65pt;z-index:251918336;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BlSiZx0AgAA3AcAAA4A&#10;AAAAAAAAAAAAAAAALgIAAGRycy9lMm9Eb2MueG1sUEsBAi0AFAAGAAgAAAAhAIJ7OpLiAAAADQEA&#10;AA8AAAAAAAAAAAAAAAAAzgQAAGRycy9kb3ducmV2LnhtbFBLBQYAAAAABAAEAPMAAADdBQAAAAA=&#10;">
                <v:line id="Straight Connector 293"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" strokecolor="white [3212]" strokeweight="30pt"/>
                <v:line id="Straight Connector 294"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1927552" behindDoc="0" locked="0" layoutInCell="1" allowOverlap="1" wp14:anchorId="53ED7B97" wp14:editId="58AB3755">
                <wp:simplePos x="0" y="0"/>
                <wp:positionH relativeFrom="column">
                  <wp:posOffset>3989705</wp:posOffset>
                </wp:positionH>
                <wp:positionV relativeFrom="paragraph">
                  <wp:posOffset>5249011</wp:posOffset>
                </wp:positionV>
                <wp:extent cx="5282565" cy="5282565"/>
                <wp:effectExtent l="38100" t="38100" r="51435" b="70485"/>
                <wp:wrapNone/>
                <wp:docPr id="295" name="Straight Connector 295"/>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94B93" id="Straight Connector 295"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926528" behindDoc="0" locked="0" layoutInCell="1" allowOverlap="1" wp14:anchorId="3B768BCD" wp14:editId="4DDDFBBB">
                <wp:simplePos x="0" y="0"/>
                <wp:positionH relativeFrom="column">
                  <wp:posOffset>3628390</wp:posOffset>
                </wp:positionH>
                <wp:positionV relativeFrom="paragraph">
                  <wp:posOffset>5289550</wp:posOffset>
                </wp:positionV>
                <wp:extent cx="5282565" cy="5282565"/>
                <wp:effectExtent l="95250" t="76200" r="0" b="108585"/>
                <wp:wrapNone/>
                <wp:docPr id="296" name="Straight Connector 296"/>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1A491" id="Straight Connector 296"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19360" behindDoc="0" locked="0" layoutInCell="1" allowOverlap="1" wp14:anchorId="580F20FB" wp14:editId="5771142D">
                <wp:simplePos x="0" y="0"/>
                <wp:positionH relativeFrom="column">
                  <wp:posOffset>-1513205</wp:posOffset>
                </wp:positionH>
                <wp:positionV relativeFrom="paragraph">
                  <wp:posOffset>-2092363</wp:posOffset>
                </wp:positionV>
                <wp:extent cx="5282565" cy="5282565"/>
                <wp:effectExtent l="95250" t="76200" r="0" b="108585"/>
                <wp:wrapNone/>
                <wp:docPr id="297" name="Straight Connector 297"/>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55B3F" id="Straight Connector 297"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20384" behindDoc="0" locked="0" layoutInCell="1" allowOverlap="1" wp14:anchorId="281FD7C5" wp14:editId="68A556BD">
                <wp:simplePos x="0" y="0"/>
                <wp:positionH relativeFrom="column">
                  <wp:posOffset>-1346835</wp:posOffset>
                </wp:positionH>
                <wp:positionV relativeFrom="paragraph">
                  <wp:posOffset>-1371600</wp:posOffset>
                </wp:positionV>
                <wp:extent cx="5924550" cy="5924550"/>
                <wp:effectExtent l="304800" t="285750" r="247650" b="323850"/>
                <wp:wrapNone/>
                <wp:docPr id="298" name="Straight Connector 298"/>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62ABF" id="Straight Connector 298"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916288" behindDoc="0" locked="0" layoutInCell="1" allowOverlap="1" wp14:anchorId="29FD7704" wp14:editId="7BCB8C92">
                <wp:simplePos x="0" y="0"/>
                <wp:positionH relativeFrom="column">
                  <wp:posOffset>-1657350</wp:posOffset>
                </wp:positionH>
                <wp:positionV relativeFrom="paragraph">
                  <wp:posOffset>-1371600</wp:posOffset>
                </wp:positionV>
                <wp:extent cx="5282565" cy="5282565"/>
                <wp:effectExtent l="171450" t="152400" r="146685" b="184785"/>
                <wp:wrapNone/>
                <wp:docPr id="299" name="Straight Connector 299"/>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1D174" id="Straight Connector 299"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36D18810" w14:textId="77777777" w:rsidR="003867E9" w:rsidRDefault="003867E9" w:rsidP="003867E9">
      <w:pPr>
        <w:rPr>
          <w:sz w:val="24"/>
          <w:szCs w:val="24"/>
        </w:rPr>
      </w:pPr>
      <w:r>
        <w:rPr>
          <w:noProof/>
        </w:rPr>
        <mc:AlternateContent>
          <mc:Choice Requires="wps">
            <w:drawing>
              <wp:anchor distT="0" distB="0" distL="114300" distR="114300" simplePos="0" relativeHeight="251925504" behindDoc="0" locked="0" layoutInCell="1" allowOverlap="1" wp14:anchorId="4ADCBF1D" wp14:editId="119CA1F7">
                <wp:simplePos x="0" y="0"/>
                <wp:positionH relativeFrom="column">
                  <wp:posOffset>1089660</wp:posOffset>
                </wp:positionH>
                <wp:positionV relativeFrom="paragraph">
                  <wp:posOffset>3353435</wp:posOffset>
                </wp:positionV>
                <wp:extent cx="4853940" cy="2308860"/>
                <wp:effectExtent l="0" t="0" r="3810" b="15240"/>
                <wp:wrapNone/>
                <wp:docPr id="300" name="Text Box 300"/>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2B10788C"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1ED5C4A"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79FA5D05" w14:textId="77777777" w:rsidR="003867E9" w:rsidRPr="003F5839" w:rsidRDefault="003867E9" w:rsidP="003867E9">
                            <w:pPr>
                              <w:jc w:val="center"/>
                              <w:rPr>
                                <w:i/>
                                <w:iCs/>
                                <w:sz w:val="48"/>
                                <w:szCs w:val="48"/>
                                <w:lang w:val="en-IN"/>
                              </w:rPr>
                            </w:pPr>
                            <w:r w:rsidRPr="003F5839">
                              <w:rPr>
                                <w:i/>
                                <w:iCs/>
                                <w:sz w:val="48"/>
                                <w:szCs w:val="48"/>
                                <w:lang w:val="en-IN"/>
                              </w:rPr>
                              <w:t>Topic</w:t>
                            </w:r>
                          </w:p>
                          <w:p w14:paraId="14CF765D"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BF1D" id="Text Box 300" o:spid="_x0000_s1165" type="#_x0000_t202" style="position:absolute;margin-left:85.8pt;margin-top:264.05pt;width:382.2pt;height:181.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1rJeNEwIAACYEAAAOAAAAAAAAAAAAAAAAAC4CAABkcnMvZTJvRG9jLnhtbFBLAQItABQABgAI&#10;AAAAIQBCxjul4QAAAAsBAAAPAAAAAAAAAAAAAAAAAG0EAABkcnMvZG93bnJldi54bWxQSwUGAAAA&#10;AAQABADzAAAAewUAAAAA&#10;" filled="f" stroked="f" strokeweight=".5pt">
                <v:textbox inset="0,0,0,0">
                  <w:txbxContent>
                    <w:p w14:paraId="2B10788C"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1ED5C4A"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79FA5D05" w14:textId="77777777" w:rsidR="003867E9" w:rsidRPr="003F5839" w:rsidRDefault="003867E9" w:rsidP="003867E9">
                      <w:pPr>
                        <w:jc w:val="center"/>
                        <w:rPr>
                          <w:i/>
                          <w:iCs/>
                          <w:sz w:val="48"/>
                          <w:szCs w:val="48"/>
                          <w:lang w:val="en-IN"/>
                        </w:rPr>
                      </w:pPr>
                      <w:r w:rsidRPr="003F5839">
                        <w:rPr>
                          <w:i/>
                          <w:iCs/>
                          <w:sz w:val="48"/>
                          <w:szCs w:val="48"/>
                          <w:lang w:val="en-IN"/>
                        </w:rPr>
                        <w:t>Topic</w:t>
                      </w:r>
                    </w:p>
                    <w:p w14:paraId="14CF765D"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921408" behindDoc="0" locked="0" layoutInCell="1" allowOverlap="1" wp14:anchorId="40FE3FD2" wp14:editId="74E332E1">
                <wp:simplePos x="0" y="0"/>
                <wp:positionH relativeFrom="column">
                  <wp:posOffset>1756410</wp:posOffset>
                </wp:positionH>
                <wp:positionV relativeFrom="paragraph">
                  <wp:posOffset>2085975</wp:posOffset>
                </wp:positionV>
                <wp:extent cx="3116581" cy="1345565"/>
                <wp:effectExtent l="0" t="0" r="7620" b="6985"/>
                <wp:wrapNone/>
                <wp:docPr id="301" name="Group 301"/>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02" name="Text Box 302"/>
                        <wps:cNvSpPr txBox="1"/>
                        <wps:spPr>
                          <a:xfrm>
                            <a:off x="-922704" y="606471"/>
                            <a:ext cx="499300" cy="1035167"/>
                          </a:xfrm>
                          <a:prstGeom prst="rect">
                            <a:avLst/>
                          </a:prstGeom>
                          <a:noFill/>
                          <a:ln w="6350">
                            <a:noFill/>
                          </a:ln>
                        </wps:spPr>
                        <wps:txbx>
                          <w:txbxContent>
                            <w:p w14:paraId="763393C3"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3B8A224"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3" name="Text Box 303"/>
                        <wps:cNvSpPr txBox="1"/>
                        <wps:spPr>
                          <a:xfrm>
                            <a:off x="-1071868" y="87053"/>
                            <a:ext cx="825384" cy="519418"/>
                          </a:xfrm>
                          <a:prstGeom prst="rect">
                            <a:avLst/>
                          </a:prstGeom>
                          <a:noFill/>
                          <a:ln w="6350">
                            <a:noFill/>
                          </a:ln>
                        </wps:spPr>
                        <wps:txbx>
                          <w:txbxContent>
                            <w:p w14:paraId="6EDDC95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FE3FD2" id="Group 301" o:spid="_x0000_s1166" style="position:absolute;margin-left:138.3pt;margin-top:164.25pt;width:245.4pt;height:105.95pt;z-index:251921408;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EuHqS/NAgAANQgAAA4AAAAAAAAAAAAAAAAALgIAAGRycy9lMm9E&#10;b2MueG1sUEsBAi0AFAAGAAgAAAAhAHbKdnbjAAAACwEAAA8AAAAAAAAAAAAAAAAAJwUAAGRycy9k&#10;b3ducmV2LnhtbFBLBQYAAAAABAAEAPMAAAA3BgAAAAA=&#10;">
                <v:shape id="Text Box 302" o:spid="_x0000_s1167"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" filled="f" stroked="f" strokeweight=".5pt">
                  <v:textbox inset="0,0,0,0">
                    <w:txbxContent>
                      <w:p w14:paraId="763393C3"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3B8A224"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03" o:spid="_x0000_s1168"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" filled="f" stroked="f" strokeweight=".5pt">
                  <v:textbox inset="0,0,0,0">
                    <w:txbxContent>
                      <w:p w14:paraId="6EDDC95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1F5DA927" w14:textId="77777777" w:rsidR="003867E9" w:rsidRDefault="003867E9" w:rsidP="003867E9">
      <w:pPr>
        <w:pStyle w:val="TOCHeading"/>
        <w:rPr>
          <w:rFonts w:asciiTheme="minorHAnsi" w:eastAsiaTheme="minorEastAsia" w:hAnsiTheme="minorHAnsi" w:cstheme="minorBidi"/>
          <w:color w:val="auto"/>
          <w:sz w:val="22"/>
          <w:szCs w:val="22"/>
        </w:rPr>
      </w:pPr>
    </w:p>
    <w:p w14:paraId="672F00C0"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929600" behindDoc="0" locked="0" layoutInCell="1" allowOverlap="1" wp14:anchorId="4B23C88A" wp14:editId="36D13811">
                <wp:simplePos x="0" y="0"/>
                <wp:positionH relativeFrom="column">
                  <wp:posOffset>6355715</wp:posOffset>
                </wp:positionH>
                <wp:positionV relativeFrom="paragraph">
                  <wp:posOffset>4299585</wp:posOffset>
                </wp:positionV>
                <wp:extent cx="865505" cy="2209165"/>
                <wp:effectExtent l="2540" t="3810" r="0" b="0"/>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74349"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91D3BC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3C88A" id="Text Box 304" o:spid="_x0000_s1169" type="#_x0000_t202" style="position:absolute;margin-left:500.45pt;margin-top:338.55pt;width:68.15pt;height:173.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fw3AEAAJ0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lIWnEVO0c5NTQnEoQwB4YCTkVciysSMVJeKu5/HgQqzvpPlnyJ4VoKXIp6KYSV&#10;HVDsAmdzeRfmEB4cmrYj8Nl5C7fknTZJ1guRM2fKQFJ7zmsM2e/f6dbLX7X/B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AetZ/D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6E374349"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91D3BC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113CBFD0" w14:textId="77777777" w:rsidR="003867E9" w:rsidRPr="00653E78" w:rsidRDefault="003867E9" w:rsidP="003867E9">
      <w:pPr>
        <w:jc w:val="center"/>
        <w:rPr>
          <w:b/>
          <w:i/>
          <w:sz w:val="40"/>
          <w:szCs w:val="40"/>
        </w:rPr>
      </w:pPr>
      <w:r w:rsidRPr="00653E78">
        <w:rPr>
          <w:rFonts w:hint="eastAsia"/>
          <w:b/>
          <w:i/>
          <w:sz w:val="40"/>
          <w:szCs w:val="40"/>
        </w:rPr>
        <w:t>Acknowledgement</w:t>
      </w:r>
    </w:p>
    <w:p w14:paraId="62973DEA"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5F2F326A"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30AE08BD" w14:textId="77777777" w:rsidR="003867E9" w:rsidRDefault="003867E9" w:rsidP="003867E9">
      <w:pPr>
        <w:spacing w:line="360" w:lineRule="auto"/>
        <w:rPr>
          <w:sz w:val="32"/>
          <w:szCs w:val="32"/>
        </w:rPr>
      </w:pPr>
    </w:p>
    <w:p w14:paraId="1F921AA5" w14:textId="77777777" w:rsidR="003867E9" w:rsidRDefault="003867E9" w:rsidP="003867E9">
      <w:pPr>
        <w:spacing w:line="360" w:lineRule="auto"/>
        <w:rPr>
          <w:sz w:val="32"/>
          <w:szCs w:val="32"/>
        </w:rPr>
      </w:pPr>
    </w:p>
    <w:p w14:paraId="4314F991" w14:textId="77777777" w:rsidR="003867E9" w:rsidRDefault="003867E9" w:rsidP="003867E9">
      <w:pPr>
        <w:spacing w:line="360" w:lineRule="auto"/>
        <w:rPr>
          <w:sz w:val="32"/>
          <w:szCs w:val="32"/>
        </w:rPr>
      </w:pPr>
    </w:p>
    <w:p w14:paraId="16B71069" w14:textId="77777777" w:rsidR="003867E9" w:rsidRDefault="003867E9" w:rsidP="003867E9">
      <w:pPr>
        <w:spacing w:line="360" w:lineRule="auto"/>
        <w:rPr>
          <w:sz w:val="32"/>
          <w:szCs w:val="32"/>
        </w:rPr>
      </w:pPr>
    </w:p>
    <w:p w14:paraId="07FD52BB" w14:textId="77777777" w:rsidR="003867E9" w:rsidRDefault="003867E9" w:rsidP="003867E9">
      <w:pPr>
        <w:spacing w:line="360" w:lineRule="auto"/>
        <w:rPr>
          <w:sz w:val="32"/>
          <w:szCs w:val="32"/>
        </w:rPr>
      </w:pPr>
    </w:p>
    <w:p w14:paraId="1C5B8775" w14:textId="77777777" w:rsidR="003867E9" w:rsidRDefault="003867E9" w:rsidP="003867E9">
      <w:pPr>
        <w:spacing w:line="360" w:lineRule="auto"/>
        <w:rPr>
          <w:sz w:val="32"/>
          <w:szCs w:val="32"/>
        </w:rPr>
      </w:pPr>
    </w:p>
    <w:p w14:paraId="7E685DD4" w14:textId="77777777" w:rsidR="003867E9" w:rsidRDefault="003867E9" w:rsidP="003867E9">
      <w:pPr>
        <w:spacing w:line="360" w:lineRule="auto"/>
        <w:rPr>
          <w:sz w:val="32"/>
          <w:szCs w:val="32"/>
        </w:rPr>
      </w:pPr>
    </w:p>
    <w:p w14:paraId="04E4956A" w14:textId="77777777" w:rsidR="003867E9" w:rsidRDefault="003867E9" w:rsidP="003867E9">
      <w:pPr>
        <w:spacing w:line="360" w:lineRule="auto"/>
        <w:rPr>
          <w:sz w:val="32"/>
          <w:szCs w:val="32"/>
        </w:rPr>
      </w:pPr>
    </w:p>
    <w:p w14:paraId="5044BFAD" w14:textId="77777777" w:rsidR="003867E9" w:rsidRPr="008777F4" w:rsidRDefault="003867E9" w:rsidP="003867E9">
      <w:pPr>
        <w:spacing w:line="360" w:lineRule="auto"/>
        <w:rPr>
          <w:sz w:val="32"/>
          <w:szCs w:val="32"/>
        </w:rPr>
      </w:pPr>
    </w:p>
    <w:p w14:paraId="787A2437" w14:textId="77777777" w:rsidR="003867E9" w:rsidRDefault="003867E9" w:rsidP="003867E9"/>
    <w:sdt>
      <w:sdtPr>
        <w:rPr>
          <w:rFonts w:asciiTheme="minorHAnsi" w:eastAsiaTheme="minorEastAsia" w:hAnsiTheme="minorHAnsi" w:cstheme="minorBidi"/>
          <w:color w:val="auto"/>
          <w:sz w:val="22"/>
          <w:szCs w:val="22"/>
        </w:rPr>
        <w:id w:val="-1552139111"/>
        <w:docPartObj>
          <w:docPartGallery w:val="Table of Contents"/>
          <w:docPartUnique/>
        </w:docPartObj>
      </w:sdtPr>
      <w:sdtEndPr>
        <w:rPr>
          <w:b/>
          <w:bCs/>
          <w:noProof/>
        </w:rPr>
      </w:sdtEndPr>
      <w:sdtContent>
        <w:p w14:paraId="00CC400E" w14:textId="77777777" w:rsidR="003867E9" w:rsidRDefault="003867E9" w:rsidP="003867E9">
          <w:pPr>
            <w:pStyle w:val="TOCHeading"/>
          </w:pPr>
          <w:r>
            <w:t>Table of Contents</w:t>
          </w:r>
        </w:p>
        <w:p w14:paraId="36C2061E" w14:textId="0BB64A7A"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4C718D1B" w14:textId="0CCF5D02"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3B3F32CE" w14:textId="659A2952"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28CD531" w14:textId="5E45FD73"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6FDB6FCC" w14:textId="60BBBBC2"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05CCB63" w14:textId="45463349"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2F3837D" w14:textId="3FA2868B"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30802D1" w14:textId="61F874D4"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560CC71" w14:textId="029BFA0F"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D8FCD96" w14:textId="60405908"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0CED8B8" w14:textId="01CABC9B"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A5CF3F8" w14:textId="226BA7B5"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3B0844DD" w14:textId="77777777" w:rsidR="003867E9" w:rsidRDefault="003867E9" w:rsidP="003867E9">
          <w:r>
            <w:rPr>
              <w:b/>
              <w:bCs/>
              <w:noProof/>
            </w:rPr>
            <w:fldChar w:fldCharType="end"/>
          </w:r>
        </w:p>
      </w:sdtContent>
    </w:sdt>
    <w:p w14:paraId="4746AEF9" w14:textId="77777777" w:rsidR="003867E9" w:rsidRDefault="003867E9" w:rsidP="003867E9">
      <w:pPr>
        <w:spacing w:before="100" w:beforeAutospacing="1" w:line="360" w:lineRule="auto"/>
        <w:rPr>
          <w:sz w:val="24"/>
          <w:szCs w:val="24"/>
        </w:rPr>
      </w:pPr>
    </w:p>
    <w:p w14:paraId="7DB35461" w14:textId="77777777" w:rsidR="003867E9" w:rsidRDefault="003867E9" w:rsidP="003867E9">
      <w:pPr>
        <w:rPr>
          <w:sz w:val="24"/>
          <w:szCs w:val="24"/>
        </w:rPr>
      </w:pPr>
      <w:r>
        <w:rPr>
          <w:sz w:val="24"/>
          <w:szCs w:val="24"/>
        </w:rPr>
        <w:br w:type="page"/>
      </w:r>
    </w:p>
    <w:p w14:paraId="63B909D8"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4CBB8001"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502A8CB7"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0B6526F8"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4294AD71"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5CCEAE7A"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000863C7"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5CE87A85"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5DB1271E"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70369977"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79AA55D3" w14:textId="77777777" w:rsidR="003867E9" w:rsidRPr="005F2654" w:rsidRDefault="003867E9" w:rsidP="003867E9">
      <w:pPr>
        <w:spacing w:line="360" w:lineRule="auto"/>
        <w:rPr>
          <w:sz w:val="24"/>
          <w:szCs w:val="24"/>
        </w:rPr>
      </w:pPr>
    </w:p>
    <w:p w14:paraId="16AB7990"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4B63512B"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3C2DBFE1"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4226EBBC"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6A2E72B2"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12F309FB"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10D2AA91"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7CE641FB"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287E3B10"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0DAC987A"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3162349F"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1F89895C"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A6760D7"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6AFB10D0"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CC0ED61"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505F78C8"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79A962A0" w14:textId="77777777" w:rsidR="003867E9" w:rsidRPr="005F2654" w:rsidRDefault="003867E9" w:rsidP="003867E9">
      <w:pPr>
        <w:spacing w:line="360" w:lineRule="auto"/>
        <w:rPr>
          <w:sz w:val="24"/>
          <w:szCs w:val="24"/>
        </w:rPr>
      </w:pPr>
    </w:p>
    <w:p w14:paraId="72398963"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24587F25"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721282BC"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4B2E4D66"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4A5C197F"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4A4AF600"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38CC482D"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0FF9A896"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77C54BD8"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66FB9700"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5CDCCCD1"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1DAA4465"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280EA1B2"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545DFCAF"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34B3A94E"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6B72E61B"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31F292AB"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1F18383"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694F06D0"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17C54BAE"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06F51E31"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493F853"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3BAA364F"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0BF24A59"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691ADD0B"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469EEF59"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5A5108F0"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71D0D6B2" w14:textId="77777777" w:rsidR="003867E9" w:rsidRPr="005F2654" w:rsidRDefault="003867E9" w:rsidP="003867E9">
      <w:pPr>
        <w:spacing w:line="360" w:lineRule="auto"/>
        <w:rPr>
          <w:sz w:val="24"/>
          <w:szCs w:val="24"/>
        </w:rPr>
      </w:pPr>
    </w:p>
    <w:p w14:paraId="73C9600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0F74CB3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0EA520D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6FEA082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0048EDB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08D5061D"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6F583E95"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2765BD4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051A16C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54E93BB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12A4D0BF"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57E8ED2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1DDDD83E" w14:textId="77777777" w:rsidR="003867E9" w:rsidRPr="005F2654" w:rsidRDefault="003867E9" w:rsidP="003867E9">
      <w:pPr>
        <w:spacing w:line="360" w:lineRule="auto"/>
        <w:rPr>
          <w:sz w:val="24"/>
          <w:szCs w:val="24"/>
        </w:rPr>
      </w:pPr>
    </w:p>
    <w:p w14:paraId="62BD806A" w14:textId="77777777" w:rsidR="003867E9" w:rsidRDefault="003867E9" w:rsidP="003867E9"/>
    <w:p w14:paraId="1AF43DB3" w14:textId="77777777" w:rsidR="003867E9" w:rsidRDefault="003867E9" w:rsidP="003867E9"/>
    <w:p w14:paraId="26EFB1AE" w14:textId="77777777" w:rsidR="003867E9" w:rsidRDefault="003867E9" w:rsidP="003867E9"/>
    <w:p w14:paraId="548015C9" w14:textId="77777777" w:rsidR="003867E9" w:rsidRDefault="003867E9" w:rsidP="003867E9"/>
    <w:p w14:paraId="50D094FD" w14:textId="77777777" w:rsidR="003867E9" w:rsidRDefault="003867E9" w:rsidP="003867E9"/>
    <w:p w14:paraId="6CF086FF" w14:textId="77777777" w:rsidR="003867E9" w:rsidRDefault="003867E9" w:rsidP="003867E9"/>
    <w:p w14:paraId="6277E3B7" w14:textId="77777777" w:rsidR="003867E9" w:rsidRDefault="003867E9" w:rsidP="003867E9"/>
    <w:p w14:paraId="2C67BFB8" w14:textId="77777777" w:rsidR="003867E9" w:rsidRDefault="003867E9" w:rsidP="003867E9"/>
    <w:p w14:paraId="2332C053" w14:textId="77777777" w:rsidR="003867E9" w:rsidRDefault="003867E9" w:rsidP="003867E9"/>
    <w:p w14:paraId="6D08F8C1" w14:textId="77777777" w:rsidR="003867E9" w:rsidRDefault="003867E9" w:rsidP="003867E9"/>
    <w:p w14:paraId="0C3C04B2" w14:textId="77777777" w:rsidR="003867E9" w:rsidRDefault="003867E9" w:rsidP="003867E9"/>
    <w:p w14:paraId="758CC873" w14:textId="77777777" w:rsidR="003867E9" w:rsidRDefault="003867E9" w:rsidP="003867E9"/>
    <w:p w14:paraId="34F2CEED" w14:textId="77777777" w:rsidR="003867E9" w:rsidRDefault="003867E9" w:rsidP="003867E9"/>
    <w:p w14:paraId="61F92A58" w14:textId="77777777" w:rsidR="003867E9" w:rsidRDefault="003867E9" w:rsidP="003867E9"/>
    <w:p w14:paraId="2EDA606A" w14:textId="77777777" w:rsidR="003867E9" w:rsidRDefault="003867E9" w:rsidP="003867E9"/>
    <w:p w14:paraId="0AB1924F" w14:textId="77777777" w:rsidR="003867E9" w:rsidRDefault="003867E9" w:rsidP="003867E9"/>
    <w:p w14:paraId="5946A555" w14:textId="77777777" w:rsidR="003867E9" w:rsidRDefault="003867E9" w:rsidP="003867E9"/>
    <w:p w14:paraId="06419668" w14:textId="77777777" w:rsidR="003867E9" w:rsidRDefault="003867E9" w:rsidP="003867E9">
      <w:pPr>
        <w:pStyle w:val="Heading1"/>
      </w:pPr>
      <w:r w:rsidRPr="00B12DEE">
        <w:lastRenderedPageBreak/>
        <w:t>Bibliography</w:t>
      </w:r>
    </w:p>
    <w:p w14:paraId="1D33D62C" w14:textId="77777777" w:rsidR="003867E9" w:rsidRDefault="003867E9" w:rsidP="003867E9"/>
    <w:p w14:paraId="68AC06E9" w14:textId="77777777" w:rsidR="003867E9" w:rsidRPr="00B12DEE" w:rsidRDefault="00B13568" w:rsidP="003867E9">
      <w:pPr>
        <w:rPr>
          <w:color w:val="000000" w:themeColor="text1"/>
        </w:rPr>
      </w:pPr>
      <w:hyperlink r:id="rId41" w:history="1">
        <w:r w:rsidR="003867E9" w:rsidRPr="00B12DEE">
          <w:rPr>
            <w:rStyle w:val="Hyperlink"/>
            <w:color w:val="000000" w:themeColor="text1"/>
          </w:rPr>
          <w:t>https://blog.ipleaders.in/free-consent/</w:t>
        </w:r>
      </w:hyperlink>
    </w:p>
    <w:p w14:paraId="2A9209F0" w14:textId="77777777" w:rsidR="003867E9" w:rsidRDefault="00B13568" w:rsidP="003867E9">
      <w:hyperlink r:id="rId42" w:history="1">
        <w:r w:rsidR="003867E9" w:rsidRPr="00B12DEE">
          <w:rPr>
            <w:rStyle w:val="Hyperlink"/>
            <w:color w:val="000000" w:themeColor="text1"/>
          </w:rPr>
          <w:t>https://egyankosh.ac.in/bitstream/123456789/13360/1/Unit-4.pdf</w:t>
        </w:r>
      </w:hyperlink>
    </w:p>
    <w:p w14:paraId="3F94083D" w14:textId="77777777" w:rsidR="003867E9" w:rsidRPr="00B12DEE" w:rsidRDefault="003867E9" w:rsidP="003867E9"/>
    <w:p w14:paraId="1DEA81AC" w14:textId="77777777" w:rsidR="003867E9" w:rsidRDefault="003867E9" w:rsidP="003867E9">
      <w:pPr>
        <w:pStyle w:val="TOCHeading"/>
        <w:rPr>
          <w:noProof/>
        </w:rPr>
      </w:pPr>
      <w:r>
        <w:rPr>
          <w:noProof/>
        </w:rPr>
        <mc:AlternateContent>
          <mc:Choice Requires="wps">
            <w:drawing>
              <wp:anchor distT="0" distB="0" distL="114300" distR="114300" simplePos="0" relativeHeight="251933696" behindDoc="0" locked="0" layoutInCell="1" allowOverlap="1" wp14:anchorId="24D9BEE8" wp14:editId="507D9489">
                <wp:simplePos x="0" y="0"/>
                <wp:positionH relativeFrom="column">
                  <wp:posOffset>735330</wp:posOffset>
                </wp:positionH>
                <wp:positionV relativeFrom="paragraph">
                  <wp:posOffset>228600</wp:posOffset>
                </wp:positionV>
                <wp:extent cx="5875020" cy="7046595"/>
                <wp:effectExtent l="152400" t="152400" r="144780" b="154305"/>
                <wp:wrapNone/>
                <wp:docPr id="305" name="Rectangle 305"/>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33809" id="Rectangle 305" o:spid="_x0000_s1026" style="position:absolute;margin-left:57.9pt;margin-top:18pt;width:462.6pt;height:554.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931648" behindDoc="0" locked="0" layoutInCell="1" allowOverlap="1" wp14:anchorId="7CB83155" wp14:editId="41497F11">
                <wp:simplePos x="0" y="0"/>
                <wp:positionH relativeFrom="column">
                  <wp:posOffset>6355715</wp:posOffset>
                </wp:positionH>
                <wp:positionV relativeFrom="paragraph">
                  <wp:posOffset>4299585</wp:posOffset>
                </wp:positionV>
                <wp:extent cx="865505" cy="2209165"/>
                <wp:effectExtent l="2540" t="3810" r="0" b="0"/>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A895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AE483D6"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83155" id="Text Box 306" o:spid="_x0000_s1170" type="#_x0000_t202" style="position:absolute;margin-left:500.45pt;margin-top:338.55pt;width:68.15pt;height:173.9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AJLObH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702A895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AE483D6"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487D619A" w14:textId="77777777" w:rsidR="003867E9" w:rsidRDefault="003867E9" w:rsidP="003867E9">
      <w:r>
        <w:rPr>
          <w:noProof/>
        </w:rPr>
        <mc:AlternateContent>
          <mc:Choice Requires="wps">
            <w:drawing>
              <wp:anchor distT="0" distB="0" distL="114300" distR="114300" simplePos="0" relativeHeight="251940864" behindDoc="0" locked="0" layoutInCell="1" allowOverlap="1" wp14:anchorId="3B9C8C50" wp14:editId="7FBFAA6E">
                <wp:simplePos x="0" y="0"/>
                <wp:positionH relativeFrom="column">
                  <wp:posOffset>2479675</wp:posOffset>
                </wp:positionH>
                <wp:positionV relativeFrom="paragraph">
                  <wp:posOffset>1684020</wp:posOffset>
                </wp:positionV>
                <wp:extent cx="1863416" cy="264795"/>
                <wp:effectExtent l="0" t="0" r="3810" b="1905"/>
                <wp:wrapNone/>
                <wp:docPr id="307" name="Text Box 307"/>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425BF81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8C50" id="Text Box 307" o:spid="_x0000_s1171" type="#_x0000_t202" style="position:absolute;margin-left:195.25pt;margin-top:132.6pt;width:146.75pt;height:20.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IopYRgTAgAAJQQAAA4AAAAAAAAAAAAAAAAALgIAAGRycy9lMm9Eb2MueG1sUEsBAi0AFAAGAAgA&#10;AAAhADLJqbjgAAAACwEAAA8AAAAAAAAAAAAAAAAAbQQAAGRycy9kb3ducmV2LnhtbFBLBQYAAAAA&#10;BAAEAPMAAAB6BQAAAAA=&#10;" filled="f" stroked="f" strokeweight=".5pt">
                <v:textbox inset="0,0,0,0">
                  <w:txbxContent>
                    <w:p w14:paraId="425BF81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76FA4833" wp14:editId="7AB0D1AC">
                <wp:simplePos x="0" y="0"/>
                <wp:positionH relativeFrom="column">
                  <wp:posOffset>4107815</wp:posOffset>
                </wp:positionH>
                <wp:positionV relativeFrom="paragraph">
                  <wp:posOffset>5368185</wp:posOffset>
                </wp:positionV>
                <wp:extent cx="5282565" cy="5282565"/>
                <wp:effectExtent l="19050" t="19050" r="32385" b="32385"/>
                <wp:wrapNone/>
                <wp:docPr id="308" name="Straight Connector 308"/>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44AE1" id="Straight Connector 308"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938816" behindDoc="0" locked="0" layoutInCell="1" allowOverlap="1" wp14:anchorId="6C68AB24" wp14:editId="067A876E">
                <wp:simplePos x="0" y="0"/>
                <wp:positionH relativeFrom="column">
                  <wp:posOffset>261620</wp:posOffset>
                </wp:positionH>
                <wp:positionV relativeFrom="paragraph">
                  <wp:posOffset>7237730</wp:posOffset>
                </wp:positionV>
                <wp:extent cx="914400" cy="304800"/>
                <wp:effectExtent l="0" t="0" r="15240" b="0"/>
                <wp:wrapNone/>
                <wp:docPr id="309" name="Text Box 3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7224A65"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8AB24" id="Text Box 309" o:spid="_x0000_s1172" type="#_x0000_t202" style="position:absolute;margin-left:20.6pt;margin-top:569.9pt;width:1in;height:24pt;z-index:251938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" filled="f" stroked="f" strokeweight=".5pt">
                <v:textbox inset="0,0,0,0">
                  <w:txbxContent>
                    <w:p w14:paraId="07224A65"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25AA4A79" wp14:editId="10F7D0B0">
                <wp:simplePos x="0" y="0"/>
                <wp:positionH relativeFrom="column">
                  <wp:posOffset>1585838</wp:posOffset>
                </wp:positionH>
                <wp:positionV relativeFrom="paragraph">
                  <wp:posOffset>7183120</wp:posOffset>
                </wp:positionV>
                <wp:extent cx="5025390" cy="1492250"/>
                <wp:effectExtent l="0" t="0" r="3810" b="12700"/>
                <wp:wrapNone/>
                <wp:docPr id="310" name="Text Box 310"/>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5E12289" w14:textId="77777777" w:rsidR="003867E9" w:rsidRPr="00846B4F" w:rsidRDefault="003867E9" w:rsidP="003867E9">
                            <w:pPr>
                              <w:spacing w:after="0"/>
                              <w:rPr>
                                <w:b/>
                                <w:bCs/>
                                <w:sz w:val="40"/>
                                <w:szCs w:val="40"/>
                              </w:rPr>
                            </w:pPr>
                            <w:r>
                              <w:rPr>
                                <w:b/>
                                <w:bCs/>
                                <w:sz w:val="40"/>
                                <w:szCs w:val="40"/>
                              </w:rPr>
                              <w:t>MUKESH SINGH NEGI</w:t>
                            </w:r>
                          </w:p>
                          <w:p w14:paraId="18F6BBC3"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4C8DE116"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4A79" id="Text Box 310" o:spid="_x0000_s1173" type="#_x0000_t202" style="position:absolute;margin-left:124.85pt;margin-top:565.6pt;width:395.7pt;height:11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" filled="f" stroked="f" strokeweight=".5pt">
                <v:textbox inset="0,0,0,0">
                  <w:txbxContent>
                    <w:p w14:paraId="35E12289" w14:textId="77777777" w:rsidR="003867E9" w:rsidRPr="00846B4F" w:rsidRDefault="003867E9" w:rsidP="003867E9">
                      <w:pPr>
                        <w:spacing w:after="0"/>
                        <w:rPr>
                          <w:b/>
                          <w:bCs/>
                          <w:sz w:val="40"/>
                          <w:szCs w:val="40"/>
                        </w:rPr>
                      </w:pPr>
                      <w:r>
                        <w:rPr>
                          <w:b/>
                          <w:bCs/>
                          <w:sz w:val="40"/>
                          <w:szCs w:val="40"/>
                        </w:rPr>
                        <w:t>MUKESH SINGH NEGI</w:t>
                      </w:r>
                    </w:p>
                    <w:p w14:paraId="18F6BBC3"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4C8DE116"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934720" behindDoc="0" locked="0" layoutInCell="1" allowOverlap="1" wp14:anchorId="0E0DA36B" wp14:editId="3C42EB2E">
                <wp:simplePos x="0" y="0"/>
                <wp:positionH relativeFrom="column">
                  <wp:posOffset>959727</wp:posOffset>
                </wp:positionH>
                <wp:positionV relativeFrom="paragraph">
                  <wp:posOffset>4206766</wp:posOffset>
                </wp:positionV>
                <wp:extent cx="6921719" cy="6333140"/>
                <wp:effectExtent l="171450" t="114300" r="50800" b="182245"/>
                <wp:wrapNone/>
                <wp:docPr id="311" name="Group 311"/>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312" name="Straight Connector 312"/>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87BC74" id="Group 311" o:spid="_x0000_s1026" style="position:absolute;margin-left:75.55pt;margin-top:331.25pt;width:545pt;height:498.65pt;z-index:251934720;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">
                <v:line id="Straight Connector 312"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" strokecolor="white [3212]" strokeweight="30pt"/>
                <v:line id="Straight Connector 313"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1943936" behindDoc="0" locked="0" layoutInCell="1" allowOverlap="1" wp14:anchorId="6E451D19" wp14:editId="6C7A3CAB">
                <wp:simplePos x="0" y="0"/>
                <wp:positionH relativeFrom="column">
                  <wp:posOffset>3989705</wp:posOffset>
                </wp:positionH>
                <wp:positionV relativeFrom="paragraph">
                  <wp:posOffset>5249011</wp:posOffset>
                </wp:positionV>
                <wp:extent cx="5282565" cy="5282565"/>
                <wp:effectExtent l="38100" t="38100" r="51435" b="70485"/>
                <wp:wrapNone/>
                <wp:docPr id="314" name="Straight Connector 314"/>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97174" id="Straight Connector 314"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942912" behindDoc="0" locked="0" layoutInCell="1" allowOverlap="1" wp14:anchorId="28765E3D" wp14:editId="600A1636">
                <wp:simplePos x="0" y="0"/>
                <wp:positionH relativeFrom="column">
                  <wp:posOffset>3628390</wp:posOffset>
                </wp:positionH>
                <wp:positionV relativeFrom="paragraph">
                  <wp:posOffset>5289550</wp:posOffset>
                </wp:positionV>
                <wp:extent cx="5282565" cy="5282565"/>
                <wp:effectExtent l="95250" t="76200" r="0" b="108585"/>
                <wp:wrapNone/>
                <wp:docPr id="315" name="Straight Connector 31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AAE5E" id="Straight Connector 315"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35744" behindDoc="0" locked="0" layoutInCell="1" allowOverlap="1" wp14:anchorId="7E02FD77" wp14:editId="53C2B4FE">
                <wp:simplePos x="0" y="0"/>
                <wp:positionH relativeFrom="column">
                  <wp:posOffset>-1513205</wp:posOffset>
                </wp:positionH>
                <wp:positionV relativeFrom="paragraph">
                  <wp:posOffset>-2092363</wp:posOffset>
                </wp:positionV>
                <wp:extent cx="5282565" cy="5282565"/>
                <wp:effectExtent l="95250" t="76200" r="0" b="108585"/>
                <wp:wrapNone/>
                <wp:docPr id="316" name="Straight Connector 316"/>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F9A28" id="Straight Connector 316"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36768" behindDoc="0" locked="0" layoutInCell="1" allowOverlap="1" wp14:anchorId="6FA64A5D" wp14:editId="597FC6AC">
                <wp:simplePos x="0" y="0"/>
                <wp:positionH relativeFrom="column">
                  <wp:posOffset>-1346835</wp:posOffset>
                </wp:positionH>
                <wp:positionV relativeFrom="paragraph">
                  <wp:posOffset>-1371600</wp:posOffset>
                </wp:positionV>
                <wp:extent cx="5924550" cy="5924550"/>
                <wp:effectExtent l="304800" t="285750" r="247650" b="323850"/>
                <wp:wrapNone/>
                <wp:docPr id="317" name="Straight Connector 317"/>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6C770" id="Straight Connector 317" o:spid="_x0000_s1026"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932672" behindDoc="0" locked="0" layoutInCell="1" allowOverlap="1" wp14:anchorId="15F59C1D" wp14:editId="0A72C008">
                <wp:simplePos x="0" y="0"/>
                <wp:positionH relativeFrom="column">
                  <wp:posOffset>-1657350</wp:posOffset>
                </wp:positionH>
                <wp:positionV relativeFrom="paragraph">
                  <wp:posOffset>-1371600</wp:posOffset>
                </wp:positionV>
                <wp:extent cx="5282565" cy="5282565"/>
                <wp:effectExtent l="171450" t="152400" r="146685" b="184785"/>
                <wp:wrapNone/>
                <wp:docPr id="318" name="Straight Connector 318"/>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41E4B" id="Straight Connector 318" o:spid="_x0000_s1026" style="position:absolute;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0D161AAE" w14:textId="77777777" w:rsidR="003867E9" w:rsidRDefault="003867E9" w:rsidP="003867E9">
      <w:pPr>
        <w:rPr>
          <w:sz w:val="24"/>
          <w:szCs w:val="24"/>
        </w:rPr>
      </w:pPr>
      <w:r>
        <w:rPr>
          <w:noProof/>
        </w:rPr>
        <mc:AlternateContent>
          <mc:Choice Requires="wps">
            <w:drawing>
              <wp:anchor distT="0" distB="0" distL="114300" distR="114300" simplePos="0" relativeHeight="251941888" behindDoc="0" locked="0" layoutInCell="1" allowOverlap="1" wp14:anchorId="6F3DAEEC" wp14:editId="2C6C8088">
                <wp:simplePos x="0" y="0"/>
                <wp:positionH relativeFrom="column">
                  <wp:posOffset>1089660</wp:posOffset>
                </wp:positionH>
                <wp:positionV relativeFrom="paragraph">
                  <wp:posOffset>3353435</wp:posOffset>
                </wp:positionV>
                <wp:extent cx="4853940" cy="2308860"/>
                <wp:effectExtent l="0" t="0" r="3810" b="15240"/>
                <wp:wrapNone/>
                <wp:docPr id="319" name="Text Box 319"/>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0DBD660E"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600EBF2"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C6879FB" w14:textId="77777777" w:rsidR="003867E9" w:rsidRPr="003F5839" w:rsidRDefault="003867E9" w:rsidP="003867E9">
                            <w:pPr>
                              <w:jc w:val="center"/>
                              <w:rPr>
                                <w:i/>
                                <w:iCs/>
                                <w:sz w:val="48"/>
                                <w:szCs w:val="48"/>
                                <w:lang w:val="en-IN"/>
                              </w:rPr>
                            </w:pPr>
                            <w:r w:rsidRPr="003F5839">
                              <w:rPr>
                                <w:i/>
                                <w:iCs/>
                                <w:sz w:val="48"/>
                                <w:szCs w:val="48"/>
                                <w:lang w:val="en-IN"/>
                              </w:rPr>
                              <w:t>Topic</w:t>
                            </w:r>
                          </w:p>
                          <w:p w14:paraId="2F1C6E92"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DAEEC" id="Text Box 319" o:spid="_x0000_s1174" type="#_x0000_t202" style="position:absolute;margin-left:85.8pt;margin-top:264.05pt;width:382.2pt;height:181.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tbJEw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0yHQyrLKF6kgbIpzI906uG5ri&#10;UfjwIpDYpslJweGZDm2AusHZ4qwG/Pm3+xhPJJCXs47UU3L/Yy9QcWa+WaInSm0wcDC2g2H37T2Q&#10;IMf0NpxMJiVgMIOpEdo3EvYqdiGXsJJ6lTwM5n04aZgehlSrVQoiQTkRHu3GyVg64hgxfe3fBLoz&#10;8IE4e4JBV6J4h/8p9sTAah9AN4mciOwJxTPgJMbE2fnhRLX//p+irs97+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i6tbJEwIAACYEAAAOAAAAAAAAAAAAAAAAAC4CAABkcnMvZTJvRG9jLnhtbFBLAQItABQABgAI&#10;AAAAIQBCxjul4QAAAAsBAAAPAAAAAAAAAAAAAAAAAG0EAABkcnMvZG93bnJldi54bWxQSwUGAAAA&#10;AAQABADzAAAAewUAAAAA&#10;" filled="f" stroked="f" strokeweight=".5pt">
                <v:textbox inset="0,0,0,0">
                  <w:txbxContent>
                    <w:p w14:paraId="0DBD660E"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600EBF2"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C6879FB" w14:textId="77777777" w:rsidR="003867E9" w:rsidRPr="003F5839" w:rsidRDefault="003867E9" w:rsidP="003867E9">
                      <w:pPr>
                        <w:jc w:val="center"/>
                        <w:rPr>
                          <w:i/>
                          <w:iCs/>
                          <w:sz w:val="48"/>
                          <w:szCs w:val="48"/>
                          <w:lang w:val="en-IN"/>
                        </w:rPr>
                      </w:pPr>
                      <w:r w:rsidRPr="003F5839">
                        <w:rPr>
                          <w:i/>
                          <w:iCs/>
                          <w:sz w:val="48"/>
                          <w:szCs w:val="48"/>
                          <w:lang w:val="en-IN"/>
                        </w:rPr>
                        <w:t>Topic</w:t>
                      </w:r>
                    </w:p>
                    <w:p w14:paraId="2F1C6E92"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937792" behindDoc="0" locked="0" layoutInCell="1" allowOverlap="1" wp14:anchorId="598BB15A" wp14:editId="5F1FC2A1">
                <wp:simplePos x="0" y="0"/>
                <wp:positionH relativeFrom="column">
                  <wp:posOffset>1756410</wp:posOffset>
                </wp:positionH>
                <wp:positionV relativeFrom="paragraph">
                  <wp:posOffset>2085975</wp:posOffset>
                </wp:positionV>
                <wp:extent cx="3116581" cy="1345565"/>
                <wp:effectExtent l="0" t="0" r="7620" b="6985"/>
                <wp:wrapNone/>
                <wp:docPr id="320" name="Group 320"/>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21" name="Text Box 321"/>
                        <wps:cNvSpPr txBox="1"/>
                        <wps:spPr>
                          <a:xfrm>
                            <a:off x="-922704" y="606471"/>
                            <a:ext cx="499300" cy="1035167"/>
                          </a:xfrm>
                          <a:prstGeom prst="rect">
                            <a:avLst/>
                          </a:prstGeom>
                          <a:noFill/>
                          <a:ln w="6350">
                            <a:noFill/>
                          </a:ln>
                        </wps:spPr>
                        <wps:txbx>
                          <w:txbxContent>
                            <w:p w14:paraId="2AB9DBDE"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734AEB0"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22" name="Text Box 322"/>
                        <wps:cNvSpPr txBox="1"/>
                        <wps:spPr>
                          <a:xfrm>
                            <a:off x="-1071868" y="87053"/>
                            <a:ext cx="825384" cy="519418"/>
                          </a:xfrm>
                          <a:prstGeom prst="rect">
                            <a:avLst/>
                          </a:prstGeom>
                          <a:noFill/>
                          <a:ln w="6350">
                            <a:noFill/>
                          </a:ln>
                        </wps:spPr>
                        <wps:txbx>
                          <w:txbxContent>
                            <w:p w14:paraId="57EFAB45"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8BB15A" id="Group 320" o:spid="_x0000_s1175" style="position:absolute;margin-left:138.3pt;margin-top:164.25pt;width:245.4pt;height:105.95pt;z-index:251937792;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">
                <v:shape id="Text Box 321" o:spid="_x0000_s1176"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" filled="f" stroked="f" strokeweight=".5pt">
                  <v:textbox inset="0,0,0,0">
                    <w:txbxContent>
                      <w:p w14:paraId="2AB9DBDE"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734AEB0"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22" o:spid="_x0000_s1177"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" filled="f" stroked="f" strokeweight=".5pt">
                  <v:textbox inset="0,0,0,0">
                    <w:txbxContent>
                      <w:p w14:paraId="57EFAB45"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240A2E80" w14:textId="77777777" w:rsidR="003867E9" w:rsidRDefault="003867E9" w:rsidP="003867E9">
      <w:pPr>
        <w:pStyle w:val="TOCHeading"/>
        <w:rPr>
          <w:rFonts w:asciiTheme="minorHAnsi" w:eastAsiaTheme="minorEastAsia" w:hAnsiTheme="minorHAnsi" w:cstheme="minorBidi"/>
          <w:color w:val="auto"/>
          <w:sz w:val="22"/>
          <w:szCs w:val="22"/>
        </w:rPr>
      </w:pPr>
    </w:p>
    <w:p w14:paraId="35A69B33"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945984" behindDoc="0" locked="0" layoutInCell="1" allowOverlap="1" wp14:anchorId="607A7AC5" wp14:editId="55C4C110">
                <wp:simplePos x="0" y="0"/>
                <wp:positionH relativeFrom="column">
                  <wp:posOffset>6355715</wp:posOffset>
                </wp:positionH>
                <wp:positionV relativeFrom="paragraph">
                  <wp:posOffset>4299585</wp:posOffset>
                </wp:positionV>
                <wp:extent cx="865505" cy="2209165"/>
                <wp:effectExtent l="2540" t="3810" r="0" b="0"/>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3928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528F61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A7AC5" id="Text Box 323" o:spid="_x0000_s1178" type="#_x0000_t202" style="position:absolute;margin-left:500.45pt;margin-top:338.55pt;width:68.15pt;height:173.9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ty3AEAAJ0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lI2tvUOcqpoTmRIIQ5MBRwKuJavCMRI+Wl4v7nQaDirP9kyZcYrqXApaiXQljZ&#10;AcUucDaXt2EO4cGhaTsCn523cEPeaZNkPRM5c6YMJLXnvMaQ/f6dbj3/Vftf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D4PW3L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7453928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528F61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539CBDEE" w14:textId="77777777" w:rsidR="003867E9" w:rsidRPr="00653E78" w:rsidRDefault="003867E9" w:rsidP="003867E9">
      <w:pPr>
        <w:jc w:val="center"/>
        <w:rPr>
          <w:b/>
          <w:i/>
          <w:sz w:val="40"/>
          <w:szCs w:val="40"/>
        </w:rPr>
      </w:pPr>
      <w:r w:rsidRPr="00653E78">
        <w:rPr>
          <w:rFonts w:hint="eastAsia"/>
          <w:b/>
          <w:i/>
          <w:sz w:val="40"/>
          <w:szCs w:val="40"/>
        </w:rPr>
        <w:t>Acknowledgement</w:t>
      </w:r>
    </w:p>
    <w:p w14:paraId="3F2F3B76"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1208FC34"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7DC024AA" w14:textId="77777777" w:rsidR="003867E9" w:rsidRDefault="003867E9" w:rsidP="003867E9">
      <w:pPr>
        <w:spacing w:line="360" w:lineRule="auto"/>
        <w:rPr>
          <w:sz w:val="32"/>
          <w:szCs w:val="32"/>
        </w:rPr>
      </w:pPr>
    </w:p>
    <w:p w14:paraId="4F4B7C6D" w14:textId="77777777" w:rsidR="003867E9" w:rsidRDefault="003867E9" w:rsidP="003867E9">
      <w:pPr>
        <w:spacing w:line="360" w:lineRule="auto"/>
        <w:rPr>
          <w:sz w:val="32"/>
          <w:szCs w:val="32"/>
        </w:rPr>
      </w:pPr>
    </w:p>
    <w:p w14:paraId="1DF14661" w14:textId="77777777" w:rsidR="003867E9" w:rsidRDefault="003867E9" w:rsidP="003867E9">
      <w:pPr>
        <w:spacing w:line="360" w:lineRule="auto"/>
        <w:rPr>
          <w:sz w:val="32"/>
          <w:szCs w:val="32"/>
        </w:rPr>
      </w:pPr>
    </w:p>
    <w:p w14:paraId="4C25B67A" w14:textId="77777777" w:rsidR="003867E9" w:rsidRDefault="003867E9" w:rsidP="003867E9">
      <w:pPr>
        <w:spacing w:line="360" w:lineRule="auto"/>
        <w:rPr>
          <w:sz w:val="32"/>
          <w:szCs w:val="32"/>
        </w:rPr>
      </w:pPr>
    </w:p>
    <w:p w14:paraId="5DD64BD9" w14:textId="77777777" w:rsidR="003867E9" w:rsidRDefault="003867E9" w:rsidP="003867E9">
      <w:pPr>
        <w:spacing w:line="360" w:lineRule="auto"/>
        <w:rPr>
          <w:sz w:val="32"/>
          <w:szCs w:val="32"/>
        </w:rPr>
      </w:pPr>
    </w:p>
    <w:p w14:paraId="0128A265" w14:textId="77777777" w:rsidR="003867E9" w:rsidRDefault="003867E9" w:rsidP="003867E9">
      <w:pPr>
        <w:spacing w:line="360" w:lineRule="auto"/>
        <w:rPr>
          <w:sz w:val="32"/>
          <w:szCs w:val="32"/>
        </w:rPr>
      </w:pPr>
    </w:p>
    <w:p w14:paraId="0EEAB903" w14:textId="77777777" w:rsidR="003867E9" w:rsidRDefault="003867E9" w:rsidP="003867E9">
      <w:pPr>
        <w:spacing w:line="360" w:lineRule="auto"/>
        <w:rPr>
          <w:sz w:val="32"/>
          <w:szCs w:val="32"/>
        </w:rPr>
      </w:pPr>
    </w:p>
    <w:p w14:paraId="5DC86408" w14:textId="77777777" w:rsidR="003867E9" w:rsidRDefault="003867E9" w:rsidP="003867E9">
      <w:pPr>
        <w:spacing w:line="360" w:lineRule="auto"/>
        <w:rPr>
          <w:sz w:val="32"/>
          <w:szCs w:val="32"/>
        </w:rPr>
      </w:pPr>
    </w:p>
    <w:p w14:paraId="6BB2783C" w14:textId="77777777" w:rsidR="003867E9" w:rsidRPr="008777F4" w:rsidRDefault="003867E9" w:rsidP="003867E9">
      <w:pPr>
        <w:spacing w:line="360" w:lineRule="auto"/>
        <w:rPr>
          <w:sz w:val="32"/>
          <w:szCs w:val="32"/>
        </w:rPr>
      </w:pPr>
    </w:p>
    <w:p w14:paraId="38BB788E" w14:textId="77777777" w:rsidR="003867E9" w:rsidRDefault="003867E9" w:rsidP="003867E9"/>
    <w:sdt>
      <w:sdtPr>
        <w:rPr>
          <w:rFonts w:asciiTheme="minorHAnsi" w:eastAsiaTheme="minorEastAsia" w:hAnsiTheme="minorHAnsi" w:cstheme="minorBidi"/>
          <w:color w:val="auto"/>
          <w:sz w:val="22"/>
          <w:szCs w:val="22"/>
        </w:rPr>
        <w:id w:val="650247154"/>
        <w:docPartObj>
          <w:docPartGallery w:val="Table of Contents"/>
          <w:docPartUnique/>
        </w:docPartObj>
      </w:sdtPr>
      <w:sdtEndPr>
        <w:rPr>
          <w:b/>
          <w:bCs/>
          <w:noProof/>
        </w:rPr>
      </w:sdtEndPr>
      <w:sdtContent>
        <w:p w14:paraId="0B0CA2A6" w14:textId="77777777" w:rsidR="003867E9" w:rsidRDefault="003867E9" w:rsidP="003867E9">
          <w:pPr>
            <w:pStyle w:val="TOCHeading"/>
          </w:pPr>
          <w:r>
            <w:t>Table of Contents</w:t>
          </w:r>
        </w:p>
        <w:p w14:paraId="7EC88395" w14:textId="0E91C1BD"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6D6CDDB1" w14:textId="1CE46635"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481C52B" w14:textId="6E73D5A2"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175AB76" w14:textId="254361CF"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1A3F811F" w14:textId="5A2F993D"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1493F08" w14:textId="512BEBFF"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203E0CC" w14:textId="10ACCE79"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9D3CDDC" w14:textId="6A5BA8D5"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D8D47B0" w14:textId="2A276EDF"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700411D0" w14:textId="1E906245"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72C4176" w14:textId="1448B372"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7D83119" w14:textId="093C54DD"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2BE04EC5" w14:textId="77777777" w:rsidR="003867E9" w:rsidRDefault="003867E9" w:rsidP="003867E9">
          <w:r>
            <w:rPr>
              <w:b/>
              <w:bCs/>
              <w:noProof/>
            </w:rPr>
            <w:fldChar w:fldCharType="end"/>
          </w:r>
        </w:p>
      </w:sdtContent>
    </w:sdt>
    <w:p w14:paraId="573AA85E" w14:textId="77777777" w:rsidR="003867E9" w:rsidRDefault="003867E9" w:rsidP="003867E9">
      <w:pPr>
        <w:spacing w:before="100" w:beforeAutospacing="1" w:line="360" w:lineRule="auto"/>
        <w:rPr>
          <w:sz w:val="24"/>
          <w:szCs w:val="24"/>
        </w:rPr>
      </w:pPr>
    </w:p>
    <w:p w14:paraId="0059FEF6" w14:textId="77777777" w:rsidR="003867E9" w:rsidRDefault="003867E9" w:rsidP="003867E9">
      <w:pPr>
        <w:rPr>
          <w:sz w:val="24"/>
          <w:szCs w:val="24"/>
        </w:rPr>
      </w:pPr>
      <w:r>
        <w:rPr>
          <w:sz w:val="24"/>
          <w:szCs w:val="24"/>
        </w:rPr>
        <w:br w:type="page"/>
      </w:r>
    </w:p>
    <w:p w14:paraId="1796CA8F"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0EE5835B"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15ECECC5"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3D43FBC4"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741E750F"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4F7DB137"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2404730F"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59BEC563"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06A756FD"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5CC0CA3A"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6B1AF440" w14:textId="77777777" w:rsidR="003867E9" w:rsidRPr="005F2654" w:rsidRDefault="003867E9" w:rsidP="003867E9">
      <w:pPr>
        <w:spacing w:line="360" w:lineRule="auto"/>
        <w:rPr>
          <w:sz w:val="24"/>
          <w:szCs w:val="24"/>
        </w:rPr>
      </w:pPr>
    </w:p>
    <w:p w14:paraId="04192BA5"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54AC1E19"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A0B9805"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59D3EA15"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31C8018B"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0F00A22"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73C1B5FB"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696F5325"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6ED5A11C"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149293E1"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563FD702"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6A285160"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27C6AE10"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0C105BA8"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6A98E637"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06C4AFF0"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29E4981" w14:textId="77777777" w:rsidR="003867E9" w:rsidRPr="005F2654" w:rsidRDefault="003867E9" w:rsidP="003867E9">
      <w:pPr>
        <w:spacing w:line="360" w:lineRule="auto"/>
        <w:rPr>
          <w:sz w:val="24"/>
          <w:szCs w:val="24"/>
        </w:rPr>
      </w:pPr>
    </w:p>
    <w:p w14:paraId="4D769FFF"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5AE4D413"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17A8BFF6"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3FD8F8CA"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01CD2E9C"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3781C641"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89F6C35"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6706E765"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EE80C19"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7724DEF7"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5C8A994C"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4C27E448"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316D78AC"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4FBB2225"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919C01A"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BEB9D68"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9027134"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5DBDAA3C"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5038B18A"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9FFCAA2"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550D77FA"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0C08478"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74A6B07B"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39CD4410"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12B8F60D"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5CC41B33"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6A54627E"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42537C5A" w14:textId="77777777" w:rsidR="003867E9" w:rsidRPr="005F2654" w:rsidRDefault="003867E9" w:rsidP="003867E9">
      <w:pPr>
        <w:spacing w:line="360" w:lineRule="auto"/>
        <w:rPr>
          <w:sz w:val="24"/>
          <w:szCs w:val="24"/>
        </w:rPr>
      </w:pPr>
    </w:p>
    <w:p w14:paraId="17D656D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14CE879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5235887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6AC250A4"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3B9CA1F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02FF0470"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C59DF88"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EE129A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4F07631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69724BD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0D45E0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4E292EF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1CFB27C0" w14:textId="77777777" w:rsidR="003867E9" w:rsidRPr="005F2654" w:rsidRDefault="003867E9" w:rsidP="003867E9">
      <w:pPr>
        <w:spacing w:line="360" w:lineRule="auto"/>
        <w:rPr>
          <w:sz w:val="24"/>
          <w:szCs w:val="24"/>
        </w:rPr>
      </w:pPr>
    </w:p>
    <w:p w14:paraId="6A30B3CF" w14:textId="77777777" w:rsidR="003867E9" w:rsidRDefault="003867E9" w:rsidP="003867E9"/>
    <w:p w14:paraId="696EFBD7" w14:textId="77777777" w:rsidR="003867E9" w:rsidRDefault="003867E9" w:rsidP="003867E9"/>
    <w:p w14:paraId="61C059AB" w14:textId="77777777" w:rsidR="003867E9" w:rsidRDefault="003867E9" w:rsidP="003867E9"/>
    <w:p w14:paraId="2B3CEAE9" w14:textId="77777777" w:rsidR="003867E9" w:rsidRDefault="003867E9" w:rsidP="003867E9"/>
    <w:p w14:paraId="5B0CB4CD" w14:textId="77777777" w:rsidR="003867E9" w:rsidRDefault="003867E9" w:rsidP="003867E9"/>
    <w:p w14:paraId="1180F33E" w14:textId="77777777" w:rsidR="003867E9" w:rsidRDefault="003867E9" w:rsidP="003867E9"/>
    <w:p w14:paraId="1B00520A" w14:textId="77777777" w:rsidR="003867E9" w:rsidRDefault="003867E9" w:rsidP="003867E9"/>
    <w:p w14:paraId="76580C2B" w14:textId="77777777" w:rsidR="003867E9" w:rsidRDefault="003867E9" w:rsidP="003867E9"/>
    <w:p w14:paraId="2AD7B2DA" w14:textId="77777777" w:rsidR="003867E9" w:rsidRDefault="003867E9" w:rsidP="003867E9"/>
    <w:p w14:paraId="2FF517F5" w14:textId="77777777" w:rsidR="003867E9" w:rsidRDefault="003867E9" w:rsidP="003867E9"/>
    <w:p w14:paraId="68A4E5C6" w14:textId="77777777" w:rsidR="003867E9" w:rsidRDefault="003867E9" w:rsidP="003867E9"/>
    <w:p w14:paraId="190FB99E" w14:textId="77777777" w:rsidR="003867E9" w:rsidRDefault="003867E9" w:rsidP="003867E9"/>
    <w:p w14:paraId="0B50B054" w14:textId="77777777" w:rsidR="003867E9" w:rsidRDefault="003867E9" w:rsidP="003867E9"/>
    <w:p w14:paraId="31893665" w14:textId="77777777" w:rsidR="003867E9" w:rsidRDefault="003867E9" w:rsidP="003867E9"/>
    <w:p w14:paraId="77F89D26" w14:textId="77777777" w:rsidR="003867E9" w:rsidRDefault="003867E9" w:rsidP="003867E9"/>
    <w:p w14:paraId="17B1C08E" w14:textId="77777777" w:rsidR="003867E9" w:rsidRDefault="003867E9" w:rsidP="003867E9"/>
    <w:p w14:paraId="1934C3E8" w14:textId="77777777" w:rsidR="003867E9" w:rsidRDefault="003867E9" w:rsidP="003867E9"/>
    <w:p w14:paraId="184C573A" w14:textId="77777777" w:rsidR="003867E9" w:rsidRDefault="003867E9" w:rsidP="003867E9">
      <w:pPr>
        <w:pStyle w:val="Heading1"/>
      </w:pPr>
      <w:r w:rsidRPr="00B12DEE">
        <w:lastRenderedPageBreak/>
        <w:t>Bibliography</w:t>
      </w:r>
    </w:p>
    <w:p w14:paraId="43BB0B89" w14:textId="77777777" w:rsidR="003867E9" w:rsidRDefault="003867E9" w:rsidP="003867E9"/>
    <w:p w14:paraId="79B65AD6" w14:textId="77777777" w:rsidR="003867E9" w:rsidRPr="00B12DEE" w:rsidRDefault="00B13568" w:rsidP="003867E9">
      <w:pPr>
        <w:rPr>
          <w:color w:val="000000" w:themeColor="text1"/>
        </w:rPr>
      </w:pPr>
      <w:hyperlink r:id="rId43" w:history="1">
        <w:r w:rsidR="003867E9" w:rsidRPr="00B12DEE">
          <w:rPr>
            <w:rStyle w:val="Hyperlink"/>
            <w:color w:val="000000" w:themeColor="text1"/>
          </w:rPr>
          <w:t>https://blog.ipleaders.in/free-consent/</w:t>
        </w:r>
      </w:hyperlink>
    </w:p>
    <w:p w14:paraId="63C7BC4D" w14:textId="77777777" w:rsidR="003867E9" w:rsidRDefault="00B13568" w:rsidP="003867E9">
      <w:hyperlink r:id="rId44" w:history="1">
        <w:r w:rsidR="003867E9" w:rsidRPr="00B12DEE">
          <w:rPr>
            <w:rStyle w:val="Hyperlink"/>
            <w:color w:val="000000" w:themeColor="text1"/>
          </w:rPr>
          <w:t>https://egyankosh.ac.in/bitstream/123456789/13360/1/Unit-4.pdf</w:t>
        </w:r>
      </w:hyperlink>
    </w:p>
    <w:p w14:paraId="008FB9DB" w14:textId="77777777" w:rsidR="003867E9" w:rsidRPr="00B12DEE" w:rsidRDefault="003867E9" w:rsidP="003867E9"/>
    <w:p w14:paraId="6FB19EB0" w14:textId="77777777" w:rsidR="003867E9" w:rsidRDefault="003867E9" w:rsidP="003867E9">
      <w:pPr>
        <w:pStyle w:val="TOCHeading"/>
        <w:rPr>
          <w:noProof/>
        </w:rPr>
      </w:pPr>
      <w:r>
        <w:rPr>
          <w:noProof/>
        </w:rPr>
        <mc:AlternateContent>
          <mc:Choice Requires="wps">
            <w:drawing>
              <wp:anchor distT="0" distB="0" distL="114300" distR="114300" simplePos="0" relativeHeight="251950080" behindDoc="0" locked="0" layoutInCell="1" allowOverlap="1" wp14:anchorId="4CF34EE3" wp14:editId="2D264517">
                <wp:simplePos x="0" y="0"/>
                <wp:positionH relativeFrom="column">
                  <wp:posOffset>735330</wp:posOffset>
                </wp:positionH>
                <wp:positionV relativeFrom="paragraph">
                  <wp:posOffset>228600</wp:posOffset>
                </wp:positionV>
                <wp:extent cx="5875020" cy="7046595"/>
                <wp:effectExtent l="152400" t="152400" r="144780" b="154305"/>
                <wp:wrapNone/>
                <wp:docPr id="324" name="Rectangle 324"/>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89082" id="Rectangle 324" o:spid="_x0000_s1026" style="position:absolute;margin-left:57.9pt;margin-top:18pt;width:462.6pt;height:554.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948032" behindDoc="0" locked="0" layoutInCell="1" allowOverlap="1" wp14:anchorId="3035490A" wp14:editId="073FDBA1">
                <wp:simplePos x="0" y="0"/>
                <wp:positionH relativeFrom="column">
                  <wp:posOffset>6355715</wp:posOffset>
                </wp:positionH>
                <wp:positionV relativeFrom="paragraph">
                  <wp:posOffset>4299585</wp:posOffset>
                </wp:positionV>
                <wp:extent cx="865505" cy="2209165"/>
                <wp:effectExtent l="2540" t="3810" r="0" b="0"/>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36D2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39F907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5490A" id="Text Box 325" o:spid="_x0000_s1179" type="#_x0000_t202" style="position:absolute;margin-left:500.45pt;margin-top:338.55pt;width:68.15pt;height:173.9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5jR3QEAAJ0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lI2ttt7Bzl1NCcSBDCHBgKOBVxLd6RiJHyUnH/8yBQcdZ/suRLDNdS4FLUSyGs&#10;7IBiFziby9swh/Dg0LQdgc/OW7gh77RJsp6JnDlTBpLac15jyH7/Tree/6r9L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AAk5jR3QEAAJ0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77A36D2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39F907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0C21A76C" w14:textId="77777777" w:rsidR="003867E9" w:rsidRDefault="003867E9" w:rsidP="003867E9">
      <w:r>
        <w:rPr>
          <w:noProof/>
        </w:rPr>
        <mc:AlternateContent>
          <mc:Choice Requires="wps">
            <w:drawing>
              <wp:anchor distT="0" distB="0" distL="114300" distR="114300" simplePos="0" relativeHeight="251957248" behindDoc="0" locked="0" layoutInCell="1" allowOverlap="1" wp14:anchorId="37D95E8B" wp14:editId="290CD709">
                <wp:simplePos x="0" y="0"/>
                <wp:positionH relativeFrom="column">
                  <wp:posOffset>2479675</wp:posOffset>
                </wp:positionH>
                <wp:positionV relativeFrom="paragraph">
                  <wp:posOffset>1684020</wp:posOffset>
                </wp:positionV>
                <wp:extent cx="1863416" cy="264795"/>
                <wp:effectExtent l="0" t="0" r="3810" b="1905"/>
                <wp:wrapNone/>
                <wp:docPr id="326" name="Text Box 326"/>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69C41BD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5E8B" id="Text Box 326" o:spid="_x0000_s1180" type="#_x0000_t202" style="position:absolute;margin-left:195.25pt;margin-top:132.6pt;width:146.75pt;height:20.8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NRVdK4TAgAAJQQAAA4AAAAAAAAAAAAAAAAALgIAAGRycy9lMm9Eb2MueG1sUEsBAi0AFAAGAAgA&#10;AAAhADLJqbjgAAAACwEAAA8AAAAAAAAAAAAAAAAAbQQAAGRycy9kb3ducmV2LnhtbFBLBQYAAAAA&#10;BAAEAPMAAAB6BQAAAAA=&#10;" filled="f" stroked="f" strokeweight=".5pt">
                <v:textbox inset="0,0,0,0">
                  <w:txbxContent>
                    <w:p w14:paraId="69C41BD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961344" behindDoc="0" locked="0" layoutInCell="1" allowOverlap="1" wp14:anchorId="6CA23442" wp14:editId="25BBA677">
                <wp:simplePos x="0" y="0"/>
                <wp:positionH relativeFrom="column">
                  <wp:posOffset>4107815</wp:posOffset>
                </wp:positionH>
                <wp:positionV relativeFrom="paragraph">
                  <wp:posOffset>5368185</wp:posOffset>
                </wp:positionV>
                <wp:extent cx="5282565" cy="5282565"/>
                <wp:effectExtent l="19050" t="19050" r="32385" b="32385"/>
                <wp:wrapNone/>
                <wp:docPr id="327" name="Straight Connector 327"/>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16C12" id="Straight Connector 327" o:spid="_x0000_s1026" style="position:absolute;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955200" behindDoc="0" locked="0" layoutInCell="1" allowOverlap="1" wp14:anchorId="2AEDD8A8" wp14:editId="019D6C11">
                <wp:simplePos x="0" y="0"/>
                <wp:positionH relativeFrom="column">
                  <wp:posOffset>261620</wp:posOffset>
                </wp:positionH>
                <wp:positionV relativeFrom="paragraph">
                  <wp:posOffset>7237730</wp:posOffset>
                </wp:positionV>
                <wp:extent cx="914400" cy="304800"/>
                <wp:effectExtent l="0" t="0" r="15240" b="0"/>
                <wp:wrapNone/>
                <wp:docPr id="328" name="Text Box 32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4D2D8CC"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DD8A8" id="Text Box 328" o:spid="_x0000_s1181" type="#_x0000_t202" style="position:absolute;margin-left:20.6pt;margin-top:569.9pt;width:1in;height:24pt;z-index:251955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DKa&#10;1g0QAgAAIgQAAA4AAAAAAAAAAAAAAAAALgIAAGRycy9lMm9Eb2MueG1sUEsBAi0AFAAGAAgAAAAh&#10;APiwXyXgAAAADAEAAA8AAAAAAAAAAAAAAAAAagQAAGRycy9kb3ducmV2LnhtbFBLBQYAAAAABAAE&#10;APMAAAB3BQAAAAA=&#10;" filled="f" stroked="f" strokeweight=".5pt">
                <v:textbox inset="0,0,0,0">
                  <w:txbxContent>
                    <w:p w14:paraId="14D2D8CC"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956224" behindDoc="0" locked="0" layoutInCell="1" allowOverlap="1" wp14:anchorId="0F478326" wp14:editId="457EFA69">
                <wp:simplePos x="0" y="0"/>
                <wp:positionH relativeFrom="column">
                  <wp:posOffset>1585838</wp:posOffset>
                </wp:positionH>
                <wp:positionV relativeFrom="paragraph">
                  <wp:posOffset>7183120</wp:posOffset>
                </wp:positionV>
                <wp:extent cx="5025390" cy="1492250"/>
                <wp:effectExtent l="0" t="0" r="3810" b="12700"/>
                <wp:wrapNone/>
                <wp:docPr id="329" name="Text Box 329"/>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144D5070" w14:textId="77777777" w:rsidR="003867E9" w:rsidRPr="00846B4F" w:rsidRDefault="003867E9" w:rsidP="003867E9">
                            <w:pPr>
                              <w:spacing w:after="0"/>
                              <w:rPr>
                                <w:b/>
                                <w:bCs/>
                                <w:sz w:val="40"/>
                                <w:szCs w:val="40"/>
                              </w:rPr>
                            </w:pPr>
                            <w:r>
                              <w:rPr>
                                <w:b/>
                                <w:bCs/>
                                <w:sz w:val="40"/>
                                <w:szCs w:val="40"/>
                              </w:rPr>
                              <w:t>MUKESH SINGH NEGI</w:t>
                            </w:r>
                          </w:p>
                          <w:p w14:paraId="75139EBE"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CBDD8DC"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78326" id="Text Box 329" o:spid="_x0000_s1182" type="#_x0000_t202" style="position:absolute;margin-left:124.85pt;margin-top:565.6pt;width:395.7pt;height:11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ABFmTnEgIAACYEAAAOAAAAAAAAAAAAAAAAAC4CAABkcnMvZTJvRG9jLnhtbFBLAQItABQABgAI&#10;AAAAIQC9ACJW4gAAAA4BAAAPAAAAAAAAAAAAAAAAAGwEAABkcnMvZG93bnJldi54bWxQSwUGAAAA&#10;AAQABADzAAAAewUAAAAA&#10;" filled="f" stroked="f" strokeweight=".5pt">
                <v:textbox inset="0,0,0,0">
                  <w:txbxContent>
                    <w:p w14:paraId="144D5070" w14:textId="77777777" w:rsidR="003867E9" w:rsidRPr="00846B4F" w:rsidRDefault="003867E9" w:rsidP="003867E9">
                      <w:pPr>
                        <w:spacing w:after="0"/>
                        <w:rPr>
                          <w:b/>
                          <w:bCs/>
                          <w:sz w:val="40"/>
                          <w:szCs w:val="40"/>
                        </w:rPr>
                      </w:pPr>
                      <w:r>
                        <w:rPr>
                          <w:b/>
                          <w:bCs/>
                          <w:sz w:val="40"/>
                          <w:szCs w:val="40"/>
                        </w:rPr>
                        <w:t>MUKESH SINGH NEGI</w:t>
                      </w:r>
                    </w:p>
                    <w:p w14:paraId="75139EBE"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CBDD8DC"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951104" behindDoc="0" locked="0" layoutInCell="1" allowOverlap="1" wp14:anchorId="33595690" wp14:editId="055AAE54">
                <wp:simplePos x="0" y="0"/>
                <wp:positionH relativeFrom="column">
                  <wp:posOffset>959727</wp:posOffset>
                </wp:positionH>
                <wp:positionV relativeFrom="paragraph">
                  <wp:posOffset>4206766</wp:posOffset>
                </wp:positionV>
                <wp:extent cx="6921719" cy="6333140"/>
                <wp:effectExtent l="171450" t="114300" r="50800" b="182245"/>
                <wp:wrapNone/>
                <wp:docPr id="330" name="Group 330"/>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331" name="Straight Connector 331"/>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A644A7" id="Group 330" o:spid="_x0000_s1026" style="position:absolute;margin-left:75.55pt;margin-top:331.25pt;width:545pt;height:498.65pt;z-index:251951104;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">
                <v:line id="Straight Connector 331"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" strokecolor="white [3212]" strokeweight="30pt"/>
                <v:line id="Straight Connector 332"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1960320" behindDoc="0" locked="0" layoutInCell="1" allowOverlap="1" wp14:anchorId="02DE8218" wp14:editId="2D318153">
                <wp:simplePos x="0" y="0"/>
                <wp:positionH relativeFrom="column">
                  <wp:posOffset>3989705</wp:posOffset>
                </wp:positionH>
                <wp:positionV relativeFrom="paragraph">
                  <wp:posOffset>5249011</wp:posOffset>
                </wp:positionV>
                <wp:extent cx="5282565" cy="5282565"/>
                <wp:effectExtent l="38100" t="38100" r="51435" b="70485"/>
                <wp:wrapNone/>
                <wp:docPr id="333" name="Straight Connector 333"/>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12C3D" id="Straight Connector 33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959296" behindDoc="0" locked="0" layoutInCell="1" allowOverlap="1" wp14:anchorId="5F3B263E" wp14:editId="7B37083D">
                <wp:simplePos x="0" y="0"/>
                <wp:positionH relativeFrom="column">
                  <wp:posOffset>3628390</wp:posOffset>
                </wp:positionH>
                <wp:positionV relativeFrom="paragraph">
                  <wp:posOffset>5289550</wp:posOffset>
                </wp:positionV>
                <wp:extent cx="5282565" cy="5282565"/>
                <wp:effectExtent l="95250" t="76200" r="0" b="108585"/>
                <wp:wrapNone/>
                <wp:docPr id="334" name="Straight Connector 334"/>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556AC" id="Straight Connector 334"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52128" behindDoc="0" locked="0" layoutInCell="1" allowOverlap="1" wp14:anchorId="094405B3" wp14:editId="119B491F">
                <wp:simplePos x="0" y="0"/>
                <wp:positionH relativeFrom="column">
                  <wp:posOffset>-1513205</wp:posOffset>
                </wp:positionH>
                <wp:positionV relativeFrom="paragraph">
                  <wp:posOffset>-2092363</wp:posOffset>
                </wp:positionV>
                <wp:extent cx="5282565" cy="5282565"/>
                <wp:effectExtent l="95250" t="76200" r="0" b="108585"/>
                <wp:wrapNone/>
                <wp:docPr id="335" name="Straight Connector 33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F1513" id="Straight Connector 335"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53152" behindDoc="0" locked="0" layoutInCell="1" allowOverlap="1" wp14:anchorId="0D50DA5E" wp14:editId="71D61326">
                <wp:simplePos x="0" y="0"/>
                <wp:positionH relativeFrom="column">
                  <wp:posOffset>-1346835</wp:posOffset>
                </wp:positionH>
                <wp:positionV relativeFrom="paragraph">
                  <wp:posOffset>-1371600</wp:posOffset>
                </wp:positionV>
                <wp:extent cx="5924550" cy="5924550"/>
                <wp:effectExtent l="304800" t="285750" r="247650" b="323850"/>
                <wp:wrapNone/>
                <wp:docPr id="336" name="Straight Connector 336"/>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382F3" id="Straight Connector 33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949056" behindDoc="0" locked="0" layoutInCell="1" allowOverlap="1" wp14:anchorId="3CA99230" wp14:editId="505A1F2B">
                <wp:simplePos x="0" y="0"/>
                <wp:positionH relativeFrom="column">
                  <wp:posOffset>-1657350</wp:posOffset>
                </wp:positionH>
                <wp:positionV relativeFrom="paragraph">
                  <wp:posOffset>-1371600</wp:posOffset>
                </wp:positionV>
                <wp:extent cx="5282565" cy="5282565"/>
                <wp:effectExtent l="171450" t="152400" r="146685" b="184785"/>
                <wp:wrapNone/>
                <wp:docPr id="337" name="Straight Connector 337"/>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522AE" id="Straight Connector 337"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022099DA" w14:textId="77777777" w:rsidR="003867E9" w:rsidRDefault="003867E9" w:rsidP="003867E9">
      <w:pPr>
        <w:rPr>
          <w:sz w:val="24"/>
          <w:szCs w:val="24"/>
        </w:rPr>
      </w:pPr>
      <w:r>
        <w:rPr>
          <w:noProof/>
        </w:rPr>
        <mc:AlternateContent>
          <mc:Choice Requires="wps">
            <w:drawing>
              <wp:anchor distT="0" distB="0" distL="114300" distR="114300" simplePos="0" relativeHeight="251958272" behindDoc="0" locked="0" layoutInCell="1" allowOverlap="1" wp14:anchorId="2C6A8565" wp14:editId="0D8C4631">
                <wp:simplePos x="0" y="0"/>
                <wp:positionH relativeFrom="column">
                  <wp:posOffset>1089660</wp:posOffset>
                </wp:positionH>
                <wp:positionV relativeFrom="paragraph">
                  <wp:posOffset>3353435</wp:posOffset>
                </wp:positionV>
                <wp:extent cx="4853940" cy="2308860"/>
                <wp:effectExtent l="0" t="0" r="3810" b="15240"/>
                <wp:wrapNone/>
                <wp:docPr id="338" name="Text Box 338"/>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15A13A73"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654C1A47"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3990117" w14:textId="77777777" w:rsidR="003867E9" w:rsidRPr="003F5839" w:rsidRDefault="003867E9" w:rsidP="003867E9">
                            <w:pPr>
                              <w:jc w:val="center"/>
                              <w:rPr>
                                <w:i/>
                                <w:iCs/>
                                <w:sz w:val="48"/>
                                <w:szCs w:val="48"/>
                                <w:lang w:val="en-IN"/>
                              </w:rPr>
                            </w:pPr>
                            <w:r w:rsidRPr="003F5839">
                              <w:rPr>
                                <w:i/>
                                <w:iCs/>
                                <w:sz w:val="48"/>
                                <w:szCs w:val="48"/>
                                <w:lang w:val="en-IN"/>
                              </w:rPr>
                              <w:t>Topic</w:t>
                            </w:r>
                          </w:p>
                          <w:p w14:paraId="0FCBAD6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A8565" id="Text Box 338" o:spid="_x0000_s1183" type="#_x0000_t202" style="position:absolute;margin-left:85.8pt;margin-top:264.05pt;width:382.2pt;height:181.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" filled="f" stroked="f" strokeweight=".5pt">
                <v:textbox inset="0,0,0,0">
                  <w:txbxContent>
                    <w:p w14:paraId="15A13A73"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654C1A47"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3990117" w14:textId="77777777" w:rsidR="003867E9" w:rsidRPr="003F5839" w:rsidRDefault="003867E9" w:rsidP="003867E9">
                      <w:pPr>
                        <w:jc w:val="center"/>
                        <w:rPr>
                          <w:i/>
                          <w:iCs/>
                          <w:sz w:val="48"/>
                          <w:szCs w:val="48"/>
                          <w:lang w:val="en-IN"/>
                        </w:rPr>
                      </w:pPr>
                      <w:r w:rsidRPr="003F5839">
                        <w:rPr>
                          <w:i/>
                          <w:iCs/>
                          <w:sz w:val="48"/>
                          <w:szCs w:val="48"/>
                          <w:lang w:val="en-IN"/>
                        </w:rPr>
                        <w:t>Topic</w:t>
                      </w:r>
                    </w:p>
                    <w:p w14:paraId="0FCBAD6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954176" behindDoc="0" locked="0" layoutInCell="1" allowOverlap="1" wp14:anchorId="596D78C0" wp14:editId="57BE4B5E">
                <wp:simplePos x="0" y="0"/>
                <wp:positionH relativeFrom="column">
                  <wp:posOffset>1756410</wp:posOffset>
                </wp:positionH>
                <wp:positionV relativeFrom="paragraph">
                  <wp:posOffset>2085975</wp:posOffset>
                </wp:positionV>
                <wp:extent cx="3116581" cy="1345565"/>
                <wp:effectExtent l="0" t="0" r="7620" b="6985"/>
                <wp:wrapNone/>
                <wp:docPr id="339" name="Group 339"/>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40" name="Text Box 340"/>
                        <wps:cNvSpPr txBox="1"/>
                        <wps:spPr>
                          <a:xfrm>
                            <a:off x="-922704" y="606471"/>
                            <a:ext cx="499300" cy="1035167"/>
                          </a:xfrm>
                          <a:prstGeom prst="rect">
                            <a:avLst/>
                          </a:prstGeom>
                          <a:noFill/>
                          <a:ln w="6350">
                            <a:noFill/>
                          </a:ln>
                        </wps:spPr>
                        <wps:txbx>
                          <w:txbxContent>
                            <w:p w14:paraId="6E5B7902"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463E24EE"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41" name="Text Box 341"/>
                        <wps:cNvSpPr txBox="1"/>
                        <wps:spPr>
                          <a:xfrm>
                            <a:off x="-1071868" y="87053"/>
                            <a:ext cx="825384" cy="519418"/>
                          </a:xfrm>
                          <a:prstGeom prst="rect">
                            <a:avLst/>
                          </a:prstGeom>
                          <a:noFill/>
                          <a:ln w="6350">
                            <a:noFill/>
                          </a:ln>
                        </wps:spPr>
                        <wps:txbx>
                          <w:txbxContent>
                            <w:p w14:paraId="1582F30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78C0" id="Group 339" o:spid="_x0000_s1184" style="position:absolute;margin-left:138.3pt;margin-top:164.25pt;width:245.4pt;height:105.95pt;z-index:251954176;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IG7yRbNAgAANQgAAA4AAAAAAAAAAAAAAAAALgIAAGRycy9lMm9E&#10;b2MueG1sUEsBAi0AFAAGAAgAAAAhAHbKdnbjAAAACwEAAA8AAAAAAAAAAAAAAAAAJwUAAGRycy9k&#10;b3ducmV2LnhtbFBLBQYAAAAABAAEAPMAAAA3BgAAAAA=&#10;">
                <v:shape id="Text Box 340" o:spid="_x0000_s1185"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" filled="f" stroked="f" strokeweight=".5pt">
                  <v:textbox inset="0,0,0,0">
                    <w:txbxContent>
                      <w:p w14:paraId="6E5B7902"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463E24EE"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41" o:spid="_x0000_s1186"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" filled="f" stroked="f" strokeweight=".5pt">
                  <v:textbox inset="0,0,0,0">
                    <w:txbxContent>
                      <w:p w14:paraId="1582F30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37BAFBD7" w14:textId="77777777" w:rsidR="003867E9" w:rsidRDefault="003867E9" w:rsidP="003867E9">
      <w:pPr>
        <w:pStyle w:val="TOCHeading"/>
        <w:rPr>
          <w:rFonts w:asciiTheme="minorHAnsi" w:eastAsiaTheme="minorEastAsia" w:hAnsiTheme="minorHAnsi" w:cstheme="minorBidi"/>
          <w:color w:val="auto"/>
          <w:sz w:val="22"/>
          <w:szCs w:val="22"/>
        </w:rPr>
      </w:pPr>
    </w:p>
    <w:p w14:paraId="1B5C3111"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962368" behindDoc="0" locked="0" layoutInCell="1" allowOverlap="1" wp14:anchorId="3A5E4B63" wp14:editId="4E7EE091">
                <wp:simplePos x="0" y="0"/>
                <wp:positionH relativeFrom="column">
                  <wp:posOffset>6355715</wp:posOffset>
                </wp:positionH>
                <wp:positionV relativeFrom="paragraph">
                  <wp:posOffset>4299585</wp:posOffset>
                </wp:positionV>
                <wp:extent cx="865505" cy="2209165"/>
                <wp:effectExtent l="2540" t="3810" r="0" b="0"/>
                <wp:wrapNone/>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9503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896A18C"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E4B63" id="Text Box 342" o:spid="_x0000_s1187" type="#_x0000_t202" style="position:absolute;margin-left:500.45pt;margin-top:338.55pt;width:68.15pt;height:173.9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D+PDdA3QEAAJ0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0549503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896A18C"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AD30802" w14:textId="77777777" w:rsidR="003867E9" w:rsidRPr="00653E78" w:rsidRDefault="003867E9" w:rsidP="003867E9">
      <w:pPr>
        <w:jc w:val="center"/>
        <w:rPr>
          <w:b/>
          <w:i/>
          <w:sz w:val="40"/>
          <w:szCs w:val="40"/>
        </w:rPr>
      </w:pPr>
      <w:r w:rsidRPr="00653E78">
        <w:rPr>
          <w:rFonts w:hint="eastAsia"/>
          <w:b/>
          <w:i/>
          <w:sz w:val="40"/>
          <w:szCs w:val="40"/>
        </w:rPr>
        <w:t>Acknowledgement</w:t>
      </w:r>
    </w:p>
    <w:p w14:paraId="4CE6FC5C"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546C21C6"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358864A" w14:textId="77777777" w:rsidR="003867E9" w:rsidRDefault="003867E9" w:rsidP="003867E9">
      <w:pPr>
        <w:spacing w:line="360" w:lineRule="auto"/>
        <w:rPr>
          <w:sz w:val="32"/>
          <w:szCs w:val="32"/>
        </w:rPr>
      </w:pPr>
    </w:p>
    <w:p w14:paraId="0624AB2A" w14:textId="77777777" w:rsidR="003867E9" w:rsidRDefault="003867E9" w:rsidP="003867E9">
      <w:pPr>
        <w:spacing w:line="360" w:lineRule="auto"/>
        <w:rPr>
          <w:sz w:val="32"/>
          <w:szCs w:val="32"/>
        </w:rPr>
      </w:pPr>
    </w:p>
    <w:p w14:paraId="47C71B69" w14:textId="77777777" w:rsidR="003867E9" w:rsidRDefault="003867E9" w:rsidP="003867E9">
      <w:pPr>
        <w:spacing w:line="360" w:lineRule="auto"/>
        <w:rPr>
          <w:sz w:val="32"/>
          <w:szCs w:val="32"/>
        </w:rPr>
      </w:pPr>
    </w:p>
    <w:p w14:paraId="3C736AFA" w14:textId="77777777" w:rsidR="003867E9" w:rsidRDefault="003867E9" w:rsidP="003867E9">
      <w:pPr>
        <w:spacing w:line="360" w:lineRule="auto"/>
        <w:rPr>
          <w:sz w:val="32"/>
          <w:szCs w:val="32"/>
        </w:rPr>
      </w:pPr>
    </w:p>
    <w:p w14:paraId="32DBDEE0" w14:textId="77777777" w:rsidR="003867E9" w:rsidRDefault="003867E9" w:rsidP="003867E9">
      <w:pPr>
        <w:spacing w:line="360" w:lineRule="auto"/>
        <w:rPr>
          <w:sz w:val="32"/>
          <w:szCs w:val="32"/>
        </w:rPr>
      </w:pPr>
    </w:p>
    <w:p w14:paraId="3801F9FD" w14:textId="77777777" w:rsidR="003867E9" w:rsidRDefault="003867E9" w:rsidP="003867E9">
      <w:pPr>
        <w:spacing w:line="360" w:lineRule="auto"/>
        <w:rPr>
          <w:sz w:val="32"/>
          <w:szCs w:val="32"/>
        </w:rPr>
      </w:pPr>
    </w:p>
    <w:p w14:paraId="3EE024BE" w14:textId="77777777" w:rsidR="003867E9" w:rsidRDefault="003867E9" w:rsidP="003867E9">
      <w:pPr>
        <w:spacing w:line="360" w:lineRule="auto"/>
        <w:rPr>
          <w:sz w:val="32"/>
          <w:szCs w:val="32"/>
        </w:rPr>
      </w:pPr>
    </w:p>
    <w:p w14:paraId="37EE71F4" w14:textId="77777777" w:rsidR="003867E9" w:rsidRDefault="003867E9" w:rsidP="003867E9">
      <w:pPr>
        <w:spacing w:line="360" w:lineRule="auto"/>
        <w:rPr>
          <w:sz w:val="32"/>
          <w:szCs w:val="32"/>
        </w:rPr>
      </w:pPr>
    </w:p>
    <w:p w14:paraId="51966AD1" w14:textId="77777777" w:rsidR="003867E9" w:rsidRPr="008777F4" w:rsidRDefault="003867E9" w:rsidP="003867E9">
      <w:pPr>
        <w:spacing w:line="360" w:lineRule="auto"/>
        <w:rPr>
          <w:sz w:val="32"/>
          <w:szCs w:val="32"/>
        </w:rPr>
      </w:pPr>
    </w:p>
    <w:p w14:paraId="128CB137" w14:textId="77777777" w:rsidR="003867E9" w:rsidRDefault="003867E9" w:rsidP="003867E9"/>
    <w:sdt>
      <w:sdtPr>
        <w:rPr>
          <w:rFonts w:asciiTheme="minorHAnsi" w:eastAsiaTheme="minorEastAsia" w:hAnsiTheme="minorHAnsi" w:cstheme="minorBidi"/>
          <w:color w:val="auto"/>
          <w:sz w:val="22"/>
          <w:szCs w:val="22"/>
        </w:rPr>
        <w:id w:val="-262233949"/>
        <w:docPartObj>
          <w:docPartGallery w:val="Table of Contents"/>
          <w:docPartUnique/>
        </w:docPartObj>
      </w:sdtPr>
      <w:sdtEndPr>
        <w:rPr>
          <w:b/>
          <w:bCs/>
          <w:noProof/>
        </w:rPr>
      </w:sdtEndPr>
      <w:sdtContent>
        <w:p w14:paraId="3A7743ED" w14:textId="77777777" w:rsidR="003867E9" w:rsidRDefault="003867E9" w:rsidP="003867E9">
          <w:pPr>
            <w:pStyle w:val="TOCHeading"/>
          </w:pPr>
          <w:r>
            <w:t>Table of Contents</w:t>
          </w:r>
        </w:p>
        <w:p w14:paraId="0C75B6BD" w14:textId="2E12CD2B"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1AF029C2" w14:textId="4EDA7A7D"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A7EBAB1" w14:textId="60E1D893"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3ACCC928" w14:textId="1EDD788E"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5D4DC77D" w14:textId="46C8A29F"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BEAFCF3" w14:textId="7CB8946C"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0F6B764" w14:textId="65697DE2"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3E64B40" w14:textId="330CFA12"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4E19A82" w14:textId="6D5CEBA4"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DF15945" w14:textId="5789DAD0"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EFAA96B" w14:textId="2D8FB35B"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14269BA" w14:textId="474E787C"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7BDEE812" w14:textId="77777777" w:rsidR="003867E9" w:rsidRDefault="003867E9" w:rsidP="003867E9">
          <w:r>
            <w:rPr>
              <w:b/>
              <w:bCs/>
              <w:noProof/>
            </w:rPr>
            <w:fldChar w:fldCharType="end"/>
          </w:r>
        </w:p>
      </w:sdtContent>
    </w:sdt>
    <w:p w14:paraId="317A0322" w14:textId="77777777" w:rsidR="003867E9" w:rsidRDefault="003867E9" w:rsidP="003867E9">
      <w:pPr>
        <w:spacing w:before="100" w:beforeAutospacing="1" w:line="360" w:lineRule="auto"/>
        <w:rPr>
          <w:sz w:val="24"/>
          <w:szCs w:val="24"/>
        </w:rPr>
      </w:pPr>
    </w:p>
    <w:p w14:paraId="30D70E49" w14:textId="77777777" w:rsidR="003867E9" w:rsidRDefault="003867E9" w:rsidP="003867E9">
      <w:pPr>
        <w:rPr>
          <w:sz w:val="24"/>
          <w:szCs w:val="24"/>
        </w:rPr>
      </w:pPr>
      <w:r>
        <w:rPr>
          <w:sz w:val="24"/>
          <w:szCs w:val="24"/>
        </w:rPr>
        <w:br w:type="page"/>
      </w:r>
    </w:p>
    <w:p w14:paraId="454BE5AE"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0BB711EA"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0936FF59"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1DEEBBCC"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6AA73901"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2C42C889"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1913FC33"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2EBEEE7F"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6DD039ED"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684B375A"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28975415" w14:textId="77777777" w:rsidR="003867E9" w:rsidRPr="005F2654" w:rsidRDefault="003867E9" w:rsidP="003867E9">
      <w:pPr>
        <w:spacing w:line="360" w:lineRule="auto"/>
        <w:rPr>
          <w:sz w:val="24"/>
          <w:szCs w:val="24"/>
        </w:rPr>
      </w:pPr>
    </w:p>
    <w:p w14:paraId="5081820B"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1366C6BA"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8E2822B"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54A89917"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6305EFA7"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75C7D3E0"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0E181C08"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4DF828DC"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4444647A"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0ECF6D05"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6962458"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08FD2168"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1F759A9"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3937A227"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26549274"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15832F47"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64B9870A" w14:textId="77777777" w:rsidR="003867E9" w:rsidRPr="005F2654" w:rsidRDefault="003867E9" w:rsidP="003867E9">
      <w:pPr>
        <w:spacing w:line="360" w:lineRule="auto"/>
        <w:rPr>
          <w:sz w:val="24"/>
          <w:szCs w:val="24"/>
        </w:rPr>
      </w:pPr>
    </w:p>
    <w:p w14:paraId="3C7E7914"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5AF7C410"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6E2984CF"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49D8E1B9"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20585F09"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7942942A"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A3AFC6F"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13F2D477"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65CD9E2A"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1C398F4C"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673B0882"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5EC26261"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62450671"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0D1509C6"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7B24B9E8"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AFCF656"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65832139"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729E7BB1"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44FC3C66"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1BA5DBB7"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44EAB9F8"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7BED4BA9"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597C9A2A"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1C331C32"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6FCD62F5"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355A4512"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631884F3"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3EB14E12" w14:textId="77777777" w:rsidR="003867E9" w:rsidRPr="005F2654" w:rsidRDefault="003867E9" w:rsidP="003867E9">
      <w:pPr>
        <w:spacing w:line="360" w:lineRule="auto"/>
        <w:rPr>
          <w:sz w:val="24"/>
          <w:szCs w:val="24"/>
        </w:rPr>
      </w:pPr>
    </w:p>
    <w:p w14:paraId="330CE2A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1060F46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728C8F98"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156DB04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2C11845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370FD06F"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74BBF455"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999620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C53929F"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6D2CA7F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5339BA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7E6F3B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4220871A" w14:textId="77777777" w:rsidR="003867E9" w:rsidRPr="005F2654" w:rsidRDefault="003867E9" w:rsidP="003867E9">
      <w:pPr>
        <w:spacing w:line="360" w:lineRule="auto"/>
        <w:rPr>
          <w:sz w:val="24"/>
          <w:szCs w:val="24"/>
        </w:rPr>
      </w:pPr>
    </w:p>
    <w:p w14:paraId="74EBBF31" w14:textId="77777777" w:rsidR="003867E9" w:rsidRDefault="003867E9" w:rsidP="003867E9"/>
    <w:p w14:paraId="1312B756" w14:textId="77777777" w:rsidR="003867E9" w:rsidRDefault="003867E9" w:rsidP="003867E9"/>
    <w:p w14:paraId="50100D85" w14:textId="77777777" w:rsidR="003867E9" w:rsidRDefault="003867E9" w:rsidP="003867E9"/>
    <w:p w14:paraId="12E398C3" w14:textId="77777777" w:rsidR="003867E9" w:rsidRDefault="003867E9" w:rsidP="003867E9"/>
    <w:p w14:paraId="40682477" w14:textId="77777777" w:rsidR="003867E9" w:rsidRDefault="003867E9" w:rsidP="003867E9"/>
    <w:p w14:paraId="764BC8D6" w14:textId="77777777" w:rsidR="003867E9" w:rsidRDefault="003867E9" w:rsidP="003867E9"/>
    <w:p w14:paraId="5464B140" w14:textId="77777777" w:rsidR="003867E9" w:rsidRDefault="003867E9" w:rsidP="003867E9"/>
    <w:p w14:paraId="35F0D9AA" w14:textId="77777777" w:rsidR="003867E9" w:rsidRDefault="003867E9" w:rsidP="003867E9"/>
    <w:p w14:paraId="73DB1A6F" w14:textId="77777777" w:rsidR="003867E9" w:rsidRDefault="003867E9" w:rsidP="003867E9"/>
    <w:p w14:paraId="3791FFB3" w14:textId="77777777" w:rsidR="003867E9" w:rsidRDefault="003867E9" w:rsidP="003867E9"/>
    <w:p w14:paraId="770B34BD" w14:textId="77777777" w:rsidR="003867E9" w:rsidRDefault="003867E9" w:rsidP="003867E9"/>
    <w:p w14:paraId="03F33824" w14:textId="77777777" w:rsidR="003867E9" w:rsidRDefault="003867E9" w:rsidP="003867E9"/>
    <w:p w14:paraId="24BD6BC3" w14:textId="77777777" w:rsidR="003867E9" w:rsidRDefault="003867E9" w:rsidP="003867E9"/>
    <w:p w14:paraId="11DBD18A" w14:textId="77777777" w:rsidR="003867E9" w:rsidRDefault="003867E9" w:rsidP="003867E9"/>
    <w:p w14:paraId="3902495D" w14:textId="77777777" w:rsidR="003867E9" w:rsidRDefault="003867E9" w:rsidP="003867E9"/>
    <w:p w14:paraId="27C55166" w14:textId="77777777" w:rsidR="003867E9" w:rsidRDefault="003867E9" w:rsidP="003867E9"/>
    <w:p w14:paraId="57D07D03" w14:textId="77777777" w:rsidR="003867E9" w:rsidRDefault="003867E9" w:rsidP="003867E9"/>
    <w:p w14:paraId="7458B673" w14:textId="77777777" w:rsidR="003867E9" w:rsidRDefault="003867E9" w:rsidP="003867E9">
      <w:pPr>
        <w:pStyle w:val="Heading1"/>
      </w:pPr>
      <w:r w:rsidRPr="00B12DEE">
        <w:lastRenderedPageBreak/>
        <w:t>Bibliography</w:t>
      </w:r>
    </w:p>
    <w:p w14:paraId="0A5C5C3B" w14:textId="77777777" w:rsidR="003867E9" w:rsidRDefault="003867E9" w:rsidP="003867E9"/>
    <w:p w14:paraId="144B000E" w14:textId="77777777" w:rsidR="003867E9" w:rsidRPr="00B12DEE" w:rsidRDefault="00B13568" w:rsidP="003867E9">
      <w:pPr>
        <w:rPr>
          <w:color w:val="000000" w:themeColor="text1"/>
        </w:rPr>
      </w:pPr>
      <w:hyperlink r:id="rId45" w:history="1">
        <w:r w:rsidR="003867E9" w:rsidRPr="00B12DEE">
          <w:rPr>
            <w:rStyle w:val="Hyperlink"/>
            <w:color w:val="000000" w:themeColor="text1"/>
          </w:rPr>
          <w:t>https://blog.ipleaders.in/free-consent/</w:t>
        </w:r>
      </w:hyperlink>
    </w:p>
    <w:p w14:paraId="1C4DCA8B" w14:textId="77777777" w:rsidR="003867E9" w:rsidRDefault="00B13568" w:rsidP="003867E9">
      <w:hyperlink r:id="rId46" w:history="1">
        <w:r w:rsidR="003867E9" w:rsidRPr="00B12DEE">
          <w:rPr>
            <w:rStyle w:val="Hyperlink"/>
            <w:color w:val="000000" w:themeColor="text1"/>
          </w:rPr>
          <w:t>https://egyankosh.ac.in/bitstream/123456789/13360/1/Unit-4.pdf</w:t>
        </w:r>
      </w:hyperlink>
    </w:p>
    <w:p w14:paraId="6F5FE579" w14:textId="77777777" w:rsidR="003867E9" w:rsidRPr="00B12DEE" w:rsidRDefault="003867E9" w:rsidP="003867E9"/>
    <w:p w14:paraId="75786D63" w14:textId="77777777" w:rsidR="003867E9" w:rsidRDefault="003867E9" w:rsidP="003867E9">
      <w:pPr>
        <w:pStyle w:val="TOCHeading"/>
        <w:rPr>
          <w:noProof/>
        </w:rPr>
      </w:pPr>
      <w:r>
        <w:rPr>
          <w:noProof/>
        </w:rPr>
        <mc:AlternateContent>
          <mc:Choice Requires="wps">
            <w:drawing>
              <wp:anchor distT="0" distB="0" distL="114300" distR="114300" simplePos="0" relativeHeight="251966464" behindDoc="0" locked="0" layoutInCell="1" allowOverlap="1" wp14:anchorId="14E46785" wp14:editId="1964071A">
                <wp:simplePos x="0" y="0"/>
                <wp:positionH relativeFrom="column">
                  <wp:posOffset>735330</wp:posOffset>
                </wp:positionH>
                <wp:positionV relativeFrom="paragraph">
                  <wp:posOffset>228600</wp:posOffset>
                </wp:positionV>
                <wp:extent cx="5875020" cy="7046595"/>
                <wp:effectExtent l="152400" t="152400" r="144780" b="154305"/>
                <wp:wrapNone/>
                <wp:docPr id="343" name="Rectangle 343"/>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912A" id="Rectangle 343" o:spid="_x0000_s1026" style="position:absolute;margin-left:57.9pt;margin-top:18pt;width:462.6pt;height:554.8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964416" behindDoc="0" locked="0" layoutInCell="1" allowOverlap="1" wp14:anchorId="2D712340" wp14:editId="68620791">
                <wp:simplePos x="0" y="0"/>
                <wp:positionH relativeFrom="column">
                  <wp:posOffset>6355715</wp:posOffset>
                </wp:positionH>
                <wp:positionV relativeFrom="paragraph">
                  <wp:posOffset>4299585</wp:posOffset>
                </wp:positionV>
                <wp:extent cx="865505" cy="2209165"/>
                <wp:effectExtent l="2540" t="3810" r="0" b="0"/>
                <wp:wrapNone/>
                <wp:docPr id="34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F4F2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D6D2EA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12340" id="Text Box 344" o:spid="_x0000_s1188" type="#_x0000_t202" style="position:absolute;margin-left:500.45pt;margin-top:338.55pt;width:68.15pt;height:173.9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" filled="f" fillcolor="#923743" stroked="f">
                <v:textbox style="layout-flow:vertical;mso-layout-flow-alt:bottom-to-top" inset="0,0,0,0">
                  <w:txbxContent>
                    <w:p w14:paraId="125F4F2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D6D2EA3"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28097444" w14:textId="77777777" w:rsidR="003867E9" w:rsidRDefault="003867E9" w:rsidP="003867E9">
      <w:r>
        <w:rPr>
          <w:noProof/>
        </w:rPr>
        <mc:AlternateContent>
          <mc:Choice Requires="wps">
            <w:drawing>
              <wp:anchor distT="0" distB="0" distL="114300" distR="114300" simplePos="0" relativeHeight="251973632" behindDoc="0" locked="0" layoutInCell="1" allowOverlap="1" wp14:anchorId="13C94428" wp14:editId="2B487D63">
                <wp:simplePos x="0" y="0"/>
                <wp:positionH relativeFrom="column">
                  <wp:posOffset>2479675</wp:posOffset>
                </wp:positionH>
                <wp:positionV relativeFrom="paragraph">
                  <wp:posOffset>1684020</wp:posOffset>
                </wp:positionV>
                <wp:extent cx="1863416" cy="264795"/>
                <wp:effectExtent l="0" t="0" r="3810" b="1905"/>
                <wp:wrapNone/>
                <wp:docPr id="345" name="Text Box 345"/>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5B2B6D4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94428" id="Text Box 345" o:spid="_x0000_s1189" type="#_x0000_t202" style="position:absolute;margin-left:195.25pt;margin-top:132.6pt;width:146.75pt;height:20.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I/MalxICAAAlBAAADgAAAAAAAAAAAAAAAAAuAgAAZHJzL2Uyb0RvYy54bWxQSwECLQAUAAYACAAA&#10;ACEAMsmpuOAAAAALAQAADwAAAAAAAAAAAAAAAABsBAAAZHJzL2Rvd25yZXYueG1sUEsFBgAAAAAE&#10;AAQA8wAAAHkFAAAAAA==&#10;" filled="f" stroked="f" strokeweight=".5pt">
                <v:textbox inset="0,0,0,0">
                  <w:txbxContent>
                    <w:p w14:paraId="5B2B6D4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977728" behindDoc="0" locked="0" layoutInCell="1" allowOverlap="1" wp14:anchorId="16FF040D" wp14:editId="504B2C55">
                <wp:simplePos x="0" y="0"/>
                <wp:positionH relativeFrom="column">
                  <wp:posOffset>4107815</wp:posOffset>
                </wp:positionH>
                <wp:positionV relativeFrom="paragraph">
                  <wp:posOffset>5368185</wp:posOffset>
                </wp:positionV>
                <wp:extent cx="5282565" cy="5282565"/>
                <wp:effectExtent l="19050" t="19050" r="32385" b="32385"/>
                <wp:wrapNone/>
                <wp:docPr id="346" name="Straight Connector 346"/>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8A4AD" id="Straight Connector 346"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971584" behindDoc="0" locked="0" layoutInCell="1" allowOverlap="1" wp14:anchorId="6EF088E6" wp14:editId="1CC0DF76">
                <wp:simplePos x="0" y="0"/>
                <wp:positionH relativeFrom="column">
                  <wp:posOffset>261620</wp:posOffset>
                </wp:positionH>
                <wp:positionV relativeFrom="paragraph">
                  <wp:posOffset>7237730</wp:posOffset>
                </wp:positionV>
                <wp:extent cx="914400" cy="304800"/>
                <wp:effectExtent l="0" t="0" r="15240" b="0"/>
                <wp:wrapNone/>
                <wp:docPr id="347" name="Text Box 34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EB4E32F"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088E6" id="Text Box 347" o:spid="_x0000_s1190" type="#_x0000_t202" style="position:absolute;margin-left:20.6pt;margin-top:569.9pt;width:1in;height:24pt;z-index:25197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Fjl&#10;7OAQAgAAIgQAAA4AAAAAAAAAAAAAAAAALgIAAGRycy9lMm9Eb2MueG1sUEsBAi0AFAAGAAgAAAAh&#10;APiwXyXgAAAADAEAAA8AAAAAAAAAAAAAAAAAagQAAGRycy9kb3ducmV2LnhtbFBLBQYAAAAABAAE&#10;APMAAAB3BQAAAAA=&#10;" filled="f" stroked="f" strokeweight=".5pt">
                <v:textbox inset="0,0,0,0">
                  <w:txbxContent>
                    <w:p w14:paraId="7EB4E32F"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2E4967BE" wp14:editId="511DAE80">
                <wp:simplePos x="0" y="0"/>
                <wp:positionH relativeFrom="column">
                  <wp:posOffset>1585838</wp:posOffset>
                </wp:positionH>
                <wp:positionV relativeFrom="paragraph">
                  <wp:posOffset>7183120</wp:posOffset>
                </wp:positionV>
                <wp:extent cx="5025390" cy="1492250"/>
                <wp:effectExtent l="0" t="0" r="3810" b="12700"/>
                <wp:wrapNone/>
                <wp:docPr id="348" name="Text Box 348"/>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51453C9A" w14:textId="77777777" w:rsidR="003867E9" w:rsidRPr="00846B4F" w:rsidRDefault="003867E9" w:rsidP="003867E9">
                            <w:pPr>
                              <w:spacing w:after="0"/>
                              <w:rPr>
                                <w:b/>
                                <w:bCs/>
                                <w:sz w:val="40"/>
                                <w:szCs w:val="40"/>
                              </w:rPr>
                            </w:pPr>
                            <w:r>
                              <w:rPr>
                                <w:b/>
                                <w:bCs/>
                                <w:sz w:val="40"/>
                                <w:szCs w:val="40"/>
                              </w:rPr>
                              <w:t>MUKESH SINGH NEGI</w:t>
                            </w:r>
                          </w:p>
                          <w:p w14:paraId="6832CF5D"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04A0073"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67BE" id="Text Box 348" o:spid="_x0000_s1191" type="#_x0000_t202" style="position:absolute;margin-left:124.85pt;margin-top:565.6pt;width:395.7pt;height:11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C7FMy4EgIAACYEAAAOAAAAAAAAAAAAAAAAAC4CAABkcnMvZTJvRG9jLnhtbFBLAQItABQABgAI&#10;AAAAIQC9ACJW4gAAAA4BAAAPAAAAAAAAAAAAAAAAAGwEAABkcnMvZG93bnJldi54bWxQSwUGAAAA&#10;AAQABADzAAAAewUAAAAA&#10;" filled="f" stroked="f" strokeweight=".5pt">
                <v:textbox inset="0,0,0,0">
                  <w:txbxContent>
                    <w:p w14:paraId="51453C9A" w14:textId="77777777" w:rsidR="003867E9" w:rsidRPr="00846B4F" w:rsidRDefault="003867E9" w:rsidP="003867E9">
                      <w:pPr>
                        <w:spacing w:after="0"/>
                        <w:rPr>
                          <w:b/>
                          <w:bCs/>
                          <w:sz w:val="40"/>
                          <w:szCs w:val="40"/>
                        </w:rPr>
                      </w:pPr>
                      <w:r>
                        <w:rPr>
                          <w:b/>
                          <w:bCs/>
                          <w:sz w:val="40"/>
                          <w:szCs w:val="40"/>
                        </w:rPr>
                        <w:t>MUKESH SINGH NEGI</w:t>
                      </w:r>
                    </w:p>
                    <w:p w14:paraId="6832CF5D"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04A0073"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967488" behindDoc="0" locked="0" layoutInCell="1" allowOverlap="1" wp14:anchorId="7ABC5377" wp14:editId="25DAFCCF">
                <wp:simplePos x="0" y="0"/>
                <wp:positionH relativeFrom="column">
                  <wp:posOffset>959727</wp:posOffset>
                </wp:positionH>
                <wp:positionV relativeFrom="paragraph">
                  <wp:posOffset>4206766</wp:posOffset>
                </wp:positionV>
                <wp:extent cx="6921719" cy="6333140"/>
                <wp:effectExtent l="171450" t="114300" r="50800" b="182245"/>
                <wp:wrapNone/>
                <wp:docPr id="349" name="Group 349"/>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350" name="Straight Connector 350"/>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68790A" id="Group 349" o:spid="_x0000_s1026" style="position:absolute;margin-left:75.55pt;margin-top:331.25pt;width:545pt;height:498.65pt;z-index:251967488;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">
                <v:line id="Straight Connector 350"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" strokecolor="white [3212]" strokeweight="30pt"/>
                <v:line id="Straight Connector 351"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1976704" behindDoc="0" locked="0" layoutInCell="1" allowOverlap="1" wp14:anchorId="5D215F59" wp14:editId="6453C47A">
                <wp:simplePos x="0" y="0"/>
                <wp:positionH relativeFrom="column">
                  <wp:posOffset>3989705</wp:posOffset>
                </wp:positionH>
                <wp:positionV relativeFrom="paragraph">
                  <wp:posOffset>5249011</wp:posOffset>
                </wp:positionV>
                <wp:extent cx="5282565" cy="5282565"/>
                <wp:effectExtent l="38100" t="38100" r="51435" b="70485"/>
                <wp:wrapNone/>
                <wp:docPr id="352" name="Straight Connector 352"/>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885EB" id="Straight Connector 352"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975680" behindDoc="0" locked="0" layoutInCell="1" allowOverlap="1" wp14:anchorId="7CA572C7" wp14:editId="72314329">
                <wp:simplePos x="0" y="0"/>
                <wp:positionH relativeFrom="column">
                  <wp:posOffset>3628390</wp:posOffset>
                </wp:positionH>
                <wp:positionV relativeFrom="paragraph">
                  <wp:posOffset>5289550</wp:posOffset>
                </wp:positionV>
                <wp:extent cx="5282565" cy="5282565"/>
                <wp:effectExtent l="95250" t="76200" r="0" b="108585"/>
                <wp:wrapNone/>
                <wp:docPr id="353" name="Straight Connector 353"/>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21F65" id="Straight Connector 353" o:spid="_x0000_s1026" style="position:absolute;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68512" behindDoc="0" locked="0" layoutInCell="1" allowOverlap="1" wp14:anchorId="66EA7A4C" wp14:editId="4C629FEF">
                <wp:simplePos x="0" y="0"/>
                <wp:positionH relativeFrom="column">
                  <wp:posOffset>-1513205</wp:posOffset>
                </wp:positionH>
                <wp:positionV relativeFrom="paragraph">
                  <wp:posOffset>-2092363</wp:posOffset>
                </wp:positionV>
                <wp:extent cx="5282565" cy="5282565"/>
                <wp:effectExtent l="95250" t="76200" r="0" b="108585"/>
                <wp:wrapNone/>
                <wp:docPr id="354" name="Straight Connector 354"/>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8C9C0" id="Straight Connector 354"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69536" behindDoc="0" locked="0" layoutInCell="1" allowOverlap="1" wp14:anchorId="7E9E63FE" wp14:editId="1D6F151D">
                <wp:simplePos x="0" y="0"/>
                <wp:positionH relativeFrom="column">
                  <wp:posOffset>-1346835</wp:posOffset>
                </wp:positionH>
                <wp:positionV relativeFrom="paragraph">
                  <wp:posOffset>-1371600</wp:posOffset>
                </wp:positionV>
                <wp:extent cx="5924550" cy="5924550"/>
                <wp:effectExtent l="304800" t="285750" r="247650" b="323850"/>
                <wp:wrapNone/>
                <wp:docPr id="355" name="Straight Connector 355"/>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40A8D" id="Straight Connector 355"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965440" behindDoc="0" locked="0" layoutInCell="1" allowOverlap="1" wp14:anchorId="4989CD88" wp14:editId="469EA5A2">
                <wp:simplePos x="0" y="0"/>
                <wp:positionH relativeFrom="column">
                  <wp:posOffset>-1657350</wp:posOffset>
                </wp:positionH>
                <wp:positionV relativeFrom="paragraph">
                  <wp:posOffset>-1371600</wp:posOffset>
                </wp:positionV>
                <wp:extent cx="5282565" cy="5282565"/>
                <wp:effectExtent l="171450" t="152400" r="146685" b="184785"/>
                <wp:wrapNone/>
                <wp:docPr id="356" name="Straight Connector 356"/>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3B3FE" id="Straight Connector 356"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0DBE0D94" w14:textId="77777777" w:rsidR="003867E9" w:rsidRDefault="003867E9" w:rsidP="003867E9">
      <w:pPr>
        <w:rPr>
          <w:sz w:val="24"/>
          <w:szCs w:val="24"/>
        </w:rPr>
      </w:pPr>
      <w:r>
        <w:rPr>
          <w:noProof/>
        </w:rPr>
        <mc:AlternateContent>
          <mc:Choice Requires="wps">
            <w:drawing>
              <wp:anchor distT="0" distB="0" distL="114300" distR="114300" simplePos="0" relativeHeight="251974656" behindDoc="0" locked="0" layoutInCell="1" allowOverlap="1" wp14:anchorId="4F451FC7" wp14:editId="29E0ECA9">
                <wp:simplePos x="0" y="0"/>
                <wp:positionH relativeFrom="column">
                  <wp:posOffset>1089660</wp:posOffset>
                </wp:positionH>
                <wp:positionV relativeFrom="paragraph">
                  <wp:posOffset>3353435</wp:posOffset>
                </wp:positionV>
                <wp:extent cx="4853940" cy="2308860"/>
                <wp:effectExtent l="0" t="0" r="3810" b="15240"/>
                <wp:wrapNone/>
                <wp:docPr id="357" name="Text Box 357"/>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42D51EED"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05103375"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992BC4F" w14:textId="77777777" w:rsidR="003867E9" w:rsidRPr="003F5839" w:rsidRDefault="003867E9" w:rsidP="003867E9">
                            <w:pPr>
                              <w:jc w:val="center"/>
                              <w:rPr>
                                <w:i/>
                                <w:iCs/>
                                <w:sz w:val="48"/>
                                <w:szCs w:val="48"/>
                                <w:lang w:val="en-IN"/>
                              </w:rPr>
                            </w:pPr>
                            <w:r w:rsidRPr="003F5839">
                              <w:rPr>
                                <w:i/>
                                <w:iCs/>
                                <w:sz w:val="48"/>
                                <w:szCs w:val="48"/>
                                <w:lang w:val="en-IN"/>
                              </w:rPr>
                              <w:t>Topic</w:t>
                            </w:r>
                          </w:p>
                          <w:p w14:paraId="6D4F145D"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1FC7" id="Text Box 357" o:spid="_x0000_s1192" type="#_x0000_t202" style="position:absolute;margin-left:85.8pt;margin-top:264.05pt;width:382.2pt;height:181.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DcduwCEwIAACYEAAAOAAAAAAAAAAAAAAAAAC4CAABkcnMvZTJvRG9jLnhtbFBLAQItABQABgAI&#10;AAAAIQBCxjul4QAAAAsBAAAPAAAAAAAAAAAAAAAAAG0EAABkcnMvZG93bnJldi54bWxQSwUGAAAA&#10;AAQABADzAAAAewUAAAAA&#10;" filled="f" stroked="f" strokeweight=".5pt">
                <v:textbox inset="0,0,0,0">
                  <w:txbxContent>
                    <w:p w14:paraId="42D51EED"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05103375"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5992BC4F" w14:textId="77777777" w:rsidR="003867E9" w:rsidRPr="003F5839" w:rsidRDefault="003867E9" w:rsidP="003867E9">
                      <w:pPr>
                        <w:jc w:val="center"/>
                        <w:rPr>
                          <w:i/>
                          <w:iCs/>
                          <w:sz w:val="48"/>
                          <w:szCs w:val="48"/>
                          <w:lang w:val="en-IN"/>
                        </w:rPr>
                      </w:pPr>
                      <w:r w:rsidRPr="003F5839">
                        <w:rPr>
                          <w:i/>
                          <w:iCs/>
                          <w:sz w:val="48"/>
                          <w:szCs w:val="48"/>
                          <w:lang w:val="en-IN"/>
                        </w:rPr>
                        <w:t>Topic</w:t>
                      </w:r>
                    </w:p>
                    <w:p w14:paraId="6D4F145D"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970560" behindDoc="0" locked="0" layoutInCell="1" allowOverlap="1" wp14:anchorId="34E3E14B" wp14:editId="2546C22E">
                <wp:simplePos x="0" y="0"/>
                <wp:positionH relativeFrom="column">
                  <wp:posOffset>1756410</wp:posOffset>
                </wp:positionH>
                <wp:positionV relativeFrom="paragraph">
                  <wp:posOffset>2085975</wp:posOffset>
                </wp:positionV>
                <wp:extent cx="3116581" cy="1345565"/>
                <wp:effectExtent l="0" t="0" r="7620" b="6985"/>
                <wp:wrapNone/>
                <wp:docPr id="358" name="Group 358"/>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59" name="Text Box 359"/>
                        <wps:cNvSpPr txBox="1"/>
                        <wps:spPr>
                          <a:xfrm>
                            <a:off x="-922704" y="606471"/>
                            <a:ext cx="499300" cy="1035167"/>
                          </a:xfrm>
                          <a:prstGeom prst="rect">
                            <a:avLst/>
                          </a:prstGeom>
                          <a:noFill/>
                          <a:ln w="6350">
                            <a:noFill/>
                          </a:ln>
                        </wps:spPr>
                        <wps:txbx>
                          <w:txbxContent>
                            <w:p w14:paraId="11B84076"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648D9AC6"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60" name="Text Box 360"/>
                        <wps:cNvSpPr txBox="1"/>
                        <wps:spPr>
                          <a:xfrm>
                            <a:off x="-1071868" y="87053"/>
                            <a:ext cx="825384" cy="519418"/>
                          </a:xfrm>
                          <a:prstGeom prst="rect">
                            <a:avLst/>
                          </a:prstGeom>
                          <a:noFill/>
                          <a:ln w="6350">
                            <a:noFill/>
                          </a:ln>
                        </wps:spPr>
                        <wps:txbx>
                          <w:txbxContent>
                            <w:p w14:paraId="2FC43503"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3E14B" id="Group 358" o:spid="_x0000_s1193" style="position:absolute;margin-left:138.3pt;margin-top:164.25pt;width:245.4pt;height:105.95pt;z-index:251970560;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">
                <v:shape id="Text Box 359" o:spid="_x0000_s1194"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" filled="f" stroked="f" strokeweight=".5pt">
                  <v:textbox inset="0,0,0,0">
                    <w:txbxContent>
                      <w:p w14:paraId="11B84076"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648D9AC6"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60" o:spid="_x0000_s1195"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" filled="f" stroked="f" strokeweight=".5pt">
                  <v:textbox inset="0,0,0,0">
                    <w:txbxContent>
                      <w:p w14:paraId="2FC43503"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4F1B9512" w14:textId="77777777" w:rsidR="003867E9" w:rsidRDefault="003867E9" w:rsidP="003867E9">
      <w:pPr>
        <w:pStyle w:val="TOCHeading"/>
        <w:rPr>
          <w:rFonts w:asciiTheme="minorHAnsi" w:eastAsiaTheme="minorEastAsia" w:hAnsiTheme="minorHAnsi" w:cstheme="minorBidi"/>
          <w:color w:val="auto"/>
          <w:sz w:val="22"/>
          <w:szCs w:val="22"/>
        </w:rPr>
      </w:pPr>
    </w:p>
    <w:p w14:paraId="7032B71E"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978752" behindDoc="0" locked="0" layoutInCell="1" allowOverlap="1" wp14:anchorId="26942093" wp14:editId="1BB27448">
                <wp:simplePos x="0" y="0"/>
                <wp:positionH relativeFrom="column">
                  <wp:posOffset>6355715</wp:posOffset>
                </wp:positionH>
                <wp:positionV relativeFrom="paragraph">
                  <wp:posOffset>4299585</wp:posOffset>
                </wp:positionV>
                <wp:extent cx="865505" cy="2209165"/>
                <wp:effectExtent l="2540" t="3810" r="0" b="0"/>
                <wp:wrapNone/>
                <wp:docPr id="361"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24846"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72B7AED"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42093" id="Text Box 361" o:spid="_x0000_s1196" type="#_x0000_t202" style="position:absolute;margin-left:500.45pt;margin-top:338.55pt;width:68.15pt;height:173.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vC3AEAAJ0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lI2iaJi3JqaE4kCGEODAWcirgW70nESHmpuP95EKg46z9b8iWGaylwKeqlEFZ2&#10;QLELnM3lbZhDeHBo2o7AZ+ct3JB32iRZL0TOnCkDSe05rzFkv3+nWy9/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MeeC8L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4DD24846"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72B7AED"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4A7E319" w14:textId="77777777" w:rsidR="003867E9" w:rsidRPr="00653E78" w:rsidRDefault="003867E9" w:rsidP="003867E9">
      <w:pPr>
        <w:jc w:val="center"/>
        <w:rPr>
          <w:b/>
          <w:i/>
          <w:sz w:val="40"/>
          <w:szCs w:val="40"/>
        </w:rPr>
      </w:pPr>
      <w:r w:rsidRPr="00653E78">
        <w:rPr>
          <w:rFonts w:hint="eastAsia"/>
          <w:b/>
          <w:i/>
          <w:sz w:val="40"/>
          <w:szCs w:val="40"/>
        </w:rPr>
        <w:t>Acknowledgement</w:t>
      </w:r>
    </w:p>
    <w:p w14:paraId="17C010D3"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3E5220DB"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6FC33FDB" w14:textId="77777777" w:rsidR="003867E9" w:rsidRDefault="003867E9" w:rsidP="003867E9">
      <w:pPr>
        <w:spacing w:line="360" w:lineRule="auto"/>
        <w:rPr>
          <w:sz w:val="32"/>
          <w:szCs w:val="32"/>
        </w:rPr>
      </w:pPr>
    </w:p>
    <w:p w14:paraId="3075ADA5" w14:textId="77777777" w:rsidR="003867E9" w:rsidRDefault="003867E9" w:rsidP="003867E9">
      <w:pPr>
        <w:spacing w:line="360" w:lineRule="auto"/>
        <w:rPr>
          <w:sz w:val="32"/>
          <w:szCs w:val="32"/>
        </w:rPr>
      </w:pPr>
    </w:p>
    <w:p w14:paraId="2D935ACD" w14:textId="77777777" w:rsidR="003867E9" w:rsidRDefault="003867E9" w:rsidP="003867E9">
      <w:pPr>
        <w:spacing w:line="360" w:lineRule="auto"/>
        <w:rPr>
          <w:sz w:val="32"/>
          <w:szCs w:val="32"/>
        </w:rPr>
      </w:pPr>
    </w:p>
    <w:p w14:paraId="090F255F" w14:textId="77777777" w:rsidR="003867E9" w:rsidRDefault="003867E9" w:rsidP="003867E9">
      <w:pPr>
        <w:spacing w:line="360" w:lineRule="auto"/>
        <w:rPr>
          <w:sz w:val="32"/>
          <w:szCs w:val="32"/>
        </w:rPr>
      </w:pPr>
    </w:p>
    <w:p w14:paraId="25195826" w14:textId="77777777" w:rsidR="003867E9" w:rsidRDefault="003867E9" w:rsidP="003867E9">
      <w:pPr>
        <w:spacing w:line="360" w:lineRule="auto"/>
        <w:rPr>
          <w:sz w:val="32"/>
          <w:szCs w:val="32"/>
        </w:rPr>
      </w:pPr>
    </w:p>
    <w:p w14:paraId="58576AD7" w14:textId="77777777" w:rsidR="003867E9" w:rsidRDefault="003867E9" w:rsidP="003867E9">
      <w:pPr>
        <w:spacing w:line="360" w:lineRule="auto"/>
        <w:rPr>
          <w:sz w:val="32"/>
          <w:szCs w:val="32"/>
        </w:rPr>
      </w:pPr>
    </w:p>
    <w:p w14:paraId="2CAAAD6C" w14:textId="77777777" w:rsidR="003867E9" w:rsidRDefault="003867E9" w:rsidP="003867E9">
      <w:pPr>
        <w:spacing w:line="360" w:lineRule="auto"/>
        <w:rPr>
          <w:sz w:val="32"/>
          <w:szCs w:val="32"/>
        </w:rPr>
      </w:pPr>
    </w:p>
    <w:p w14:paraId="2ACBD09E" w14:textId="77777777" w:rsidR="003867E9" w:rsidRDefault="003867E9" w:rsidP="003867E9">
      <w:pPr>
        <w:spacing w:line="360" w:lineRule="auto"/>
        <w:rPr>
          <w:sz w:val="32"/>
          <w:szCs w:val="32"/>
        </w:rPr>
      </w:pPr>
    </w:p>
    <w:p w14:paraId="680F02B4" w14:textId="77777777" w:rsidR="003867E9" w:rsidRPr="008777F4" w:rsidRDefault="003867E9" w:rsidP="003867E9">
      <w:pPr>
        <w:spacing w:line="360" w:lineRule="auto"/>
        <w:rPr>
          <w:sz w:val="32"/>
          <w:szCs w:val="32"/>
        </w:rPr>
      </w:pPr>
    </w:p>
    <w:p w14:paraId="22E7B445" w14:textId="77777777" w:rsidR="003867E9" w:rsidRDefault="003867E9" w:rsidP="003867E9"/>
    <w:sdt>
      <w:sdtPr>
        <w:rPr>
          <w:rFonts w:asciiTheme="minorHAnsi" w:eastAsiaTheme="minorEastAsia" w:hAnsiTheme="minorHAnsi" w:cstheme="minorBidi"/>
          <w:color w:val="auto"/>
          <w:sz w:val="22"/>
          <w:szCs w:val="22"/>
        </w:rPr>
        <w:id w:val="-386724233"/>
        <w:docPartObj>
          <w:docPartGallery w:val="Table of Contents"/>
          <w:docPartUnique/>
        </w:docPartObj>
      </w:sdtPr>
      <w:sdtEndPr>
        <w:rPr>
          <w:b/>
          <w:bCs/>
          <w:noProof/>
        </w:rPr>
      </w:sdtEndPr>
      <w:sdtContent>
        <w:p w14:paraId="2DFB7EBA" w14:textId="77777777" w:rsidR="003867E9" w:rsidRDefault="003867E9" w:rsidP="003867E9">
          <w:pPr>
            <w:pStyle w:val="TOCHeading"/>
          </w:pPr>
          <w:r>
            <w:t>Table of Contents</w:t>
          </w:r>
        </w:p>
        <w:p w14:paraId="2439803C" w14:textId="30B80E53"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4CF94F65" w14:textId="45263214"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1367A81E" w14:textId="18B034CC"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AA932E3" w14:textId="2EB024CE"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1811D37B" w14:textId="070AB115"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EEAE52E" w14:textId="45F241C8"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4670B34" w14:textId="18A79156"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025762C" w14:textId="04A589DC"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8335D3C" w14:textId="53B75BCC"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758CAC2C" w14:textId="6AF5C2D3"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30B60AF9" w14:textId="41966BDC"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2CFB704" w14:textId="287AFFB0"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05ACF603" w14:textId="77777777" w:rsidR="003867E9" w:rsidRDefault="003867E9" w:rsidP="003867E9">
          <w:r>
            <w:rPr>
              <w:b/>
              <w:bCs/>
              <w:noProof/>
            </w:rPr>
            <w:fldChar w:fldCharType="end"/>
          </w:r>
        </w:p>
      </w:sdtContent>
    </w:sdt>
    <w:p w14:paraId="57669799" w14:textId="77777777" w:rsidR="003867E9" w:rsidRDefault="003867E9" w:rsidP="003867E9">
      <w:pPr>
        <w:spacing w:before="100" w:beforeAutospacing="1" w:line="360" w:lineRule="auto"/>
        <w:rPr>
          <w:sz w:val="24"/>
          <w:szCs w:val="24"/>
        </w:rPr>
      </w:pPr>
    </w:p>
    <w:p w14:paraId="15D29F80" w14:textId="77777777" w:rsidR="003867E9" w:rsidRDefault="003867E9" w:rsidP="003867E9">
      <w:pPr>
        <w:rPr>
          <w:sz w:val="24"/>
          <w:szCs w:val="24"/>
        </w:rPr>
      </w:pPr>
      <w:r>
        <w:rPr>
          <w:sz w:val="24"/>
          <w:szCs w:val="24"/>
        </w:rPr>
        <w:br w:type="page"/>
      </w:r>
    </w:p>
    <w:p w14:paraId="4C3DBFF3"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77F9ADEF"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40928FCD"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51A38D8E"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0A7A5183"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1195C8AA"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3A3FCC78"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C93DF9A"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0FF5DFC7"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66969E0C"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3B3A1A83" w14:textId="77777777" w:rsidR="003867E9" w:rsidRPr="005F2654" w:rsidRDefault="003867E9" w:rsidP="003867E9">
      <w:pPr>
        <w:spacing w:line="360" w:lineRule="auto"/>
        <w:rPr>
          <w:sz w:val="24"/>
          <w:szCs w:val="24"/>
        </w:rPr>
      </w:pPr>
    </w:p>
    <w:p w14:paraId="3F17D980"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10FFC909"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3FD02753"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2F8178D0"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15049F5A"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D6206BA"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64A8EEE6"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FE1EBF6"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59260040"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21E486D2"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5714EB86"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589C4739"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E6543D9"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0DE8DC7D"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95F563E"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197C5028"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511BDAE2" w14:textId="77777777" w:rsidR="003867E9" w:rsidRPr="005F2654" w:rsidRDefault="003867E9" w:rsidP="003867E9">
      <w:pPr>
        <w:spacing w:line="360" w:lineRule="auto"/>
        <w:rPr>
          <w:sz w:val="24"/>
          <w:szCs w:val="24"/>
        </w:rPr>
      </w:pPr>
    </w:p>
    <w:p w14:paraId="34A8ED77"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4FAAAE25"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61E798F5"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0CE3CED7"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1A82CDCC"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271DCDB9"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3D69F80A"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255D7C90"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E806D7E"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6FF531B1"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2C8058F9"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52E22418"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488F8C2D"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460183EC"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432ECBF3"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75531399"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0F23CB1F"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6B342586"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4A906789"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0E0D54D"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6C63BF57"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49B05AAD"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0D93723F"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6C9294BB"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4E60AC77"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6DC525AC"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3F432C86"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0F0FE008" w14:textId="77777777" w:rsidR="003867E9" w:rsidRPr="005F2654" w:rsidRDefault="003867E9" w:rsidP="003867E9">
      <w:pPr>
        <w:spacing w:line="360" w:lineRule="auto"/>
        <w:rPr>
          <w:sz w:val="24"/>
          <w:szCs w:val="24"/>
        </w:rPr>
      </w:pPr>
    </w:p>
    <w:p w14:paraId="6F12541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2D30F79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4A97DBE3"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3EDB607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0111912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19F939D1"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92BBB75"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6DC31CC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7133F95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71F238C7"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74791BF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653274F9"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5BBE4EBF" w14:textId="77777777" w:rsidR="003867E9" w:rsidRPr="005F2654" w:rsidRDefault="003867E9" w:rsidP="003867E9">
      <w:pPr>
        <w:spacing w:line="360" w:lineRule="auto"/>
        <w:rPr>
          <w:sz w:val="24"/>
          <w:szCs w:val="24"/>
        </w:rPr>
      </w:pPr>
    </w:p>
    <w:p w14:paraId="2EDFCA82" w14:textId="77777777" w:rsidR="003867E9" w:rsidRDefault="003867E9" w:rsidP="003867E9"/>
    <w:p w14:paraId="5A689DE3" w14:textId="77777777" w:rsidR="003867E9" w:rsidRDefault="003867E9" w:rsidP="003867E9"/>
    <w:p w14:paraId="7A7E044C" w14:textId="77777777" w:rsidR="003867E9" w:rsidRDefault="003867E9" w:rsidP="003867E9"/>
    <w:p w14:paraId="4F77DAF5" w14:textId="77777777" w:rsidR="003867E9" w:rsidRDefault="003867E9" w:rsidP="003867E9"/>
    <w:p w14:paraId="4417D2E1" w14:textId="77777777" w:rsidR="003867E9" w:rsidRDefault="003867E9" w:rsidP="003867E9"/>
    <w:p w14:paraId="6101CE77" w14:textId="77777777" w:rsidR="003867E9" w:rsidRDefault="003867E9" w:rsidP="003867E9"/>
    <w:p w14:paraId="1D5A8512" w14:textId="77777777" w:rsidR="003867E9" w:rsidRDefault="003867E9" w:rsidP="003867E9"/>
    <w:p w14:paraId="34AFD536" w14:textId="77777777" w:rsidR="003867E9" w:rsidRDefault="003867E9" w:rsidP="003867E9"/>
    <w:p w14:paraId="58935201" w14:textId="77777777" w:rsidR="003867E9" w:rsidRDefault="003867E9" w:rsidP="003867E9"/>
    <w:p w14:paraId="26BDE4F4" w14:textId="77777777" w:rsidR="003867E9" w:rsidRDefault="003867E9" w:rsidP="003867E9"/>
    <w:p w14:paraId="5E053064" w14:textId="77777777" w:rsidR="003867E9" w:rsidRDefault="003867E9" w:rsidP="003867E9"/>
    <w:p w14:paraId="081E5EAC" w14:textId="77777777" w:rsidR="003867E9" w:rsidRDefault="003867E9" w:rsidP="003867E9"/>
    <w:p w14:paraId="1022A702" w14:textId="77777777" w:rsidR="003867E9" w:rsidRDefault="003867E9" w:rsidP="003867E9"/>
    <w:p w14:paraId="1C6DA5E3" w14:textId="77777777" w:rsidR="003867E9" w:rsidRDefault="003867E9" w:rsidP="003867E9"/>
    <w:p w14:paraId="3581A4BF" w14:textId="77777777" w:rsidR="003867E9" w:rsidRDefault="003867E9" w:rsidP="003867E9"/>
    <w:p w14:paraId="4999FE77" w14:textId="77777777" w:rsidR="003867E9" w:rsidRDefault="003867E9" w:rsidP="003867E9"/>
    <w:p w14:paraId="33C3F538" w14:textId="77777777" w:rsidR="003867E9" w:rsidRDefault="003867E9" w:rsidP="003867E9"/>
    <w:p w14:paraId="7FA344F3" w14:textId="77777777" w:rsidR="003867E9" w:rsidRDefault="003867E9" w:rsidP="003867E9">
      <w:pPr>
        <w:pStyle w:val="Heading1"/>
      </w:pPr>
      <w:r w:rsidRPr="00B12DEE">
        <w:lastRenderedPageBreak/>
        <w:t>Bibliography</w:t>
      </w:r>
    </w:p>
    <w:p w14:paraId="359915CA" w14:textId="77777777" w:rsidR="003867E9" w:rsidRDefault="003867E9" w:rsidP="003867E9"/>
    <w:p w14:paraId="4CE5B56F" w14:textId="77777777" w:rsidR="003867E9" w:rsidRPr="00B12DEE" w:rsidRDefault="00B13568" w:rsidP="003867E9">
      <w:pPr>
        <w:rPr>
          <w:color w:val="000000" w:themeColor="text1"/>
        </w:rPr>
      </w:pPr>
      <w:hyperlink r:id="rId47" w:history="1">
        <w:r w:rsidR="003867E9" w:rsidRPr="00B12DEE">
          <w:rPr>
            <w:rStyle w:val="Hyperlink"/>
            <w:color w:val="000000" w:themeColor="text1"/>
          </w:rPr>
          <w:t>https://blog.ipleaders.in/free-consent/</w:t>
        </w:r>
      </w:hyperlink>
    </w:p>
    <w:p w14:paraId="236E2F01" w14:textId="77777777" w:rsidR="003867E9" w:rsidRDefault="00B13568" w:rsidP="003867E9">
      <w:hyperlink r:id="rId48" w:history="1">
        <w:r w:rsidR="003867E9" w:rsidRPr="00B12DEE">
          <w:rPr>
            <w:rStyle w:val="Hyperlink"/>
            <w:color w:val="000000" w:themeColor="text1"/>
          </w:rPr>
          <w:t>https://egyankosh.ac.in/bitstream/123456789/13360/1/Unit-4.pdf</w:t>
        </w:r>
      </w:hyperlink>
    </w:p>
    <w:p w14:paraId="550DFE5F" w14:textId="77777777" w:rsidR="003867E9" w:rsidRPr="00B12DEE" w:rsidRDefault="003867E9" w:rsidP="003867E9"/>
    <w:p w14:paraId="34775D8C" w14:textId="77777777" w:rsidR="003867E9" w:rsidRDefault="003867E9" w:rsidP="003867E9">
      <w:pPr>
        <w:pStyle w:val="TOCHeading"/>
        <w:rPr>
          <w:noProof/>
        </w:rPr>
      </w:pPr>
      <w:r>
        <w:rPr>
          <w:noProof/>
        </w:rPr>
        <mc:AlternateContent>
          <mc:Choice Requires="wps">
            <w:drawing>
              <wp:anchor distT="0" distB="0" distL="114300" distR="114300" simplePos="0" relativeHeight="251982848" behindDoc="0" locked="0" layoutInCell="1" allowOverlap="1" wp14:anchorId="5CDC31F6" wp14:editId="0675A1CF">
                <wp:simplePos x="0" y="0"/>
                <wp:positionH relativeFrom="column">
                  <wp:posOffset>735330</wp:posOffset>
                </wp:positionH>
                <wp:positionV relativeFrom="paragraph">
                  <wp:posOffset>228600</wp:posOffset>
                </wp:positionV>
                <wp:extent cx="5875020" cy="7046595"/>
                <wp:effectExtent l="152400" t="152400" r="144780" b="154305"/>
                <wp:wrapNone/>
                <wp:docPr id="362" name="Rectangle 362"/>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0EBA0" id="Rectangle 362" o:spid="_x0000_s1026" style="position:absolute;margin-left:57.9pt;margin-top:18pt;width:462.6pt;height:554.8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980800" behindDoc="0" locked="0" layoutInCell="1" allowOverlap="1" wp14:anchorId="69CD23D7" wp14:editId="7DE4DE4C">
                <wp:simplePos x="0" y="0"/>
                <wp:positionH relativeFrom="column">
                  <wp:posOffset>6355715</wp:posOffset>
                </wp:positionH>
                <wp:positionV relativeFrom="paragraph">
                  <wp:posOffset>4299585</wp:posOffset>
                </wp:positionV>
                <wp:extent cx="865505" cy="2209165"/>
                <wp:effectExtent l="2540" t="3810" r="0" b="0"/>
                <wp:wrapNone/>
                <wp:docPr id="363"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9FEB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B1E398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D23D7" id="Text Box 363" o:spid="_x0000_s1197" type="#_x0000_t202" style="position:absolute;margin-left:500.45pt;margin-top:338.55pt;width:68.15pt;height:173.9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hh3AEAAJ0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lI2qaInaOcGpoTCUKYA0MBpyKuxXsSMVJeKu5/HgQqzvrPlnyJ4VoKXIp6KYSV&#10;HVDsAmdzeRvmEB4cmrYj8Nl5CzfknTZJ1guRM2fKQFJ7zmsM2e/f6dbLX7X/B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PkCyGH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0929FEB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B1E398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24CA63D" w14:textId="77777777" w:rsidR="003867E9" w:rsidRDefault="003867E9" w:rsidP="003867E9">
      <w:r>
        <w:rPr>
          <w:noProof/>
        </w:rPr>
        <mc:AlternateContent>
          <mc:Choice Requires="wps">
            <w:drawing>
              <wp:anchor distT="0" distB="0" distL="114300" distR="114300" simplePos="0" relativeHeight="251990016" behindDoc="0" locked="0" layoutInCell="1" allowOverlap="1" wp14:anchorId="5030F8BA" wp14:editId="01C2DFCD">
                <wp:simplePos x="0" y="0"/>
                <wp:positionH relativeFrom="column">
                  <wp:posOffset>2479675</wp:posOffset>
                </wp:positionH>
                <wp:positionV relativeFrom="paragraph">
                  <wp:posOffset>1684020</wp:posOffset>
                </wp:positionV>
                <wp:extent cx="1863416" cy="264795"/>
                <wp:effectExtent l="0" t="0" r="3810" b="1905"/>
                <wp:wrapNone/>
                <wp:docPr id="364" name="Text Box 364"/>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37BA9678"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0F8BA" id="Text Box 364" o:spid="_x0000_s1198" type="#_x0000_t202" style="position:absolute;margin-left:195.25pt;margin-top:132.6pt;width:146.75pt;height:20.8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DS1W9MTAgAAJQQAAA4AAAAAAAAAAAAAAAAALgIAAGRycy9lMm9Eb2MueG1sUEsBAi0AFAAGAAgA&#10;AAAhADLJqbjgAAAACwEAAA8AAAAAAAAAAAAAAAAAbQQAAGRycy9kb3ducmV2LnhtbFBLBQYAAAAA&#10;BAAEAPMAAAB6BQAAAAA=&#10;" filled="f" stroked="f" strokeweight=".5pt">
                <v:textbox inset="0,0,0,0">
                  <w:txbxContent>
                    <w:p w14:paraId="37BA9678"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2C1061FD" wp14:editId="0B8BE854">
                <wp:simplePos x="0" y="0"/>
                <wp:positionH relativeFrom="column">
                  <wp:posOffset>4107815</wp:posOffset>
                </wp:positionH>
                <wp:positionV relativeFrom="paragraph">
                  <wp:posOffset>5368185</wp:posOffset>
                </wp:positionV>
                <wp:extent cx="5282565" cy="5282565"/>
                <wp:effectExtent l="19050" t="19050" r="32385" b="32385"/>
                <wp:wrapNone/>
                <wp:docPr id="365" name="Straight Connector 365"/>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E9141" id="Straight Connector 365" o:spid="_x0000_s1026" style="position:absolute;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1987968" behindDoc="0" locked="0" layoutInCell="1" allowOverlap="1" wp14:anchorId="115C9897" wp14:editId="28568391">
                <wp:simplePos x="0" y="0"/>
                <wp:positionH relativeFrom="column">
                  <wp:posOffset>261620</wp:posOffset>
                </wp:positionH>
                <wp:positionV relativeFrom="paragraph">
                  <wp:posOffset>7237730</wp:posOffset>
                </wp:positionV>
                <wp:extent cx="914400" cy="304800"/>
                <wp:effectExtent l="0" t="0" r="15240" b="0"/>
                <wp:wrapNone/>
                <wp:docPr id="366" name="Text Box 36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6C1E8C2"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C9897" id="Text Box 366" o:spid="_x0000_s1199" type="#_x0000_t202" style="position:absolute;margin-left:20.6pt;margin-top:569.9pt;width:1in;height:24pt;z-index:25198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KAu&#10;ckgQAgAAIgQAAA4AAAAAAAAAAAAAAAAALgIAAGRycy9lMm9Eb2MueG1sUEsBAi0AFAAGAAgAAAAh&#10;APiwXyXgAAAADAEAAA8AAAAAAAAAAAAAAAAAagQAAGRycy9kb3ducmV2LnhtbFBLBQYAAAAABAAE&#10;APMAAAB3BQAAAAA=&#10;" filled="f" stroked="f" strokeweight=".5pt">
                <v:textbox inset="0,0,0,0">
                  <w:txbxContent>
                    <w:p w14:paraId="76C1E8C2"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1988992" behindDoc="0" locked="0" layoutInCell="1" allowOverlap="1" wp14:anchorId="1A0219AF" wp14:editId="5DA01767">
                <wp:simplePos x="0" y="0"/>
                <wp:positionH relativeFrom="column">
                  <wp:posOffset>1585838</wp:posOffset>
                </wp:positionH>
                <wp:positionV relativeFrom="paragraph">
                  <wp:posOffset>7183120</wp:posOffset>
                </wp:positionV>
                <wp:extent cx="5025390" cy="1492250"/>
                <wp:effectExtent l="0" t="0" r="3810" b="12700"/>
                <wp:wrapNone/>
                <wp:docPr id="367" name="Text Box 367"/>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5B9C182" w14:textId="77777777" w:rsidR="003867E9" w:rsidRPr="00846B4F" w:rsidRDefault="003867E9" w:rsidP="003867E9">
                            <w:pPr>
                              <w:spacing w:after="0"/>
                              <w:rPr>
                                <w:b/>
                                <w:bCs/>
                                <w:sz w:val="40"/>
                                <w:szCs w:val="40"/>
                              </w:rPr>
                            </w:pPr>
                            <w:r>
                              <w:rPr>
                                <w:b/>
                                <w:bCs/>
                                <w:sz w:val="40"/>
                                <w:szCs w:val="40"/>
                              </w:rPr>
                              <w:t>MUKESH SINGH NEGI</w:t>
                            </w:r>
                          </w:p>
                          <w:p w14:paraId="3241741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40F645C"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219AF" id="Text Box 367" o:spid="_x0000_s1200" type="#_x0000_t202" style="position:absolute;margin-left:124.85pt;margin-top:565.6pt;width:395.7pt;height:11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CozB9oEgIAACYEAAAOAAAAAAAAAAAAAAAAAC4CAABkcnMvZTJvRG9jLnhtbFBLAQItABQABgAI&#10;AAAAIQC9ACJW4gAAAA4BAAAPAAAAAAAAAAAAAAAAAGwEAABkcnMvZG93bnJldi54bWxQSwUGAAAA&#10;AAQABADzAAAAewUAAAAA&#10;" filled="f" stroked="f" strokeweight=".5pt">
                <v:textbox inset="0,0,0,0">
                  <w:txbxContent>
                    <w:p w14:paraId="35B9C182" w14:textId="77777777" w:rsidR="003867E9" w:rsidRPr="00846B4F" w:rsidRDefault="003867E9" w:rsidP="003867E9">
                      <w:pPr>
                        <w:spacing w:after="0"/>
                        <w:rPr>
                          <w:b/>
                          <w:bCs/>
                          <w:sz w:val="40"/>
                          <w:szCs w:val="40"/>
                        </w:rPr>
                      </w:pPr>
                      <w:r>
                        <w:rPr>
                          <w:b/>
                          <w:bCs/>
                          <w:sz w:val="40"/>
                          <w:szCs w:val="40"/>
                        </w:rPr>
                        <w:t>MUKESH SINGH NEGI</w:t>
                      </w:r>
                    </w:p>
                    <w:p w14:paraId="3241741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40F645C"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1983872" behindDoc="0" locked="0" layoutInCell="1" allowOverlap="1" wp14:anchorId="61AEB989" wp14:editId="0710A4EC">
                <wp:simplePos x="0" y="0"/>
                <wp:positionH relativeFrom="column">
                  <wp:posOffset>959727</wp:posOffset>
                </wp:positionH>
                <wp:positionV relativeFrom="paragraph">
                  <wp:posOffset>4206766</wp:posOffset>
                </wp:positionV>
                <wp:extent cx="6921719" cy="6333140"/>
                <wp:effectExtent l="171450" t="114300" r="50800" b="182245"/>
                <wp:wrapNone/>
                <wp:docPr id="368" name="Group 368"/>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369" name="Straight Connector 369"/>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70" name="Straight Connector 370"/>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C2759B" id="Group 368" o:spid="_x0000_s1026" style="position:absolute;margin-left:75.55pt;margin-top:331.25pt;width:545pt;height:498.65pt;z-index:251983872;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">
                <v:line id="Straight Connector 369"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" strokecolor="white [3212]" strokeweight="30pt"/>
                <v:line id="Straight Connector 370"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" strokecolor="white [3212]" strokeweight="15pt"/>
              </v:group>
            </w:pict>
          </mc:Fallback>
        </mc:AlternateContent>
      </w:r>
      <w:r>
        <w:rPr>
          <w:noProof/>
        </w:rPr>
        <mc:AlternateContent>
          <mc:Choice Requires="wps">
            <w:drawing>
              <wp:anchor distT="0" distB="0" distL="114300" distR="114300" simplePos="0" relativeHeight="251993088" behindDoc="0" locked="0" layoutInCell="1" allowOverlap="1" wp14:anchorId="2493B7A5" wp14:editId="51F8FA79">
                <wp:simplePos x="0" y="0"/>
                <wp:positionH relativeFrom="column">
                  <wp:posOffset>3989705</wp:posOffset>
                </wp:positionH>
                <wp:positionV relativeFrom="paragraph">
                  <wp:posOffset>5249011</wp:posOffset>
                </wp:positionV>
                <wp:extent cx="5282565" cy="5282565"/>
                <wp:effectExtent l="38100" t="38100" r="51435" b="70485"/>
                <wp:wrapNone/>
                <wp:docPr id="371" name="Straight Connector 371"/>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58A30" id="Straight Connector 371" o:spid="_x0000_s1026" style="position:absolute;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1992064" behindDoc="0" locked="0" layoutInCell="1" allowOverlap="1" wp14:anchorId="57ADE360" wp14:editId="44F8B789">
                <wp:simplePos x="0" y="0"/>
                <wp:positionH relativeFrom="column">
                  <wp:posOffset>3628390</wp:posOffset>
                </wp:positionH>
                <wp:positionV relativeFrom="paragraph">
                  <wp:posOffset>5289550</wp:posOffset>
                </wp:positionV>
                <wp:extent cx="5282565" cy="5282565"/>
                <wp:effectExtent l="95250" t="76200" r="0" b="108585"/>
                <wp:wrapNone/>
                <wp:docPr id="372" name="Straight Connector 37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56A3" id="Straight Connector 372" o:spid="_x0000_s1026" style="position:absolute;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84896" behindDoc="0" locked="0" layoutInCell="1" allowOverlap="1" wp14:anchorId="14A5DE8F" wp14:editId="3A57DAFB">
                <wp:simplePos x="0" y="0"/>
                <wp:positionH relativeFrom="column">
                  <wp:posOffset>-1513205</wp:posOffset>
                </wp:positionH>
                <wp:positionV relativeFrom="paragraph">
                  <wp:posOffset>-2092363</wp:posOffset>
                </wp:positionV>
                <wp:extent cx="5282565" cy="5282565"/>
                <wp:effectExtent l="95250" t="76200" r="0" b="108585"/>
                <wp:wrapNone/>
                <wp:docPr id="373" name="Straight Connector 373"/>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EF149" id="Straight Connector 373" o:spid="_x0000_s1026" style="position:absolute;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1985920" behindDoc="0" locked="0" layoutInCell="1" allowOverlap="1" wp14:anchorId="5778B084" wp14:editId="4C188FEB">
                <wp:simplePos x="0" y="0"/>
                <wp:positionH relativeFrom="column">
                  <wp:posOffset>-1346835</wp:posOffset>
                </wp:positionH>
                <wp:positionV relativeFrom="paragraph">
                  <wp:posOffset>-1371600</wp:posOffset>
                </wp:positionV>
                <wp:extent cx="5924550" cy="5924550"/>
                <wp:effectExtent l="304800" t="285750" r="247650" b="323850"/>
                <wp:wrapNone/>
                <wp:docPr id="374" name="Straight Connector 374"/>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E5CF6" id="Straight Connector 374"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981824" behindDoc="0" locked="0" layoutInCell="1" allowOverlap="1" wp14:anchorId="65560DA6" wp14:editId="31568CFF">
                <wp:simplePos x="0" y="0"/>
                <wp:positionH relativeFrom="column">
                  <wp:posOffset>-1657350</wp:posOffset>
                </wp:positionH>
                <wp:positionV relativeFrom="paragraph">
                  <wp:posOffset>-1371600</wp:posOffset>
                </wp:positionV>
                <wp:extent cx="5282565" cy="5282565"/>
                <wp:effectExtent l="171450" t="152400" r="146685" b="184785"/>
                <wp:wrapNone/>
                <wp:docPr id="375" name="Straight Connector 375"/>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ECB54" id="Straight Connector 375"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31925EF5" w14:textId="77777777" w:rsidR="003867E9" w:rsidRDefault="003867E9" w:rsidP="003867E9">
      <w:pPr>
        <w:rPr>
          <w:sz w:val="24"/>
          <w:szCs w:val="24"/>
        </w:rPr>
      </w:pPr>
      <w:r>
        <w:rPr>
          <w:noProof/>
        </w:rPr>
        <mc:AlternateContent>
          <mc:Choice Requires="wps">
            <w:drawing>
              <wp:anchor distT="0" distB="0" distL="114300" distR="114300" simplePos="0" relativeHeight="251991040" behindDoc="0" locked="0" layoutInCell="1" allowOverlap="1" wp14:anchorId="606BD77F" wp14:editId="2436FA35">
                <wp:simplePos x="0" y="0"/>
                <wp:positionH relativeFrom="column">
                  <wp:posOffset>1089660</wp:posOffset>
                </wp:positionH>
                <wp:positionV relativeFrom="paragraph">
                  <wp:posOffset>3353435</wp:posOffset>
                </wp:positionV>
                <wp:extent cx="4853940" cy="2308860"/>
                <wp:effectExtent l="0" t="0" r="3810" b="15240"/>
                <wp:wrapNone/>
                <wp:docPr id="376" name="Text Box 376"/>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1BA13369"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23DFC8B"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F0E1937" w14:textId="77777777" w:rsidR="003867E9" w:rsidRPr="003F5839" w:rsidRDefault="003867E9" w:rsidP="003867E9">
                            <w:pPr>
                              <w:jc w:val="center"/>
                              <w:rPr>
                                <w:i/>
                                <w:iCs/>
                                <w:sz w:val="48"/>
                                <w:szCs w:val="48"/>
                                <w:lang w:val="en-IN"/>
                              </w:rPr>
                            </w:pPr>
                            <w:r w:rsidRPr="003F5839">
                              <w:rPr>
                                <w:i/>
                                <w:iCs/>
                                <w:sz w:val="48"/>
                                <w:szCs w:val="48"/>
                                <w:lang w:val="en-IN"/>
                              </w:rPr>
                              <w:t>Topic</w:t>
                            </w:r>
                          </w:p>
                          <w:p w14:paraId="0AEA4014"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BD77F" id="Text Box 376" o:spid="_x0000_s1201" type="#_x0000_t202" style="position:absolute;margin-left:85.8pt;margin-top:264.05pt;width:382.2pt;height:181.8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CCCvm0EwIAACYEAAAOAAAAAAAAAAAAAAAAAC4CAABkcnMvZTJvRG9jLnhtbFBLAQItABQABgAI&#10;AAAAIQBCxjul4QAAAAsBAAAPAAAAAAAAAAAAAAAAAG0EAABkcnMvZG93bnJldi54bWxQSwUGAAAA&#10;AAQABADzAAAAewUAAAAA&#10;" filled="f" stroked="f" strokeweight=".5pt">
                <v:textbox inset="0,0,0,0">
                  <w:txbxContent>
                    <w:p w14:paraId="1BA13369"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23DFC8B"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6F0E1937" w14:textId="77777777" w:rsidR="003867E9" w:rsidRPr="003F5839" w:rsidRDefault="003867E9" w:rsidP="003867E9">
                      <w:pPr>
                        <w:jc w:val="center"/>
                        <w:rPr>
                          <w:i/>
                          <w:iCs/>
                          <w:sz w:val="48"/>
                          <w:szCs w:val="48"/>
                          <w:lang w:val="en-IN"/>
                        </w:rPr>
                      </w:pPr>
                      <w:r w:rsidRPr="003F5839">
                        <w:rPr>
                          <w:i/>
                          <w:iCs/>
                          <w:sz w:val="48"/>
                          <w:szCs w:val="48"/>
                          <w:lang w:val="en-IN"/>
                        </w:rPr>
                        <w:t>Topic</w:t>
                      </w:r>
                    </w:p>
                    <w:p w14:paraId="0AEA4014"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1986944" behindDoc="0" locked="0" layoutInCell="1" allowOverlap="1" wp14:anchorId="6C297946" wp14:editId="0E1E7136">
                <wp:simplePos x="0" y="0"/>
                <wp:positionH relativeFrom="column">
                  <wp:posOffset>1756410</wp:posOffset>
                </wp:positionH>
                <wp:positionV relativeFrom="paragraph">
                  <wp:posOffset>2085975</wp:posOffset>
                </wp:positionV>
                <wp:extent cx="3116581" cy="1345565"/>
                <wp:effectExtent l="0" t="0" r="7620" b="6985"/>
                <wp:wrapNone/>
                <wp:docPr id="377" name="Group 377"/>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78" name="Text Box 378"/>
                        <wps:cNvSpPr txBox="1"/>
                        <wps:spPr>
                          <a:xfrm>
                            <a:off x="-922704" y="606471"/>
                            <a:ext cx="499300" cy="1035167"/>
                          </a:xfrm>
                          <a:prstGeom prst="rect">
                            <a:avLst/>
                          </a:prstGeom>
                          <a:noFill/>
                          <a:ln w="6350">
                            <a:noFill/>
                          </a:ln>
                        </wps:spPr>
                        <wps:txbx>
                          <w:txbxContent>
                            <w:p w14:paraId="0A2715A9"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1876AFD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79" name="Text Box 379"/>
                        <wps:cNvSpPr txBox="1"/>
                        <wps:spPr>
                          <a:xfrm>
                            <a:off x="-1071868" y="87053"/>
                            <a:ext cx="825384" cy="519418"/>
                          </a:xfrm>
                          <a:prstGeom prst="rect">
                            <a:avLst/>
                          </a:prstGeom>
                          <a:noFill/>
                          <a:ln w="6350">
                            <a:noFill/>
                          </a:ln>
                        </wps:spPr>
                        <wps:txbx>
                          <w:txbxContent>
                            <w:p w14:paraId="6876D65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297946" id="Group 377" o:spid="_x0000_s1202" style="position:absolute;margin-left:138.3pt;margin-top:164.25pt;width:245.4pt;height:105.95pt;z-index:251986944;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P/FC2HNAgAANQgAAA4AAAAAAAAAAAAAAAAALgIAAGRycy9lMm9E&#10;b2MueG1sUEsBAi0AFAAGAAgAAAAhAHbKdnbjAAAACwEAAA8AAAAAAAAAAAAAAAAAJwUAAGRycy9k&#10;b3ducmV2LnhtbFBLBQYAAAAABAAEAPMAAAA3BgAAAAA=&#10;">
                <v:shape id="Text Box 378" o:spid="_x0000_s1203"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" filled="f" stroked="f" strokeweight=".5pt">
                  <v:textbox inset="0,0,0,0">
                    <w:txbxContent>
                      <w:p w14:paraId="0A2715A9"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1876AFD1"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79" o:spid="_x0000_s1204"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" filled="f" stroked="f" strokeweight=".5pt">
                  <v:textbox inset="0,0,0,0">
                    <w:txbxContent>
                      <w:p w14:paraId="6876D65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5751ACF4" w14:textId="77777777" w:rsidR="003867E9" w:rsidRDefault="003867E9" w:rsidP="003867E9">
      <w:pPr>
        <w:pStyle w:val="TOCHeading"/>
        <w:rPr>
          <w:rFonts w:asciiTheme="minorHAnsi" w:eastAsiaTheme="minorEastAsia" w:hAnsiTheme="minorHAnsi" w:cstheme="minorBidi"/>
          <w:color w:val="auto"/>
          <w:sz w:val="22"/>
          <w:szCs w:val="22"/>
        </w:rPr>
      </w:pPr>
    </w:p>
    <w:p w14:paraId="7364DF35"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1995136" behindDoc="0" locked="0" layoutInCell="1" allowOverlap="1" wp14:anchorId="40E9E4FB" wp14:editId="68024C25">
                <wp:simplePos x="0" y="0"/>
                <wp:positionH relativeFrom="column">
                  <wp:posOffset>6355715</wp:posOffset>
                </wp:positionH>
                <wp:positionV relativeFrom="paragraph">
                  <wp:posOffset>4299585</wp:posOffset>
                </wp:positionV>
                <wp:extent cx="865505" cy="2209165"/>
                <wp:effectExtent l="2540" t="3810" r="0" b="0"/>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741DE"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966D689"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9E4FB" id="Text Box 380" o:spid="_x0000_s1205" type="#_x0000_t202" style="position:absolute;margin-left:500.45pt;margin-top:338.55pt;width:68.15pt;height:173.9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LI3AEAAJ0DAAAOAAAAZHJzL2Uyb0RvYy54bWysU8tu2zAQvBfoPxC815IF2E0Ey0GaIEWB&#10;9AGk+QCKIiWiEpdd0pb8911SltM2t6IXYsXH7MzsaHczDT07KvQGbMXXq5wzZSU0xrYVf/7+8O6K&#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2r7WaTbziTdFQU+fV6u0ktRLm8dujDRwUDi0XFkYaa0MXx0YfIRpTLldjMwoPp+zTY3v6xQRfj&#10;TmIfCc/Uw1RPzDQkbXMdO0c5NTQnEoQwB4YCTkVci/ckYqS8VNz/PAhUnPWfLPkSw7UUuBT1Uggr&#10;O6DYBc7m8i7MITw4NG1H4LPzFm7JO22SrBciZ86UgaT2nNcYst+/062Xv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CrPMsj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68B741DE"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5966D689"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FD3FAE5" w14:textId="77777777" w:rsidR="003867E9" w:rsidRPr="00653E78" w:rsidRDefault="003867E9" w:rsidP="003867E9">
      <w:pPr>
        <w:jc w:val="center"/>
        <w:rPr>
          <w:b/>
          <w:i/>
          <w:sz w:val="40"/>
          <w:szCs w:val="40"/>
        </w:rPr>
      </w:pPr>
      <w:r w:rsidRPr="00653E78">
        <w:rPr>
          <w:rFonts w:hint="eastAsia"/>
          <w:b/>
          <w:i/>
          <w:sz w:val="40"/>
          <w:szCs w:val="40"/>
        </w:rPr>
        <w:t>Acknowledgement</w:t>
      </w:r>
    </w:p>
    <w:p w14:paraId="024D3322"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66AF5047"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6EA7A516" w14:textId="77777777" w:rsidR="003867E9" w:rsidRDefault="003867E9" w:rsidP="003867E9">
      <w:pPr>
        <w:spacing w:line="360" w:lineRule="auto"/>
        <w:rPr>
          <w:sz w:val="32"/>
          <w:szCs w:val="32"/>
        </w:rPr>
      </w:pPr>
    </w:p>
    <w:p w14:paraId="3075200C" w14:textId="77777777" w:rsidR="003867E9" w:rsidRDefault="003867E9" w:rsidP="003867E9">
      <w:pPr>
        <w:spacing w:line="360" w:lineRule="auto"/>
        <w:rPr>
          <w:sz w:val="32"/>
          <w:szCs w:val="32"/>
        </w:rPr>
      </w:pPr>
    </w:p>
    <w:p w14:paraId="185B4B4C" w14:textId="77777777" w:rsidR="003867E9" w:rsidRDefault="003867E9" w:rsidP="003867E9">
      <w:pPr>
        <w:spacing w:line="360" w:lineRule="auto"/>
        <w:rPr>
          <w:sz w:val="32"/>
          <w:szCs w:val="32"/>
        </w:rPr>
      </w:pPr>
    </w:p>
    <w:p w14:paraId="01645B69" w14:textId="77777777" w:rsidR="003867E9" w:rsidRDefault="003867E9" w:rsidP="003867E9">
      <w:pPr>
        <w:spacing w:line="360" w:lineRule="auto"/>
        <w:rPr>
          <w:sz w:val="32"/>
          <w:szCs w:val="32"/>
        </w:rPr>
      </w:pPr>
    </w:p>
    <w:p w14:paraId="0213727C" w14:textId="77777777" w:rsidR="003867E9" w:rsidRDefault="003867E9" w:rsidP="003867E9">
      <w:pPr>
        <w:spacing w:line="360" w:lineRule="auto"/>
        <w:rPr>
          <w:sz w:val="32"/>
          <w:szCs w:val="32"/>
        </w:rPr>
      </w:pPr>
    </w:p>
    <w:p w14:paraId="3F1BC063" w14:textId="77777777" w:rsidR="003867E9" w:rsidRDefault="003867E9" w:rsidP="003867E9">
      <w:pPr>
        <w:spacing w:line="360" w:lineRule="auto"/>
        <w:rPr>
          <w:sz w:val="32"/>
          <w:szCs w:val="32"/>
        </w:rPr>
      </w:pPr>
    </w:p>
    <w:p w14:paraId="26B063ED" w14:textId="77777777" w:rsidR="003867E9" w:rsidRDefault="003867E9" w:rsidP="003867E9">
      <w:pPr>
        <w:spacing w:line="360" w:lineRule="auto"/>
        <w:rPr>
          <w:sz w:val="32"/>
          <w:szCs w:val="32"/>
        </w:rPr>
      </w:pPr>
    </w:p>
    <w:p w14:paraId="57F6510A" w14:textId="77777777" w:rsidR="003867E9" w:rsidRDefault="003867E9" w:rsidP="003867E9">
      <w:pPr>
        <w:spacing w:line="360" w:lineRule="auto"/>
        <w:rPr>
          <w:sz w:val="32"/>
          <w:szCs w:val="32"/>
        </w:rPr>
      </w:pPr>
    </w:p>
    <w:p w14:paraId="1F8FD396" w14:textId="77777777" w:rsidR="003867E9" w:rsidRPr="008777F4" w:rsidRDefault="003867E9" w:rsidP="003867E9">
      <w:pPr>
        <w:spacing w:line="360" w:lineRule="auto"/>
        <w:rPr>
          <w:sz w:val="32"/>
          <w:szCs w:val="32"/>
        </w:rPr>
      </w:pPr>
    </w:p>
    <w:p w14:paraId="6BB4EAFF" w14:textId="77777777" w:rsidR="003867E9" w:rsidRDefault="003867E9" w:rsidP="003867E9"/>
    <w:sdt>
      <w:sdtPr>
        <w:rPr>
          <w:rFonts w:asciiTheme="minorHAnsi" w:eastAsiaTheme="minorEastAsia" w:hAnsiTheme="minorHAnsi" w:cstheme="minorBidi"/>
          <w:color w:val="auto"/>
          <w:sz w:val="22"/>
          <w:szCs w:val="22"/>
        </w:rPr>
        <w:id w:val="1346893861"/>
        <w:docPartObj>
          <w:docPartGallery w:val="Table of Contents"/>
          <w:docPartUnique/>
        </w:docPartObj>
      </w:sdtPr>
      <w:sdtEndPr>
        <w:rPr>
          <w:b/>
          <w:bCs/>
          <w:noProof/>
        </w:rPr>
      </w:sdtEndPr>
      <w:sdtContent>
        <w:p w14:paraId="16A819BF" w14:textId="77777777" w:rsidR="003867E9" w:rsidRDefault="003867E9" w:rsidP="003867E9">
          <w:pPr>
            <w:pStyle w:val="TOCHeading"/>
          </w:pPr>
          <w:r>
            <w:t>Table of Contents</w:t>
          </w:r>
        </w:p>
        <w:p w14:paraId="49F07772" w14:textId="1C8C0786"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2923400F" w14:textId="58187395"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485D4BA7" w14:textId="34A3E10F"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3E2C1518" w14:textId="5E6EA26A"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3C3201E0" w14:textId="6C144188"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57EC524" w14:textId="37CE0C98"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B5DDCF4" w14:textId="241F9EE8"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AF2658A" w14:textId="23172D43"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02E445C" w14:textId="1434E48F"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3A01668C" w14:textId="0EE7D564"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2C7DCB4" w14:textId="593BEC55"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86AC90C" w14:textId="22591F00"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23AF9B2A" w14:textId="77777777" w:rsidR="003867E9" w:rsidRDefault="003867E9" w:rsidP="003867E9">
          <w:r>
            <w:rPr>
              <w:b/>
              <w:bCs/>
              <w:noProof/>
            </w:rPr>
            <w:fldChar w:fldCharType="end"/>
          </w:r>
        </w:p>
      </w:sdtContent>
    </w:sdt>
    <w:p w14:paraId="22E070E1" w14:textId="77777777" w:rsidR="003867E9" w:rsidRDefault="003867E9" w:rsidP="003867E9">
      <w:pPr>
        <w:spacing w:before="100" w:beforeAutospacing="1" w:line="360" w:lineRule="auto"/>
        <w:rPr>
          <w:sz w:val="24"/>
          <w:szCs w:val="24"/>
        </w:rPr>
      </w:pPr>
    </w:p>
    <w:p w14:paraId="17571A51" w14:textId="77777777" w:rsidR="003867E9" w:rsidRDefault="003867E9" w:rsidP="003867E9">
      <w:pPr>
        <w:rPr>
          <w:sz w:val="24"/>
          <w:szCs w:val="24"/>
        </w:rPr>
      </w:pPr>
      <w:r>
        <w:rPr>
          <w:sz w:val="24"/>
          <w:szCs w:val="24"/>
        </w:rPr>
        <w:br w:type="page"/>
      </w:r>
    </w:p>
    <w:p w14:paraId="03996035"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E0C8F5F"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32E4F93E"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153A8F2D"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0293680D"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6C0B5EC3"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0B3F46D9"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158D9B85"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749408FE"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6E29E3A5"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580F1605" w14:textId="77777777" w:rsidR="003867E9" w:rsidRPr="005F2654" w:rsidRDefault="003867E9" w:rsidP="003867E9">
      <w:pPr>
        <w:spacing w:line="360" w:lineRule="auto"/>
        <w:rPr>
          <w:sz w:val="24"/>
          <w:szCs w:val="24"/>
        </w:rPr>
      </w:pPr>
    </w:p>
    <w:p w14:paraId="55CC9901"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25169761"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EBA19CF"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747D1587"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7DAFDBA4"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5E8A2FAB"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76538E28"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7E8188F7"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4A70766C"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577BEF77"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89E8717"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04B1558D"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222BADAF"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00B2D38B"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676A1B1D"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6C9F1A66"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EC4B1D1" w14:textId="77777777" w:rsidR="003867E9" w:rsidRPr="005F2654" w:rsidRDefault="003867E9" w:rsidP="003867E9">
      <w:pPr>
        <w:spacing w:line="360" w:lineRule="auto"/>
        <w:rPr>
          <w:sz w:val="24"/>
          <w:szCs w:val="24"/>
        </w:rPr>
      </w:pPr>
    </w:p>
    <w:p w14:paraId="4AE67505"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06240F58"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306D643C"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6FAB0D4A"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1029B244"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2AA8A136"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223D6B89"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29533539"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782D8600"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057A93FB"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4A8BBFE7"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6E4DD1D7"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3A78058A"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29795048"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2E09A922"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3AA4210"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75B528F1"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1F08A2E"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43F1DE74"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30EFD684"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7C055FA4"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753300AC"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40ADCE7B"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66D7123B"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63E3618F"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25229C05"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3BC822F7"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07F22B96" w14:textId="77777777" w:rsidR="003867E9" w:rsidRPr="005F2654" w:rsidRDefault="003867E9" w:rsidP="003867E9">
      <w:pPr>
        <w:spacing w:line="360" w:lineRule="auto"/>
        <w:rPr>
          <w:sz w:val="24"/>
          <w:szCs w:val="24"/>
        </w:rPr>
      </w:pPr>
    </w:p>
    <w:p w14:paraId="707EC26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49F4CA0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4EF6411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582BAFB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1F013808"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0CCF4CFF"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07C98E0F"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5A5B8A7F"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04DD1B0F"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163B7A9"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5989A47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10781DF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6B214173" w14:textId="77777777" w:rsidR="003867E9" w:rsidRPr="005F2654" w:rsidRDefault="003867E9" w:rsidP="003867E9">
      <w:pPr>
        <w:spacing w:line="360" w:lineRule="auto"/>
        <w:rPr>
          <w:sz w:val="24"/>
          <w:szCs w:val="24"/>
        </w:rPr>
      </w:pPr>
    </w:p>
    <w:p w14:paraId="75D8BAA1" w14:textId="77777777" w:rsidR="003867E9" w:rsidRDefault="003867E9" w:rsidP="003867E9"/>
    <w:p w14:paraId="167CBB63" w14:textId="77777777" w:rsidR="003867E9" w:rsidRDefault="003867E9" w:rsidP="003867E9"/>
    <w:p w14:paraId="4A2D730C" w14:textId="77777777" w:rsidR="003867E9" w:rsidRDefault="003867E9" w:rsidP="003867E9"/>
    <w:p w14:paraId="4CA36209" w14:textId="77777777" w:rsidR="003867E9" w:rsidRDefault="003867E9" w:rsidP="003867E9"/>
    <w:p w14:paraId="32F4C278" w14:textId="77777777" w:rsidR="003867E9" w:rsidRDefault="003867E9" w:rsidP="003867E9"/>
    <w:p w14:paraId="72D54F35" w14:textId="77777777" w:rsidR="003867E9" w:rsidRDefault="003867E9" w:rsidP="003867E9"/>
    <w:p w14:paraId="7C4C8761" w14:textId="77777777" w:rsidR="003867E9" w:rsidRDefault="003867E9" w:rsidP="003867E9"/>
    <w:p w14:paraId="1EF2A06E" w14:textId="77777777" w:rsidR="003867E9" w:rsidRDefault="003867E9" w:rsidP="003867E9"/>
    <w:p w14:paraId="5D01701B" w14:textId="77777777" w:rsidR="003867E9" w:rsidRDefault="003867E9" w:rsidP="003867E9"/>
    <w:p w14:paraId="1B3694FA" w14:textId="77777777" w:rsidR="003867E9" w:rsidRDefault="003867E9" w:rsidP="003867E9"/>
    <w:p w14:paraId="17FDF425" w14:textId="77777777" w:rsidR="003867E9" w:rsidRDefault="003867E9" w:rsidP="003867E9"/>
    <w:p w14:paraId="048BE133" w14:textId="77777777" w:rsidR="003867E9" w:rsidRDefault="003867E9" w:rsidP="003867E9"/>
    <w:p w14:paraId="054B0605" w14:textId="77777777" w:rsidR="003867E9" w:rsidRDefault="003867E9" w:rsidP="003867E9"/>
    <w:p w14:paraId="2A32B2E7" w14:textId="77777777" w:rsidR="003867E9" w:rsidRDefault="003867E9" w:rsidP="003867E9"/>
    <w:p w14:paraId="76060D86" w14:textId="77777777" w:rsidR="003867E9" w:rsidRDefault="003867E9" w:rsidP="003867E9"/>
    <w:p w14:paraId="6141C411" w14:textId="77777777" w:rsidR="003867E9" w:rsidRDefault="003867E9" w:rsidP="003867E9"/>
    <w:p w14:paraId="330B99B7" w14:textId="77777777" w:rsidR="003867E9" w:rsidRDefault="003867E9" w:rsidP="003867E9"/>
    <w:p w14:paraId="5F14DDA4" w14:textId="77777777" w:rsidR="003867E9" w:rsidRDefault="003867E9" w:rsidP="003867E9">
      <w:pPr>
        <w:pStyle w:val="Heading1"/>
      </w:pPr>
      <w:r w:rsidRPr="00B12DEE">
        <w:lastRenderedPageBreak/>
        <w:t>Bibliography</w:t>
      </w:r>
    </w:p>
    <w:p w14:paraId="3E87C674" w14:textId="77777777" w:rsidR="003867E9" w:rsidRDefault="003867E9" w:rsidP="003867E9"/>
    <w:p w14:paraId="79D51CDD" w14:textId="77777777" w:rsidR="003867E9" w:rsidRPr="00B12DEE" w:rsidRDefault="00B13568" w:rsidP="003867E9">
      <w:pPr>
        <w:rPr>
          <w:color w:val="000000" w:themeColor="text1"/>
        </w:rPr>
      </w:pPr>
      <w:hyperlink r:id="rId49" w:history="1">
        <w:r w:rsidR="003867E9" w:rsidRPr="00B12DEE">
          <w:rPr>
            <w:rStyle w:val="Hyperlink"/>
            <w:color w:val="000000" w:themeColor="text1"/>
          </w:rPr>
          <w:t>https://blog.ipleaders.in/free-consent/</w:t>
        </w:r>
      </w:hyperlink>
    </w:p>
    <w:p w14:paraId="7FC14A7C" w14:textId="77777777" w:rsidR="003867E9" w:rsidRDefault="00B13568" w:rsidP="003867E9">
      <w:hyperlink r:id="rId50" w:history="1">
        <w:r w:rsidR="003867E9" w:rsidRPr="00B12DEE">
          <w:rPr>
            <w:rStyle w:val="Hyperlink"/>
            <w:color w:val="000000" w:themeColor="text1"/>
          </w:rPr>
          <w:t>https://egyankosh.ac.in/bitstream/123456789/13360/1/Unit-4.pdf</w:t>
        </w:r>
      </w:hyperlink>
    </w:p>
    <w:p w14:paraId="35536F28" w14:textId="77777777" w:rsidR="003867E9" w:rsidRPr="00B12DEE" w:rsidRDefault="003867E9" w:rsidP="003867E9"/>
    <w:p w14:paraId="4E9AA01D" w14:textId="77777777" w:rsidR="003867E9" w:rsidRDefault="003867E9" w:rsidP="003867E9">
      <w:pPr>
        <w:pStyle w:val="TOCHeading"/>
        <w:rPr>
          <w:noProof/>
        </w:rPr>
      </w:pPr>
      <w:r>
        <w:rPr>
          <w:noProof/>
        </w:rPr>
        <mc:AlternateContent>
          <mc:Choice Requires="wps">
            <w:drawing>
              <wp:anchor distT="0" distB="0" distL="114300" distR="114300" simplePos="0" relativeHeight="251999232" behindDoc="0" locked="0" layoutInCell="1" allowOverlap="1" wp14:anchorId="2C0F9D86" wp14:editId="6E1AE5E8">
                <wp:simplePos x="0" y="0"/>
                <wp:positionH relativeFrom="column">
                  <wp:posOffset>735330</wp:posOffset>
                </wp:positionH>
                <wp:positionV relativeFrom="paragraph">
                  <wp:posOffset>228600</wp:posOffset>
                </wp:positionV>
                <wp:extent cx="5875020" cy="7046595"/>
                <wp:effectExtent l="152400" t="152400" r="144780" b="154305"/>
                <wp:wrapNone/>
                <wp:docPr id="381" name="Rectangle 381"/>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5C885" id="Rectangle 381" o:spid="_x0000_s1026" style="position:absolute;margin-left:57.9pt;margin-top:18pt;width:462.6pt;height:554.8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1997184" behindDoc="0" locked="0" layoutInCell="1" allowOverlap="1" wp14:anchorId="18F2F962" wp14:editId="3C55E112">
                <wp:simplePos x="0" y="0"/>
                <wp:positionH relativeFrom="column">
                  <wp:posOffset>6355715</wp:posOffset>
                </wp:positionH>
                <wp:positionV relativeFrom="paragraph">
                  <wp:posOffset>4299585</wp:posOffset>
                </wp:positionV>
                <wp:extent cx="865505" cy="2209165"/>
                <wp:effectExtent l="2540" t="3810" r="0" b="0"/>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015C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D8F972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2F962" id="Text Box 382" o:spid="_x0000_s1206" type="#_x0000_t202" style="position:absolute;margin-left:500.45pt;margin-top:338.55pt;width:68.15pt;height:173.9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jU3AEAAJ0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lI2jblIcqpoTmRIIQ5MBRwKuJavCcRI+Wl4v7nQaDirP9syZcYrqXApaiXQljZ&#10;AcUucDaXt2EO4cGhaTsCn523cEPeaZNkvRA5c6YMJLXnvMaQ/f6dbr38Vftf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CXJWNT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784015C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D8F972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1CFD6A5B" w14:textId="77777777" w:rsidR="003867E9" w:rsidRDefault="003867E9" w:rsidP="003867E9">
      <w:r>
        <w:rPr>
          <w:noProof/>
        </w:rPr>
        <mc:AlternateContent>
          <mc:Choice Requires="wps">
            <w:drawing>
              <wp:anchor distT="0" distB="0" distL="114300" distR="114300" simplePos="0" relativeHeight="252006400" behindDoc="0" locked="0" layoutInCell="1" allowOverlap="1" wp14:anchorId="45A8396B" wp14:editId="61AF9B74">
                <wp:simplePos x="0" y="0"/>
                <wp:positionH relativeFrom="column">
                  <wp:posOffset>2479675</wp:posOffset>
                </wp:positionH>
                <wp:positionV relativeFrom="paragraph">
                  <wp:posOffset>1684020</wp:posOffset>
                </wp:positionV>
                <wp:extent cx="1863416" cy="264795"/>
                <wp:effectExtent l="0" t="0" r="3810" b="1905"/>
                <wp:wrapNone/>
                <wp:docPr id="383" name="Text Box 383"/>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295C3DE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396B" id="Text Box 383" o:spid="_x0000_s1207" type="#_x0000_t202" style="position:absolute;margin-left:195.25pt;margin-top:132.6pt;width:146.75pt;height:20.8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REXM7RICAAAlBAAADgAAAAAAAAAAAAAAAAAuAgAAZHJzL2Uyb0RvYy54bWxQSwECLQAUAAYACAAA&#10;ACEAMsmpuOAAAAALAQAADwAAAAAAAAAAAAAAAABsBAAAZHJzL2Rvd25yZXYueG1sUEsFBgAAAAAE&#10;AAQA8wAAAHkFAAAAAA==&#10;" filled="f" stroked="f" strokeweight=".5pt">
                <v:textbox inset="0,0,0,0">
                  <w:txbxContent>
                    <w:p w14:paraId="295C3DE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28EBAC53" wp14:editId="743EB74D">
                <wp:simplePos x="0" y="0"/>
                <wp:positionH relativeFrom="column">
                  <wp:posOffset>4107815</wp:posOffset>
                </wp:positionH>
                <wp:positionV relativeFrom="paragraph">
                  <wp:posOffset>5368185</wp:posOffset>
                </wp:positionV>
                <wp:extent cx="5282565" cy="5282565"/>
                <wp:effectExtent l="19050" t="19050" r="32385" b="32385"/>
                <wp:wrapNone/>
                <wp:docPr id="384" name="Straight Connector 384"/>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1CA0A" id="Straight Connector 384"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004352" behindDoc="0" locked="0" layoutInCell="1" allowOverlap="1" wp14:anchorId="250B0C4C" wp14:editId="33E374E2">
                <wp:simplePos x="0" y="0"/>
                <wp:positionH relativeFrom="column">
                  <wp:posOffset>261620</wp:posOffset>
                </wp:positionH>
                <wp:positionV relativeFrom="paragraph">
                  <wp:posOffset>7237730</wp:posOffset>
                </wp:positionV>
                <wp:extent cx="914400" cy="304800"/>
                <wp:effectExtent l="0" t="0" r="15240" b="0"/>
                <wp:wrapNone/>
                <wp:docPr id="385" name="Text Box 38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9E91A93"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B0C4C" id="Text Box 385" o:spid="_x0000_s1208" type="#_x0000_t202" style="position:absolute;margin-left:20.6pt;margin-top:569.9pt;width:1in;height:24pt;z-index:25200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BqEAIAACI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g2vczsZFdtCccD8PA/XB8bXCKTYs&#10;xBfmkWscHPUbn9FIDdgNzh4lLfiffztP+UgBRinpUDs1tShuSvR3i9QkmY2OH53d6NiDeQAU4xTf&#10;hePZxQs+6tGVHswbinqVemCIWY6dahpH9yEO+sVHwcVqlZNQTI7Fjd06nkonFBOir/0b8+4Me0S+&#10;nmDUFKveoT/kDvivDhGkytQkXAcMz3CjEDO550eTlP77f866Pu3lL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Ol0&#10;oGoQAgAAIgQAAA4AAAAAAAAAAAAAAAAALgIAAGRycy9lMm9Eb2MueG1sUEsBAi0AFAAGAAgAAAAh&#10;APiwXyXgAAAADAEAAA8AAAAAAAAAAAAAAAAAagQAAGRycy9kb3ducmV2LnhtbFBLBQYAAAAABAAE&#10;APMAAAB3BQAAAAA=&#10;" filled="f" stroked="f" strokeweight=".5pt">
                <v:textbox inset="0,0,0,0">
                  <w:txbxContent>
                    <w:p w14:paraId="09E91A93"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3807E190" wp14:editId="21651486">
                <wp:simplePos x="0" y="0"/>
                <wp:positionH relativeFrom="column">
                  <wp:posOffset>1585838</wp:posOffset>
                </wp:positionH>
                <wp:positionV relativeFrom="paragraph">
                  <wp:posOffset>7183120</wp:posOffset>
                </wp:positionV>
                <wp:extent cx="5025390" cy="1492250"/>
                <wp:effectExtent l="0" t="0" r="3810" b="12700"/>
                <wp:wrapNone/>
                <wp:docPr id="386" name="Text Box 386"/>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65297F33" w14:textId="77777777" w:rsidR="003867E9" w:rsidRPr="00846B4F" w:rsidRDefault="003867E9" w:rsidP="003867E9">
                            <w:pPr>
                              <w:spacing w:after="0"/>
                              <w:rPr>
                                <w:b/>
                                <w:bCs/>
                                <w:sz w:val="40"/>
                                <w:szCs w:val="40"/>
                              </w:rPr>
                            </w:pPr>
                            <w:r>
                              <w:rPr>
                                <w:b/>
                                <w:bCs/>
                                <w:sz w:val="40"/>
                                <w:szCs w:val="40"/>
                              </w:rPr>
                              <w:t>MUKESH SINGH NEGI</w:t>
                            </w:r>
                          </w:p>
                          <w:p w14:paraId="0401C14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5260EDBA"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7E190" id="Text Box 386" o:spid="_x0000_s1209" type="#_x0000_t202" style="position:absolute;margin-left:124.85pt;margin-top:565.6pt;width:395.7pt;height:11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DcohrCEgIAACYEAAAOAAAAAAAAAAAAAAAAAC4CAABkcnMvZTJvRG9jLnhtbFBLAQItABQABgAI&#10;AAAAIQC9ACJW4gAAAA4BAAAPAAAAAAAAAAAAAAAAAGwEAABkcnMvZG93bnJldi54bWxQSwUGAAAA&#10;AAQABADzAAAAewUAAAAA&#10;" filled="f" stroked="f" strokeweight=".5pt">
                <v:textbox inset="0,0,0,0">
                  <w:txbxContent>
                    <w:p w14:paraId="65297F33" w14:textId="77777777" w:rsidR="003867E9" w:rsidRPr="00846B4F" w:rsidRDefault="003867E9" w:rsidP="003867E9">
                      <w:pPr>
                        <w:spacing w:after="0"/>
                        <w:rPr>
                          <w:b/>
                          <w:bCs/>
                          <w:sz w:val="40"/>
                          <w:szCs w:val="40"/>
                        </w:rPr>
                      </w:pPr>
                      <w:r>
                        <w:rPr>
                          <w:b/>
                          <w:bCs/>
                          <w:sz w:val="40"/>
                          <w:szCs w:val="40"/>
                        </w:rPr>
                        <w:t>MUKESH SINGH NEGI</w:t>
                      </w:r>
                    </w:p>
                    <w:p w14:paraId="0401C14A"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5260EDBA"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00256" behindDoc="0" locked="0" layoutInCell="1" allowOverlap="1" wp14:anchorId="3DD12FE6" wp14:editId="1D274E84">
                <wp:simplePos x="0" y="0"/>
                <wp:positionH relativeFrom="column">
                  <wp:posOffset>959727</wp:posOffset>
                </wp:positionH>
                <wp:positionV relativeFrom="paragraph">
                  <wp:posOffset>4206766</wp:posOffset>
                </wp:positionV>
                <wp:extent cx="6921719" cy="6333140"/>
                <wp:effectExtent l="171450" t="114300" r="50800" b="182245"/>
                <wp:wrapNone/>
                <wp:docPr id="387" name="Group 387"/>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388" name="Straight Connector 388"/>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89" name="Straight Connector 389"/>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091279" id="Group 387" o:spid="_x0000_s1026" style="position:absolute;margin-left:75.55pt;margin-top:331.25pt;width:545pt;height:498.65pt;z-index:252000256;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">
                <v:line id="Straight Connector 388"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" strokecolor="white [3212]" strokeweight="30pt"/>
                <v:line id="Straight Connector 389"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2009472" behindDoc="0" locked="0" layoutInCell="1" allowOverlap="1" wp14:anchorId="07FBEE21" wp14:editId="66EB2919">
                <wp:simplePos x="0" y="0"/>
                <wp:positionH relativeFrom="column">
                  <wp:posOffset>3989705</wp:posOffset>
                </wp:positionH>
                <wp:positionV relativeFrom="paragraph">
                  <wp:posOffset>5249011</wp:posOffset>
                </wp:positionV>
                <wp:extent cx="5282565" cy="5282565"/>
                <wp:effectExtent l="38100" t="38100" r="51435" b="70485"/>
                <wp:wrapNone/>
                <wp:docPr id="390" name="Straight Connector 390"/>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81B4" id="Straight Connector 390"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008448" behindDoc="0" locked="0" layoutInCell="1" allowOverlap="1" wp14:anchorId="66949E5D" wp14:editId="6E8C4068">
                <wp:simplePos x="0" y="0"/>
                <wp:positionH relativeFrom="column">
                  <wp:posOffset>3628390</wp:posOffset>
                </wp:positionH>
                <wp:positionV relativeFrom="paragraph">
                  <wp:posOffset>5289550</wp:posOffset>
                </wp:positionV>
                <wp:extent cx="5282565" cy="5282565"/>
                <wp:effectExtent l="95250" t="76200" r="0" b="108585"/>
                <wp:wrapNone/>
                <wp:docPr id="391" name="Straight Connector 391"/>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927E1" id="Straight Connector 391"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01280" behindDoc="0" locked="0" layoutInCell="1" allowOverlap="1" wp14:anchorId="158FC1D5" wp14:editId="470BB928">
                <wp:simplePos x="0" y="0"/>
                <wp:positionH relativeFrom="column">
                  <wp:posOffset>-1513205</wp:posOffset>
                </wp:positionH>
                <wp:positionV relativeFrom="paragraph">
                  <wp:posOffset>-2092363</wp:posOffset>
                </wp:positionV>
                <wp:extent cx="5282565" cy="5282565"/>
                <wp:effectExtent l="95250" t="76200" r="0" b="108585"/>
                <wp:wrapNone/>
                <wp:docPr id="392" name="Straight Connector 392"/>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5397F" id="Straight Connector 392"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02304" behindDoc="0" locked="0" layoutInCell="1" allowOverlap="1" wp14:anchorId="27CB16E3" wp14:editId="3539D6C3">
                <wp:simplePos x="0" y="0"/>
                <wp:positionH relativeFrom="column">
                  <wp:posOffset>-1346835</wp:posOffset>
                </wp:positionH>
                <wp:positionV relativeFrom="paragraph">
                  <wp:posOffset>-1371600</wp:posOffset>
                </wp:positionV>
                <wp:extent cx="5924550" cy="5924550"/>
                <wp:effectExtent l="304800" t="285750" r="247650" b="323850"/>
                <wp:wrapNone/>
                <wp:docPr id="393" name="Straight Connector 393"/>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B312A" id="Straight Connector 393"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1998208" behindDoc="0" locked="0" layoutInCell="1" allowOverlap="1" wp14:anchorId="06F0B795" wp14:editId="5BBF8035">
                <wp:simplePos x="0" y="0"/>
                <wp:positionH relativeFrom="column">
                  <wp:posOffset>-1657350</wp:posOffset>
                </wp:positionH>
                <wp:positionV relativeFrom="paragraph">
                  <wp:posOffset>-1371600</wp:posOffset>
                </wp:positionV>
                <wp:extent cx="5282565" cy="5282565"/>
                <wp:effectExtent l="171450" t="152400" r="146685" b="184785"/>
                <wp:wrapNone/>
                <wp:docPr id="394" name="Straight Connector 394"/>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F79FA" id="Straight Connector 394" o:spid="_x0000_s1026" style="position:absolute;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40E5D52A" w14:textId="77777777" w:rsidR="003867E9" w:rsidRDefault="003867E9" w:rsidP="003867E9">
      <w:pPr>
        <w:rPr>
          <w:sz w:val="24"/>
          <w:szCs w:val="24"/>
        </w:rPr>
      </w:pPr>
      <w:r>
        <w:rPr>
          <w:noProof/>
        </w:rPr>
        <mc:AlternateContent>
          <mc:Choice Requires="wps">
            <w:drawing>
              <wp:anchor distT="0" distB="0" distL="114300" distR="114300" simplePos="0" relativeHeight="252007424" behindDoc="0" locked="0" layoutInCell="1" allowOverlap="1" wp14:anchorId="5CA64A1E" wp14:editId="72764B12">
                <wp:simplePos x="0" y="0"/>
                <wp:positionH relativeFrom="column">
                  <wp:posOffset>1089660</wp:posOffset>
                </wp:positionH>
                <wp:positionV relativeFrom="paragraph">
                  <wp:posOffset>3353435</wp:posOffset>
                </wp:positionV>
                <wp:extent cx="4853940" cy="2308860"/>
                <wp:effectExtent l="0" t="0" r="3810" b="15240"/>
                <wp:wrapNone/>
                <wp:docPr id="395" name="Text Box 395"/>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15BE48D1"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FFC41C8"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4B7476EA" w14:textId="77777777" w:rsidR="003867E9" w:rsidRPr="003F5839" w:rsidRDefault="003867E9" w:rsidP="003867E9">
                            <w:pPr>
                              <w:jc w:val="center"/>
                              <w:rPr>
                                <w:i/>
                                <w:iCs/>
                                <w:sz w:val="48"/>
                                <w:szCs w:val="48"/>
                                <w:lang w:val="en-IN"/>
                              </w:rPr>
                            </w:pPr>
                            <w:r w:rsidRPr="003F5839">
                              <w:rPr>
                                <w:i/>
                                <w:iCs/>
                                <w:sz w:val="48"/>
                                <w:szCs w:val="48"/>
                                <w:lang w:val="en-IN"/>
                              </w:rPr>
                              <w:t>Topic</w:t>
                            </w:r>
                          </w:p>
                          <w:p w14:paraId="4E02C001"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64A1E" id="Text Box 395" o:spid="_x0000_s1210" type="#_x0000_t202" style="position:absolute;margin-left:85.8pt;margin-top:264.05pt;width:382.2pt;height:181.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Dy+m6KEwIAACYEAAAOAAAAAAAAAAAAAAAAAC4CAABkcnMvZTJvRG9jLnhtbFBLAQItABQABgAI&#10;AAAAIQBCxjul4QAAAAsBAAAPAAAAAAAAAAAAAAAAAG0EAABkcnMvZG93bnJldi54bWxQSwUGAAAA&#10;AAQABADzAAAAewUAAAAA&#10;" filled="f" stroked="f" strokeweight=".5pt">
                <v:textbox inset="0,0,0,0">
                  <w:txbxContent>
                    <w:p w14:paraId="15BE48D1"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FFC41C8"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4B7476EA" w14:textId="77777777" w:rsidR="003867E9" w:rsidRPr="003F5839" w:rsidRDefault="003867E9" w:rsidP="003867E9">
                      <w:pPr>
                        <w:jc w:val="center"/>
                        <w:rPr>
                          <w:i/>
                          <w:iCs/>
                          <w:sz w:val="48"/>
                          <w:szCs w:val="48"/>
                          <w:lang w:val="en-IN"/>
                        </w:rPr>
                      </w:pPr>
                      <w:r w:rsidRPr="003F5839">
                        <w:rPr>
                          <w:i/>
                          <w:iCs/>
                          <w:sz w:val="48"/>
                          <w:szCs w:val="48"/>
                          <w:lang w:val="en-IN"/>
                        </w:rPr>
                        <w:t>Topic</w:t>
                      </w:r>
                    </w:p>
                    <w:p w14:paraId="4E02C001"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003328" behindDoc="0" locked="0" layoutInCell="1" allowOverlap="1" wp14:anchorId="3F2ADA24" wp14:editId="69FF606E">
                <wp:simplePos x="0" y="0"/>
                <wp:positionH relativeFrom="column">
                  <wp:posOffset>1756410</wp:posOffset>
                </wp:positionH>
                <wp:positionV relativeFrom="paragraph">
                  <wp:posOffset>2085975</wp:posOffset>
                </wp:positionV>
                <wp:extent cx="3116581" cy="1345565"/>
                <wp:effectExtent l="0" t="0" r="7620" b="6985"/>
                <wp:wrapNone/>
                <wp:docPr id="396" name="Group 396"/>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397" name="Text Box 397"/>
                        <wps:cNvSpPr txBox="1"/>
                        <wps:spPr>
                          <a:xfrm>
                            <a:off x="-922704" y="606471"/>
                            <a:ext cx="499300" cy="1035167"/>
                          </a:xfrm>
                          <a:prstGeom prst="rect">
                            <a:avLst/>
                          </a:prstGeom>
                          <a:noFill/>
                          <a:ln w="6350">
                            <a:noFill/>
                          </a:ln>
                        </wps:spPr>
                        <wps:txbx>
                          <w:txbxContent>
                            <w:p w14:paraId="66BEA52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AD2B7E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98" name="Text Box 398"/>
                        <wps:cNvSpPr txBox="1"/>
                        <wps:spPr>
                          <a:xfrm>
                            <a:off x="-1071868" y="87053"/>
                            <a:ext cx="825384" cy="519418"/>
                          </a:xfrm>
                          <a:prstGeom prst="rect">
                            <a:avLst/>
                          </a:prstGeom>
                          <a:noFill/>
                          <a:ln w="6350">
                            <a:noFill/>
                          </a:ln>
                        </wps:spPr>
                        <wps:txbx>
                          <w:txbxContent>
                            <w:p w14:paraId="5ECA6AF0"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2ADA24" id="Group 396" o:spid="_x0000_s1211" style="position:absolute;margin-left:138.3pt;margin-top:164.25pt;width:245.4pt;height:105.95pt;z-index:252003328;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">
                <v:shape id="Text Box 397" o:spid="_x0000_s1212"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" filled="f" stroked="f" strokeweight=".5pt">
                  <v:textbox inset="0,0,0,0">
                    <w:txbxContent>
                      <w:p w14:paraId="66BEA52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3AD2B7E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398" o:spid="_x0000_s1213"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" filled="f" stroked="f" strokeweight=".5pt">
                  <v:textbox inset="0,0,0,0">
                    <w:txbxContent>
                      <w:p w14:paraId="5ECA6AF0"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4C2F7743" w14:textId="77777777" w:rsidR="003867E9" w:rsidRDefault="003867E9" w:rsidP="003867E9">
      <w:pPr>
        <w:pStyle w:val="TOCHeading"/>
        <w:rPr>
          <w:rFonts w:asciiTheme="minorHAnsi" w:eastAsiaTheme="minorEastAsia" w:hAnsiTheme="minorHAnsi" w:cstheme="minorBidi"/>
          <w:color w:val="auto"/>
          <w:sz w:val="22"/>
          <w:szCs w:val="22"/>
        </w:rPr>
      </w:pPr>
    </w:p>
    <w:p w14:paraId="53FF185C"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011520" behindDoc="0" locked="0" layoutInCell="1" allowOverlap="1" wp14:anchorId="05235580" wp14:editId="3793B471">
                <wp:simplePos x="0" y="0"/>
                <wp:positionH relativeFrom="column">
                  <wp:posOffset>6355715</wp:posOffset>
                </wp:positionH>
                <wp:positionV relativeFrom="paragraph">
                  <wp:posOffset>4299585</wp:posOffset>
                </wp:positionV>
                <wp:extent cx="865505" cy="2209165"/>
                <wp:effectExtent l="2540" t="3810" r="0" b="0"/>
                <wp:wrapNone/>
                <wp:docPr id="399"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BE94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6E140C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35580" id="Text Box 399" o:spid="_x0000_s1214" type="#_x0000_t202" style="position:absolute;margin-left:500.45pt;margin-top:338.55pt;width:68.15pt;height:173.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f3AEAAJ0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lI2vYqdo5yamhOJAhhDgwFnIq4FlckYqS8VNz/PAhUnPWfLPkSw7UUuBT1Uggr&#10;O6DYBc7m8i7MITw4NG1H4LPzFm7JO22SrBciZ86UgaT2nNcYst+/062Xv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M1+P5/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306BE948"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6E140C1"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C566526" w14:textId="77777777" w:rsidR="003867E9" w:rsidRPr="00653E78" w:rsidRDefault="003867E9" w:rsidP="003867E9">
      <w:pPr>
        <w:jc w:val="center"/>
        <w:rPr>
          <w:b/>
          <w:i/>
          <w:sz w:val="40"/>
          <w:szCs w:val="40"/>
        </w:rPr>
      </w:pPr>
      <w:r w:rsidRPr="00653E78">
        <w:rPr>
          <w:rFonts w:hint="eastAsia"/>
          <w:b/>
          <w:i/>
          <w:sz w:val="40"/>
          <w:szCs w:val="40"/>
        </w:rPr>
        <w:t>Acknowledgement</w:t>
      </w:r>
    </w:p>
    <w:p w14:paraId="197359F2"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794E4532"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4AC1766A" w14:textId="77777777" w:rsidR="003867E9" w:rsidRDefault="003867E9" w:rsidP="003867E9">
      <w:pPr>
        <w:spacing w:line="360" w:lineRule="auto"/>
        <w:rPr>
          <w:sz w:val="32"/>
          <w:szCs w:val="32"/>
        </w:rPr>
      </w:pPr>
    </w:p>
    <w:p w14:paraId="7AE8A608" w14:textId="77777777" w:rsidR="003867E9" w:rsidRDefault="003867E9" w:rsidP="003867E9">
      <w:pPr>
        <w:spacing w:line="360" w:lineRule="auto"/>
        <w:rPr>
          <w:sz w:val="32"/>
          <w:szCs w:val="32"/>
        </w:rPr>
      </w:pPr>
    </w:p>
    <w:p w14:paraId="4A3685D4" w14:textId="77777777" w:rsidR="003867E9" w:rsidRDefault="003867E9" w:rsidP="003867E9">
      <w:pPr>
        <w:spacing w:line="360" w:lineRule="auto"/>
        <w:rPr>
          <w:sz w:val="32"/>
          <w:szCs w:val="32"/>
        </w:rPr>
      </w:pPr>
    </w:p>
    <w:p w14:paraId="28B8F8D9" w14:textId="77777777" w:rsidR="003867E9" w:rsidRDefault="003867E9" w:rsidP="003867E9">
      <w:pPr>
        <w:spacing w:line="360" w:lineRule="auto"/>
        <w:rPr>
          <w:sz w:val="32"/>
          <w:szCs w:val="32"/>
        </w:rPr>
      </w:pPr>
    </w:p>
    <w:p w14:paraId="5B2F66B6" w14:textId="77777777" w:rsidR="003867E9" w:rsidRDefault="003867E9" w:rsidP="003867E9">
      <w:pPr>
        <w:spacing w:line="360" w:lineRule="auto"/>
        <w:rPr>
          <w:sz w:val="32"/>
          <w:szCs w:val="32"/>
        </w:rPr>
      </w:pPr>
    </w:p>
    <w:p w14:paraId="448431B4" w14:textId="77777777" w:rsidR="003867E9" w:rsidRDefault="003867E9" w:rsidP="003867E9">
      <w:pPr>
        <w:spacing w:line="360" w:lineRule="auto"/>
        <w:rPr>
          <w:sz w:val="32"/>
          <w:szCs w:val="32"/>
        </w:rPr>
      </w:pPr>
    </w:p>
    <w:p w14:paraId="1E739B36" w14:textId="77777777" w:rsidR="003867E9" w:rsidRDefault="003867E9" w:rsidP="003867E9">
      <w:pPr>
        <w:spacing w:line="360" w:lineRule="auto"/>
        <w:rPr>
          <w:sz w:val="32"/>
          <w:szCs w:val="32"/>
        </w:rPr>
      </w:pPr>
    </w:p>
    <w:p w14:paraId="541631C5" w14:textId="77777777" w:rsidR="003867E9" w:rsidRDefault="003867E9" w:rsidP="003867E9">
      <w:pPr>
        <w:spacing w:line="360" w:lineRule="auto"/>
        <w:rPr>
          <w:sz w:val="32"/>
          <w:szCs w:val="32"/>
        </w:rPr>
      </w:pPr>
    </w:p>
    <w:p w14:paraId="72803385" w14:textId="77777777" w:rsidR="003867E9" w:rsidRPr="008777F4" w:rsidRDefault="003867E9" w:rsidP="003867E9">
      <w:pPr>
        <w:spacing w:line="360" w:lineRule="auto"/>
        <w:rPr>
          <w:sz w:val="32"/>
          <w:szCs w:val="32"/>
        </w:rPr>
      </w:pPr>
    </w:p>
    <w:p w14:paraId="3B45772B" w14:textId="77777777" w:rsidR="003867E9" w:rsidRDefault="003867E9" w:rsidP="003867E9"/>
    <w:sdt>
      <w:sdtPr>
        <w:rPr>
          <w:rFonts w:asciiTheme="minorHAnsi" w:eastAsiaTheme="minorEastAsia" w:hAnsiTheme="minorHAnsi" w:cstheme="minorBidi"/>
          <w:color w:val="auto"/>
          <w:sz w:val="22"/>
          <w:szCs w:val="22"/>
        </w:rPr>
        <w:id w:val="1985969469"/>
        <w:docPartObj>
          <w:docPartGallery w:val="Table of Contents"/>
          <w:docPartUnique/>
        </w:docPartObj>
      </w:sdtPr>
      <w:sdtEndPr>
        <w:rPr>
          <w:b/>
          <w:bCs/>
          <w:noProof/>
        </w:rPr>
      </w:sdtEndPr>
      <w:sdtContent>
        <w:p w14:paraId="72F97E37" w14:textId="77777777" w:rsidR="003867E9" w:rsidRDefault="003867E9" w:rsidP="003867E9">
          <w:pPr>
            <w:pStyle w:val="TOCHeading"/>
          </w:pPr>
          <w:r>
            <w:t>Table of Contents</w:t>
          </w:r>
        </w:p>
        <w:p w14:paraId="686BFCC3" w14:textId="6A5D4230"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11CCBD8D" w14:textId="0BAB64A4"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76909599" w14:textId="50524532"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23C80472" w14:textId="3E83031D"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4B5F589D" w14:textId="091436F7"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3D758A7" w14:textId="331EEE88"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770BB70" w14:textId="6EBE9D02"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AD37713" w14:textId="340B54D2"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D8C075D" w14:textId="70948BF2"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0037778" w14:textId="10F8C018"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00AF3AA" w14:textId="146ACAEF"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F3275A8" w14:textId="45A6B9FF"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2DD89ED6" w14:textId="77777777" w:rsidR="003867E9" w:rsidRDefault="003867E9" w:rsidP="003867E9">
          <w:r>
            <w:rPr>
              <w:b/>
              <w:bCs/>
              <w:noProof/>
            </w:rPr>
            <w:fldChar w:fldCharType="end"/>
          </w:r>
        </w:p>
      </w:sdtContent>
    </w:sdt>
    <w:p w14:paraId="6A525001" w14:textId="77777777" w:rsidR="003867E9" w:rsidRDefault="003867E9" w:rsidP="003867E9">
      <w:pPr>
        <w:spacing w:before="100" w:beforeAutospacing="1" w:line="360" w:lineRule="auto"/>
        <w:rPr>
          <w:sz w:val="24"/>
          <w:szCs w:val="24"/>
        </w:rPr>
      </w:pPr>
    </w:p>
    <w:p w14:paraId="72D43584" w14:textId="77777777" w:rsidR="003867E9" w:rsidRDefault="003867E9" w:rsidP="003867E9">
      <w:pPr>
        <w:rPr>
          <w:sz w:val="24"/>
          <w:szCs w:val="24"/>
        </w:rPr>
      </w:pPr>
      <w:r>
        <w:rPr>
          <w:sz w:val="24"/>
          <w:szCs w:val="24"/>
        </w:rPr>
        <w:br w:type="page"/>
      </w:r>
    </w:p>
    <w:p w14:paraId="5215EC28"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2E11A741"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764A3197"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175D6AEA"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75DB4CA0"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79178A1C"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171A5B45"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692C2CB9"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5EBC9A0F"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046F1E06"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35DF8739" w14:textId="77777777" w:rsidR="003867E9" w:rsidRPr="005F2654" w:rsidRDefault="003867E9" w:rsidP="003867E9">
      <w:pPr>
        <w:spacing w:line="360" w:lineRule="auto"/>
        <w:rPr>
          <w:sz w:val="24"/>
          <w:szCs w:val="24"/>
        </w:rPr>
      </w:pPr>
    </w:p>
    <w:p w14:paraId="5B5374A4"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2BAE96BD"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3D99E5C"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2E9D1720"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5B8CE916"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47D6CF40"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16D9B76C"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95E76A9"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77FB15B8"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767D3C5C"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3D8193D4"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2F10EFFA"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37D319FF"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38990CC0"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628AF5AB"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07FF8BBF"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71A0E411" w14:textId="77777777" w:rsidR="003867E9" w:rsidRPr="005F2654" w:rsidRDefault="003867E9" w:rsidP="003867E9">
      <w:pPr>
        <w:spacing w:line="360" w:lineRule="auto"/>
        <w:rPr>
          <w:sz w:val="24"/>
          <w:szCs w:val="24"/>
        </w:rPr>
      </w:pPr>
    </w:p>
    <w:p w14:paraId="445A5D88"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59C2FFE6"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28DFFE10"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342267AE"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26F05D12"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6E2F53BA"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28ABFEC2"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69591970"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A31CA09"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032087C6"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12057BDE"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776DAB52"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4552580F"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03090740"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0C67E6E3"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091154A2"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78E87DDD"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0A3192FC"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2AE07855"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007523DC"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28ED4D45"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32BA1933"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2865834C"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596ABA8F"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6E83EE21"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565358FB"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56896BBA"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70F6908A" w14:textId="77777777" w:rsidR="003867E9" w:rsidRPr="005F2654" w:rsidRDefault="003867E9" w:rsidP="003867E9">
      <w:pPr>
        <w:spacing w:line="360" w:lineRule="auto"/>
        <w:rPr>
          <w:sz w:val="24"/>
          <w:szCs w:val="24"/>
        </w:rPr>
      </w:pPr>
    </w:p>
    <w:p w14:paraId="3E13F36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1E6D4DD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6251383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60E70F9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1B4D093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756841A6"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3BAB6B00"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3A34B5D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1330E6F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5618DD0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12E547B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0FC107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611083CA" w14:textId="77777777" w:rsidR="003867E9" w:rsidRPr="005F2654" w:rsidRDefault="003867E9" w:rsidP="003867E9">
      <w:pPr>
        <w:spacing w:line="360" w:lineRule="auto"/>
        <w:rPr>
          <w:sz w:val="24"/>
          <w:szCs w:val="24"/>
        </w:rPr>
      </w:pPr>
    </w:p>
    <w:p w14:paraId="519CBF10" w14:textId="77777777" w:rsidR="003867E9" w:rsidRDefault="003867E9" w:rsidP="003867E9"/>
    <w:p w14:paraId="055AB696" w14:textId="77777777" w:rsidR="003867E9" w:rsidRDefault="003867E9" w:rsidP="003867E9"/>
    <w:p w14:paraId="041B4FF1" w14:textId="77777777" w:rsidR="003867E9" w:rsidRDefault="003867E9" w:rsidP="003867E9"/>
    <w:p w14:paraId="26D693EA" w14:textId="77777777" w:rsidR="003867E9" w:rsidRDefault="003867E9" w:rsidP="003867E9"/>
    <w:p w14:paraId="10F536CD" w14:textId="77777777" w:rsidR="003867E9" w:rsidRDefault="003867E9" w:rsidP="003867E9"/>
    <w:p w14:paraId="2A441231" w14:textId="77777777" w:rsidR="003867E9" w:rsidRDefault="003867E9" w:rsidP="003867E9"/>
    <w:p w14:paraId="107AB2BA" w14:textId="77777777" w:rsidR="003867E9" w:rsidRDefault="003867E9" w:rsidP="003867E9"/>
    <w:p w14:paraId="4E2743A4" w14:textId="77777777" w:rsidR="003867E9" w:rsidRDefault="003867E9" w:rsidP="003867E9"/>
    <w:p w14:paraId="535ABBA6" w14:textId="77777777" w:rsidR="003867E9" w:rsidRDefault="003867E9" w:rsidP="003867E9"/>
    <w:p w14:paraId="5ADDBDAC" w14:textId="77777777" w:rsidR="003867E9" w:rsidRDefault="003867E9" w:rsidP="003867E9"/>
    <w:p w14:paraId="07C25EAF" w14:textId="77777777" w:rsidR="003867E9" w:rsidRDefault="003867E9" w:rsidP="003867E9"/>
    <w:p w14:paraId="46B701F7" w14:textId="77777777" w:rsidR="003867E9" w:rsidRDefault="003867E9" w:rsidP="003867E9"/>
    <w:p w14:paraId="75D348E1" w14:textId="77777777" w:rsidR="003867E9" w:rsidRDefault="003867E9" w:rsidP="003867E9"/>
    <w:p w14:paraId="459FCC02" w14:textId="77777777" w:rsidR="003867E9" w:rsidRDefault="003867E9" w:rsidP="003867E9"/>
    <w:p w14:paraId="1E6254B3" w14:textId="77777777" w:rsidR="003867E9" w:rsidRDefault="003867E9" w:rsidP="003867E9"/>
    <w:p w14:paraId="3D58270D" w14:textId="77777777" w:rsidR="003867E9" w:rsidRDefault="003867E9" w:rsidP="003867E9"/>
    <w:p w14:paraId="79DEF742" w14:textId="77777777" w:rsidR="003867E9" w:rsidRDefault="003867E9" w:rsidP="003867E9"/>
    <w:p w14:paraId="79C0A180" w14:textId="77777777" w:rsidR="003867E9" w:rsidRDefault="003867E9" w:rsidP="003867E9">
      <w:pPr>
        <w:pStyle w:val="Heading1"/>
      </w:pPr>
      <w:r w:rsidRPr="00B12DEE">
        <w:lastRenderedPageBreak/>
        <w:t>Bibliography</w:t>
      </w:r>
    </w:p>
    <w:p w14:paraId="6E009585" w14:textId="77777777" w:rsidR="003867E9" w:rsidRDefault="003867E9" w:rsidP="003867E9"/>
    <w:p w14:paraId="2775106B" w14:textId="77777777" w:rsidR="003867E9" w:rsidRPr="00B12DEE" w:rsidRDefault="00B13568" w:rsidP="003867E9">
      <w:pPr>
        <w:rPr>
          <w:color w:val="000000" w:themeColor="text1"/>
        </w:rPr>
      </w:pPr>
      <w:hyperlink r:id="rId51" w:history="1">
        <w:r w:rsidR="003867E9" w:rsidRPr="00B12DEE">
          <w:rPr>
            <w:rStyle w:val="Hyperlink"/>
            <w:color w:val="000000" w:themeColor="text1"/>
          </w:rPr>
          <w:t>https://blog.ipleaders.in/free-consent/</w:t>
        </w:r>
      </w:hyperlink>
    </w:p>
    <w:p w14:paraId="5103B183" w14:textId="77777777" w:rsidR="003867E9" w:rsidRDefault="00B13568" w:rsidP="003867E9">
      <w:hyperlink r:id="rId52" w:history="1">
        <w:r w:rsidR="003867E9" w:rsidRPr="00B12DEE">
          <w:rPr>
            <w:rStyle w:val="Hyperlink"/>
            <w:color w:val="000000" w:themeColor="text1"/>
          </w:rPr>
          <w:t>https://egyankosh.ac.in/bitstream/123456789/13360/1/Unit-4.pdf</w:t>
        </w:r>
      </w:hyperlink>
    </w:p>
    <w:p w14:paraId="15BDC3DC" w14:textId="77777777" w:rsidR="003867E9" w:rsidRPr="00B12DEE" w:rsidRDefault="003867E9" w:rsidP="003867E9"/>
    <w:p w14:paraId="5C368163" w14:textId="77777777" w:rsidR="003867E9" w:rsidRDefault="003867E9" w:rsidP="003867E9">
      <w:pPr>
        <w:pStyle w:val="TOCHeading"/>
        <w:rPr>
          <w:noProof/>
        </w:rPr>
      </w:pPr>
      <w:r>
        <w:rPr>
          <w:noProof/>
        </w:rPr>
        <mc:AlternateContent>
          <mc:Choice Requires="wps">
            <w:drawing>
              <wp:anchor distT="0" distB="0" distL="114300" distR="114300" simplePos="0" relativeHeight="252015616" behindDoc="0" locked="0" layoutInCell="1" allowOverlap="1" wp14:anchorId="641CA526" wp14:editId="39F889D6">
                <wp:simplePos x="0" y="0"/>
                <wp:positionH relativeFrom="column">
                  <wp:posOffset>735330</wp:posOffset>
                </wp:positionH>
                <wp:positionV relativeFrom="paragraph">
                  <wp:posOffset>228600</wp:posOffset>
                </wp:positionV>
                <wp:extent cx="5875020" cy="7046595"/>
                <wp:effectExtent l="152400" t="152400" r="144780" b="154305"/>
                <wp:wrapNone/>
                <wp:docPr id="400" name="Rectangle 400"/>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D4C68" id="Rectangle 400" o:spid="_x0000_s1026" style="position:absolute;margin-left:57.9pt;margin-top:18pt;width:462.6pt;height:554.8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013568" behindDoc="0" locked="0" layoutInCell="1" allowOverlap="1" wp14:anchorId="0ECC97DC" wp14:editId="59EA807A">
                <wp:simplePos x="0" y="0"/>
                <wp:positionH relativeFrom="column">
                  <wp:posOffset>6355715</wp:posOffset>
                </wp:positionH>
                <wp:positionV relativeFrom="paragraph">
                  <wp:posOffset>4299585</wp:posOffset>
                </wp:positionV>
                <wp:extent cx="865505" cy="2209165"/>
                <wp:effectExtent l="2540" t="3810" r="0" b="0"/>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C932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9C5DD3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C97DC" id="Text Box 401" o:spid="_x0000_s1215" type="#_x0000_t202" style="position:absolute;margin-left:500.45pt;margin-top:338.55pt;width:68.15pt;height:173.9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MiYYd7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489C9325"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9C5DD3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20E9499" w14:textId="77777777" w:rsidR="003867E9" w:rsidRDefault="003867E9" w:rsidP="003867E9">
      <w:r>
        <w:rPr>
          <w:noProof/>
        </w:rPr>
        <mc:AlternateContent>
          <mc:Choice Requires="wps">
            <w:drawing>
              <wp:anchor distT="0" distB="0" distL="114300" distR="114300" simplePos="0" relativeHeight="252022784" behindDoc="0" locked="0" layoutInCell="1" allowOverlap="1" wp14:anchorId="144FB2F2" wp14:editId="5090B399">
                <wp:simplePos x="0" y="0"/>
                <wp:positionH relativeFrom="column">
                  <wp:posOffset>2479675</wp:posOffset>
                </wp:positionH>
                <wp:positionV relativeFrom="paragraph">
                  <wp:posOffset>1684020</wp:posOffset>
                </wp:positionV>
                <wp:extent cx="1863416" cy="264795"/>
                <wp:effectExtent l="0" t="0" r="3810" b="1905"/>
                <wp:wrapNone/>
                <wp:docPr id="402" name="Text Box 402"/>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65D494B1"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FB2F2" id="Text Box 402" o:spid="_x0000_s1216" type="#_x0000_t202" style="position:absolute;margin-left:195.25pt;margin-top:132.6pt;width:146.75pt;height:20.8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A1/mB8TAgAAJQQAAA4AAAAAAAAAAAAAAAAALgIAAGRycy9lMm9Eb2MueG1sUEsBAi0AFAAGAAgA&#10;AAAhADLJqbjgAAAACwEAAA8AAAAAAAAAAAAAAAAAbQQAAGRycy9kb3ducmV2LnhtbFBLBQYAAAAA&#10;BAAEAPMAAAB6BQAAAAA=&#10;" filled="f" stroked="f" strokeweight=".5pt">
                <v:textbox inset="0,0,0,0">
                  <w:txbxContent>
                    <w:p w14:paraId="65D494B1"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026880" behindDoc="0" locked="0" layoutInCell="1" allowOverlap="1" wp14:anchorId="5A46CB93" wp14:editId="68FC9BD2">
                <wp:simplePos x="0" y="0"/>
                <wp:positionH relativeFrom="column">
                  <wp:posOffset>4107815</wp:posOffset>
                </wp:positionH>
                <wp:positionV relativeFrom="paragraph">
                  <wp:posOffset>5368185</wp:posOffset>
                </wp:positionV>
                <wp:extent cx="5282565" cy="5282565"/>
                <wp:effectExtent l="19050" t="19050" r="32385" b="32385"/>
                <wp:wrapNone/>
                <wp:docPr id="403" name="Straight Connector 403"/>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FF775" id="Straight Connector 403"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020736" behindDoc="0" locked="0" layoutInCell="1" allowOverlap="1" wp14:anchorId="3DF2A3D3" wp14:editId="2083BC02">
                <wp:simplePos x="0" y="0"/>
                <wp:positionH relativeFrom="column">
                  <wp:posOffset>261620</wp:posOffset>
                </wp:positionH>
                <wp:positionV relativeFrom="paragraph">
                  <wp:posOffset>7237730</wp:posOffset>
                </wp:positionV>
                <wp:extent cx="914400" cy="304800"/>
                <wp:effectExtent l="0" t="0" r="15240" b="0"/>
                <wp:wrapNone/>
                <wp:docPr id="404" name="Text Box 40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7020EBF"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2A3D3" id="Text Box 404" o:spid="_x0000_s1217" type="#_x0000_t202" style="position:absolute;margin-left:20.6pt;margin-top:569.9pt;width:1in;height:24pt;z-index:252020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Eb8+&#10;wg8CAAAiBAAADgAAAAAAAAAAAAAAAAAuAgAAZHJzL2Uyb0RvYy54bWxQSwECLQAUAAYACAAAACEA&#10;+LBfJeAAAAAMAQAADwAAAAAAAAAAAAAAAABpBAAAZHJzL2Rvd25yZXYueG1sUEsFBgAAAAAEAAQA&#10;8wAAAHYFAAAAAA==&#10;" filled="f" stroked="f" strokeweight=".5pt">
                <v:textbox inset="0,0,0,0">
                  <w:txbxContent>
                    <w:p w14:paraId="27020EBF"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021760" behindDoc="0" locked="0" layoutInCell="1" allowOverlap="1" wp14:anchorId="78D050D8" wp14:editId="6ABA708B">
                <wp:simplePos x="0" y="0"/>
                <wp:positionH relativeFrom="column">
                  <wp:posOffset>1585838</wp:posOffset>
                </wp:positionH>
                <wp:positionV relativeFrom="paragraph">
                  <wp:posOffset>7183120</wp:posOffset>
                </wp:positionV>
                <wp:extent cx="5025390" cy="1492250"/>
                <wp:effectExtent l="0" t="0" r="3810" b="12700"/>
                <wp:wrapNone/>
                <wp:docPr id="405" name="Text Box 405"/>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3246E63" w14:textId="77777777" w:rsidR="003867E9" w:rsidRPr="00846B4F" w:rsidRDefault="003867E9" w:rsidP="003867E9">
                            <w:pPr>
                              <w:spacing w:after="0"/>
                              <w:rPr>
                                <w:b/>
                                <w:bCs/>
                                <w:sz w:val="40"/>
                                <w:szCs w:val="40"/>
                              </w:rPr>
                            </w:pPr>
                            <w:r>
                              <w:rPr>
                                <w:b/>
                                <w:bCs/>
                                <w:sz w:val="40"/>
                                <w:szCs w:val="40"/>
                              </w:rPr>
                              <w:t>MUKESH SINGH NEGI</w:t>
                            </w:r>
                          </w:p>
                          <w:p w14:paraId="17ABA74E"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F3E1EEC"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50D8" id="Text Box 405" o:spid="_x0000_s1218" type="#_x0000_t202" style="position:absolute;margin-left:124.85pt;margin-top:565.6pt;width:395.7pt;height:11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DPeskSEgIAACYEAAAOAAAAAAAAAAAAAAAAAC4CAABkcnMvZTJvRG9jLnhtbFBLAQItABQABgAI&#10;AAAAIQC9ACJW4gAAAA4BAAAPAAAAAAAAAAAAAAAAAGwEAABkcnMvZG93bnJldi54bWxQSwUGAAAA&#10;AAQABADzAAAAewUAAAAA&#10;" filled="f" stroked="f" strokeweight=".5pt">
                <v:textbox inset="0,0,0,0">
                  <w:txbxContent>
                    <w:p w14:paraId="33246E63" w14:textId="77777777" w:rsidR="003867E9" w:rsidRPr="00846B4F" w:rsidRDefault="003867E9" w:rsidP="003867E9">
                      <w:pPr>
                        <w:spacing w:after="0"/>
                        <w:rPr>
                          <w:b/>
                          <w:bCs/>
                          <w:sz w:val="40"/>
                          <w:szCs w:val="40"/>
                        </w:rPr>
                      </w:pPr>
                      <w:r>
                        <w:rPr>
                          <w:b/>
                          <w:bCs/>
                          <w:sz w:val="40"/>
                          <w:szCs w:val="40"/>
                        </w:rPr>
                        <w:t>MUKESH SINGH NEGI</w:t>
                      </w:r>
                    </w:p>
                    <w:p w14:paraId="17ABA74E"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F3E1EEC"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16640" behindDoc="0" locked="0" layoutInCell="1" allowOverlap="1" wp14:anchorId="0D7C6AED" wp14:editId="791EC52F">
                <wp:simplePos x="0" y="0"/>
                <wp:positionH relativeFrom="column">
                  <wp:posOffset>959727</wp:posOffset>
                </wp:positionH>
                <wp:positionV relativeFrom="paragraph">
                  <wp:posOffset>4206766</wp:posOffset>
                </wp:positionV>
                <wp:extent cx="6921719" cy="6333140"/>
                <wp:effectExtent l="171450" t="114300" r="50800" b="182245"/>
                <wp:wrapNone/>
                <wp:docPr id="406" name="Group 406"/>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407" name="Straight Connector 407"/>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08" name="Straight Connector 408"/>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625C0" id="Group 406" o:spid="_x0000_s1026" style="position:absolute;margin-left:75.55pt;margin-top:331.25pt;width:545pt;height:498.65pt;z-index:252016640;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">
                <v:line id="Straight Connector 407"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" strokecolor="white [3212]" strokeweight="30pt"/>
                <v:line id="Straight Connector 408"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" strokecolor="white [3212]" strokeweight="15pt"/>
              </v:group>
            </w:pict>
          </mc:Fallback>
        </mc:AlternateContent>
      </w:r>
      <w:r>
        <w:rPr>
          <w:noProof/>
        </w:rPr>
        <mc:AlternateContent>
          <mc:Choice Requires="wps">
            <w:drawing>
              <wp:anchor distT="0" distB="0" distL="114300" distR="114300" simplePos="0" relativeHeight="252025856" behindDoc="0" locked="0" layoutInCell="1" allowOverlap="1" wp14:anchorId="2C7F9A08" wp14:editId="3644E56C">
                <wp:simplePos x="0" y="0"/>
                <wp:positionH relativeFrom="column">
                  <wp:posOffset>3989705</wp:posOffset>
                </wp:positionH>
                <wp:positionV relativeFrom="paragraph">
                  <wp:posOffset>5249011</wp:posOffset>
                </wp:positionV>
                <wp:extent cx="5282565" cy="5282565"/>
                <wp:effectExtent l="38100" t="38100" r="51435" b="70485"/>
                <wp:wrapNone/>
                <wp:docPr id="409" name="Straight Connector 409"/>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13485" id="Straight Connector 409"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024832" behindDoc="0" locked="0" layoutInCell="1" allowOverlap="1" wp14:anchorId="0C2222C6" wp14:editId="149CC4CC">
                <wp:simplePos x="0" y="0"/>
                <wp:positionH relativeFrom="column">
                  <wp:posOffset>3628390</wp:posOffset>
                </wp:positionH>
                <wp:positionV relativeFrom="paragraph">
                  <wp:posOffset>5289550</wp:posOffset>
                </wp:positionV>
                <wp:extent cx="5282565" cy="5282565"/>
                <wp:effectExtent l="95250" t="76200" r="0" b="108585"/>
                <wp:wrapNone/>
                <wp:docPr id="410" name="Straight Connector 410"/>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8DE91" id="Straight Connector 410"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17664" behindDoc="0" locked="0" layoutInCell="1" allowOverlap="1" wp14:anchorId="5D3688CB" wp14:editId="102AC6EA">
                <wp:simplePos x="0" y="0"/>
                <wp:positionH relativeFrom="column">
                  <wp:posOffset>-1513205</wp:posOffset>
                </wp:positionH>
                <wp:positionV relativeFrom="paragraph">
                  <wp:posOffset>-2092363</wp:posOffset>
                </wp:positionV>
                <wp:extent cx="5282565" cy="5282565"/>
                <wp:effectExtent l="95250" t="76200" r="0" b="108585"/>
                <wp:wrapNone/>
                <wp:docPr id="411" name="Straight Connector 411"/>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526DC" id="Straight Connector 411"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18688" behindDoc="0" locked="0" layoutInCell="1" allowOverlap="1" wp14:anchorId="541DB973" wp14:editId="136064B2">
                <wp:simplePos x="0" y="0"/>
                <wp:positionH relativeFrom="column">
                  <wp:posOffset>-1346835</wp:posOffset>
                </wp:positionH>
                <wp:positionV relativeFrom="paragraph">
                  <wp:posOffset>-1371600</wp:posOffset>
                </wp:positionV>
                <wp:extent cx="5924550" cy="5924550"/>
                <wp:effectExtent l="304800" t="285750" r="247650" b="323850"/>
                <wp:wrapNone/>
                <wp:docPr id="412" name="Straight Connector 412"/>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AE6DC" id="Straight Connector 412"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014592" behindDoc="0" locked="0" layoutInCell="1" allowOverlap="1" wp14:anchorId="7403B410" wp14:editId="4D1FBAE1">
                <wp:simplePos x="0" y="0"/>
                <wp:positionH relativeFrom="column">
                  <wp:posOffset>-1657350</wp:posOffset>
                </wp:positionH>
                <wp:positionV relativeFrom="paragraph">
                  <wp:posOffset>-1371600</wp:posOffset>
                </wp:positionV>
                <wp:extent cx="5282565" cy="5282565"/>
                <wp:effectExtent l="171450" t="152400" r="146685" b="184785"/>
                <wp:wrapNone/>
                <wp:docPr id="413" name="Straight Connector 413"/>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D333F" id="Straight Connector 413" o:spid="_x0000_s1026"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74677F0E" w14:textId="77777777" w:rsidR="003867E9" w:rsidRDefault="003867E9" w:rsidP="003867E9">
      <w:pPr>
        <w:rPr>
          <w:sz w:val="24"/>
          <w:szCs w:val="24"/>
        </w:rPr>
      </w:pPr>
      <w:r>
        <w:rPr>
          <w:noProof/>
        </w:rPr>
        <mc:AlternateContent>
          <mc:Choice Requires="wps">
            <w:drawing>
              <wp:anchor distT="0" distB="0" distL="114300" distR="114300" simplePos="0" relativeHeight="252023808" behindDoc="0" locked="0" layoutInCell="1" allowOverlap="1" wp14:anchorId="55512753" wp14:editId="255E6FF9">
                <wp:simplePos x="0" y="0"/>
                <wp:positionH relativeFrom="column">
                  <wp:posOffset>1089660</wp:posOffset>
                </wp:positionH>
                <wp:positionV relativeFrom="paragraph">
                  <wp:posOffset>3353435</wp:posOffset>
                </wp:positionV>
                <wp:extent cx="4853940" cy="2308860"/>
                <wp:effectExtent l="0" t="0" r="3810" b="15240"/>
                <wp:wrapNone/>
                <wp:docPr id="414" name="Text Box 414"/>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78D0ACAD"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87D6141"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7D08F6EA" w14:textId="77777777" w:rsidR="003867E9" w:rsidRPr="003F5839" w:rsidRDefault="003867E9" w:rsidP="003867E9">
                            <w:pPr>
                              <w:jc w:val="center"/>
                              <w:rPr>
                                <w:i/>
                                <w:iCs/>
                                <w:sz w:val="48"/>
                                <w:szCs w:val="48"/>
                                <w:lang w:val="en-IN"/>
                              </w:rPr>
                            </w:pPr>
                            <w:r w:rsidRPr="003F5839">
                              <w:rPr>
                                <w:i/>
                                <w:iCs/>
                                <w:sz w:val="48"/>
                                <w:szCs w:val="48"/>
                                <w:lang w:val="en-IN"/>
                              </w:rPr>
                              <w:t>Topic</w:t>
                            </w:r>
                          </w:p>
                          <w:p w14:paraId="5BF57C6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2753" id="Text Box 414" o:spid="_x0000_s1219" type="#_x0000_t202" style="position:absolute;margin-left:85.8pt;margin-top:264.05pt;width:382.2pt;height:181.8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" filled="f" stroked="f" strokeweight=".5pt">
                <v:textbox inset="0,0,0,0">
                  <w:txbxContent>
                    <w:p w14:paraId="78D0ACAD"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87D6141"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7D08F6EA" w14:textId="77777777" w:rsidR="003867E9" w:rsidRPr="003F5839" w:rsidRDefault="003867E9" w:rsidP="003867E9">
                      <w:pPr>
                        <w:jc w:val="center"/>
                        <w:rPr>
                          <w:i/>
                          <w:iCs/>
                          <w:sz w:val="48"/>
                          <w:szCs w:val="48"/>
                          <w:lang w:val="en-IN"/>
                        </w:rPr>
                      </w:pPr>
                      <w:r w:rsidRPr="003F5839">
                        <w:rPr>
                          <w:i/>
                          <w:iCs/>
                          <w:sz w:val="48"/>
                          <w:szCs w:val="48"/>
                          <w:lang w:val="en-IN"/>
                        </w:rPr>
                        <w:t>Topic</w:t>
                      </w:r>
                    </w:p>
                    <w:p w14:paraId="5BF57C6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019712" behindDoc="0" locked="0" layoutInCell="1" allowOverlap="1" wp14:anchorId="32FA6E9C" wp14:editId="4C7237A1">
                <wp:simplePos x="0" y="0"/>
                <wp:positionH relativeFrom="column">
                  <wp:posOffset>1756410</wp:posOffset>
                </wp:positionH>
                <wp:positionV relativeFrom="paragraph">
                  <wp:posOffset>2085975</wp:posOffset>
                </wp:positionV>
                <wp:extent cx="3116581" cy="1345565"/>
                <wp:effectExtent l="0" t="0" r="7620" b="6985"/>
                <wp:wrapNone/>
                <wp:docPr id="415" name="Group 415"/>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416" name="Text Box 416"/>
                        <wps:cNvSpPr txBox="1"/>
                        <wps:spPr>
                          <a:xfrm>
                            <a:off x="-922704" y="606471"/>
                            <a:ext cx="499300" cy="1035167"/>
                          </a:xfrm>
                          <a:prstGeom prst="rect">
                            <a:avLst/>
                          </a:prstGeom>
                          <a:noFill/>
                          <a:ln w="6350">
                            <a:noFill/>
                          </a:ln>
                        </wps:spPr>
                        <wps:txbx>
                          <w:txbxContent>
                            <w:p w14:paraId="145968E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451A2562"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417" name="Text Box 417"/>
                        <wps:cNvSpPr txBox="1"/>
                        <wps:spPr>
                          <a:xfrm>
                            <a:off x="-1071868" y="87053"/>
                            <a:ext cx="825384" cy="519418"/>
                          </a:xfrm>
                          <a:prstGeom prst="rect">
                            <a:avLst/>
                          </a:prstGeom>
                          <a:noFill/>
                          <a:ln w="6350">
                            <a:noFill/>
                          </a:ln>
                        </wps:spPr>
                        <wps:txbx>
                          <w:txbxContent>
                            <w:p w14:paraId="336F3CA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FA6E9C" id="Group 415" o:spid="_x0000_s1220" style="position:absolute;margin-left:138.3pt;margin-top:164.25pt;width:245.4pt;height:105.95pt;z-index:252019712;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LLRxZDNAgAANQgAAA4AAAAAAAAAAAAAAAAALgIAAGRycy9lMm9E&#10;b2MueG1sUEsBAi0AFAAGAAgAAAAhAHbKdnbjAAAACwEAAA8AAAAAAAAAAAAAAAAAJwUAAGRycy9k&#10;b3ducmV2LnhtbFBLBQYAAAAABAAEAPMAAAA3BgAAAAA=&#10;">
                <v:shape id="Text Box 416" o:spid="_x0000_s1221"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" filled="f" stroked="f" strokeweight=".5pt">
                  <v:textbox inset="0,0,0,0">
                    <w:txbxContent>
                      <w:p w14:paraId="145968E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451A2562"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417" o:spid="_x0000_s1222"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" filled="f" stroked="f" strokeweight=".5pt">
                  <v:textbox inset="0,0,0,0">
                    <w:txbxContent>
                      <w:p w14:paraId="336F3CA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4182353F" w14:textId="77777777" w:rsidR="003867E9" w:rsidRDefault="003867E9" w:rsidP="003867E9">
      <w:pPr>
        <w:pStyle w:val="TOCHeading"/>
        <w:rPr>
          <w:rFonts w:asciiTheme="minorHAnsi" w:eastAsiaTheme="minorEastAsia" w:hAnsiTheme="minorHAnsi" w:cstheme="minorBidi"/>
          <w:color w:val="auto"/>
          <w:sz w:val="22"/>
          <w:szCs w:val="22"/>
        </w:rPr>
      </w:pPr>
    </w:p>
    <w:p w14:paraId="3B4180C9"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027904" behindDoc="0" locked="0" layoutInCell="1" allowOverlap="1" wp14:anchorId="54CCF6FA" wp14:editId="562BA657">
                <wp:simplePos x="0" y="0"/>
                <wp:positionH relativeFrom="column">
                  <wp:posOffset>6355715</wp:posOffset>
                </wp:positionH>
                <wp:positionV relativeFrom="paragraph">
                  <wp:posOffset>4299585</wp:posOffset>
                </wp:positionV>
                <wp:extent cx="865505" cy="2209165"/>
                <wp:effectExtent l="2540" t="3810" r="0"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14833"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8BB748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CF6FA" id="Text Box 418" o:spid="_x0000_s1223" type="#_x0000_t202" style="position:absolute;margin-left:500.45pt;margin-top:338.55pt;width:68.15pt;height:173.9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AMd3AEAAJ0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lI2lXqHOXU0JxIEMIcGAo4FXEtrkjESHmpuP95EKg46z9Z8iWGaylwKeqlEFZ2&#10;QLELnM3lXZhDeHBo2o7AZ+ct3JJ32iRZL0TOnCkDSe05rzFkv3+nWy9/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PTcAx3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06814833"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8BB748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5AF6831F" w14:textId="77777777" w:rsidR="003867E9" w:rsidRPr="00653E78" w:rsidRDefault="003867E9" w:rsidP="003867E9">
      <w:pPr>
        <w:jc w:val="center"/>
        <w:rPr>
          <w:b/>
          <w:i/>
          <w:sz w:val="40"/>
          <w:szCs w:val="40"/>
        </w:rPr>
      </w:pPr>
      <w:r w:rsidRPr="00653E78">
        <w:rPr>
          <w:rFonts w:hint="eastAsia"/>
          <w:b/>
          <w:i/>
          <w:sz w:val="40"/>
          <w:szCs w:val="40"/>
        </w:rPr>
        <w:t>Acknowledgement</w:t>
      </w:r>
    </w:p>
    <w:p w14:paraId="3E112FE0"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346688A1"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5C9463AD" w14:textId="77777777" w:rsidR="003867E9" w:rsidRDefault="003867E9" w:rsidP="003867E9">
      <w:pPr>
        <w:spacing w:line="360" w:lineRule="auto"/>
        <w:rPr>
          <w:sz w:val="32"/>
          <w:szCs w:val="32"/>
        </w:rPr>
      </w:pPr>
    </w:p>
    <w:p w14:paraId="43C0BFDC" w14:textId="77777777" w:rsidR="003867E9" w:rsidRDefault="003867E9" w:rsidP="003867E9">
      <w:pPr>
        <w:spacing w:line="360" w:lineRule="auto"/>
        <w:rPr>
          <w:sz w:val="32"/>
          <w:szCs w:val="32"/>
        </w:rPr>
      </w:pPr>
    </w:p>
    <w:p w14:paraId="548D36DC" w14:textId="77777777" w:rsidR="003867E9" w:rsidRDefault="003867E9" w:rsidP="003867E9">
      <w:pPr>
        <w:spacing w:line="360" w:lineRule="auto"/>
        <w:rPr>
          <w:sz w:val="32"/>
          <w:szCs w:val="32"/>
        </w:rPr>
      </w:pPr>
    </w:p>
    <w:p w14:paraId="487E6AE4" w14:textId="77777777" w:rsidR="003867E9" w:rsidRDefault="003867E9" w:rsidP="003867E9">
      <w:pPr>
        <w:spacing w:line="360" w:lineRule="auto"/>
        <w:rPr>
          <w:sz w:val="32"/>
          <w:szCs w:val="32"/>
        </w:rPr>
      </w:pPr>
    </w:p>
    <w:p w14:paraId="34D785EB" w14:textId="77777777" w:rsidR="003867E9" w:rsidRDefault="003867E9" w:rsidP="003867E9">
      <w:pPr>
        <w:spacing w:line="360" w:lineRule="auto"/>
        <w:rPr>
          <w:sz w:val="32"/>
          <w:szCs w:val="32"/>
        </w:rPr>
      </w:pPr>
    </w:p>
    <w:p w14:paraId="4B396116" w14:textId="77777777" w:rsidR="003867E9" w:rsidRDefault="003867E9" w:rsidP="003867E9">
      <w:pPr>
        <w:spacing w:line="360" w:lineRule="auto"/>
        <w:rPr>
          <w:sz w:val="32"/>
          <w:szCs w:val="32"/>
        </w:rPr>
      </w:pPr>
    </w:p>
    <w:p w14:paraId="734E653A" w14:textId="77777777" w:rsidR="003867E9" w:rsidRDefault="003867E9" w:rsidP="003867E9">
      <w:pPr>
        <w:spacing w:line="360" w:lineRule="auto"/>
        <w:rPr>
          <w:sz w:val="32"/>
          <w:szCs w:val="32"/>
        </w:rPr>
      </w:pPr>
    </w:p>
    <w:p w14:paraId="218E52EA" w14:textId="77777777" w:rsidR="003867E9" w:rsidRDefault="003867E9" w:rsidP="003867E9">
      <w:pPr>
        <w:spacing w:line="360" w:lineRule="auto"/>
        <w:rPr>
          <w:sz w:val="32"/>
          <w:szCs w:val="32"/>
        </w:rPr>
      </w:pPr>
    </w:p>
    <w:p w14:paraId="6C0FA3C3" w14:textId="77777777" w:rsidR="003867E9" w:rsidRPr="008777F4" w:rsidRDefault="003867E9" w:rsidP="003867E9">
      <w:pPr>
        <w:spacing w:line="360" w:lineRule="auto"/>
        <w:rPr>
          <w:sz w:val="32"/>
          <w:szCs w:val="32"/>
        </w:rPr>
      </w:pPr>
    </w:p>
    <w:p w14:paraId="2F0A57FE" w14:textId="77777777" w:rsidR="003867E9" w:rsidRDefault="003867E9" w:rsidP="003867E9"/>
    <w:sdt>
      <w:sdtPr>
        <w:rPr>
          <w:rFonts w:asciiTheme="minorHAnsi" w:eastAsiaTheme="minorEastAsia" w:hAnsiTheme="minorHAnsi" w:cstheme="minorBidi"/>
          <w:color w:val="auto"/>
          <w:sz w:val="22"/>
          <w:szCs w:val="22"/>
        </w:rPr>
        <w:id w:val="1895543273"/>
        <w:docPartObj>
          <w:docPartGallery w:val="Table of Contents"/>
          <w:docPartUnique/>
        </w:docPartObj>
      </w:sdtPr>
      <w:sdtEndPr>
        <w:rPr>
          <w:b/>
          <w:bCs/>
          <w:noProof/>
        </w:rPr>
      </w:sdtEndPr>
      <w:sdtContent>
        <w:p w14:paraId="3ADE7155" w14:textId="77777777" w:rsidR="003867E9" w:rsidRDefault="003867E9" w:rsidP="003867E9">
          <w:pPr>
            <w:pStyle w:val="TOCHeading"/>
          </w:pPr>
          <w:r>
            <w:t>Table of Contents</w:t>
          </w:r>
        </w:p>
        <w:p w14:paraId="02AE9D5A" w14:textId="5CAA6C89"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7FD74681" w14:textId="132B0054"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0B8C7A5" w14:textId="7F602DED"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4BCFA409" w14:textId="44D632B0"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77D4D5B8" w14:textId="46A74A19"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B17E117" w14:textId="1535FEC4"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E2302E7" w14:textId="402AE42F"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0331FB3" w14:textId="0A37BDBB"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453F052" w14:textId="343CC139"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337288C" w14:textId="791E29FD"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161B4386" w14:textId="7EF78096"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EFA3C27" w14:textId="2530EE08"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50E28127" w14:textId="77777777" w:rsidR="003867E9" w:rsidRDefault="003867E9" w:rsidP="003867E9">
          <w:r>
            <w:rPr>
              <w:b/>
              <w:bCs/>
              <w:noProof/>
            </w:rPr>
            <w:fldChar w:fldCharType="end"/>
          </w:r>
        </w:p>
      </w:sdtContent>
    </w:sdt>
    <w:p w14:paraId="1C819EF8" w14:textId="77777777" w:rsidR="003867E9" w:rsidRDefault="003867E9" w:rsidP="003867E9">
      <w:pPr>
        <w:spacing w:before="100" w:beforeAutospacing="1" w:line="360" w:lineRule="auto"/>
        <w:rPr>
          <w:sz w:val="24"/>
          <w:szCs w:val="24"/>
        </w:rPr>
      </w:pPr>
    </w:p>
    <w:p w14:paraId="33BC55DA" w14:textId="77777777" w:rsidR="003867E9" w:rsidRDefault="003867E9" w:rsidP="003867E9">
      <w:pPr>
        <w:rPr>
          <w:sz w:val="24"/>
          <w:szCs w:val="24"/>
        </w:rPr>
      </w:pPr>
      <w:r>
        <w:rPr>
          <w:sz w:val="24"/>
          <w:szCs w:val="24"/>
        </w:rPr>
        <w:br w:type="page"/>
      </w:r>
    </w:p>
    <w:p w14:paraId="5B366A27"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519351D4"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1BB70EEE"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58C47CED"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04F98058"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72BD6730"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672C979E"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4C179EA"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7D6EE6F6"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229F6D38"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592DCEF0" w14:textId="77777777" w:rsidR="003867E9" w:rsidRPr="005F2654" w:rsidRDefault="003867E9" w:rsidP="003867E9">
      <w:pPr>
        <w:spacing w:line="360" w:lineRule="auto"/>
        <w:rPr>
          <w:sz w:val="24"/>
          <w:szCs w:val="24"/>
        </w:rPr>
      </w:pPr>
    </w:p>
    <w:p w14:paraId="4D68C5F9"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477FB3CE"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0921B138"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6C985A7A"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2BD3EFCF"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7CA3AAD7"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2DDE07B9"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9DB035F"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221D3213"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5516BF38"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64B2A9A6"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35232B22"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213A8B6C"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5E03806E"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4762DFC4"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372F39F2"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9CEC74A" w14:textId="77777777" w:rsidR="003867E9" w:rsidRPr="005F2654" w:rsidRDefault="003867E9" w:rsidP="003867E9">
      <w:pPr>
        <w:spacing w:line="360" w:lineRule="auto"/>
        <w:rPr>
          <w:sz w:val="24"/>
          <w:szCs w:val="24"/>
        </w:rPr>
      </w:pPr>
    </w:p>
    <w:p w14:paraId="7CC03B92"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5BA3A22"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0455325A"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53794DE2"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6FADB0DD"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7566FF59"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B5EFD49"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5627880D"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459B2CD8"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6D14374D"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3B9A8733"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2417DAE"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157F40FF"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4DED46BC"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22BF7ACE"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26D708E1"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27C63A0"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1906BA55"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3227141D"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03B7015"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23479D6A"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D6E9F70"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67E73A71"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2CB9E814"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730917BC"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3EE08AA6"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4733C5D1"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2838AFA7" w14:textId="77777777" w:rsidR="003867E9" w:rsidRPr="005F2654" w:rsidRDefault="003867E9" w:rsidP="003867E9">
      <w:pPr>
        <w:spacing w:line="360" w:lineRule="auto"/>
        <w:rPr>
          <w:sz w:val="24"/>
          <w:szCs w:val="24"/>
        </w:rPr>
      </w:pPr>
    </w:p>
    <w:p w14:paraId="21B77382"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15D713E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772337F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1D260D24"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57D2E9D4"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51615C5B"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1F20EFF1"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4DA1C512"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5212192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1B5CEB2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56B6112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21BD0B2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6C613539" w14:textId="77777777" w:rsidR="003867E9" w:rsidRPr="005F2654" w:rsidRDefault="003867E9" w:rsidP="003867E9">
      <w:pPr>
        <w:spacing w:line="360" w:lineRule="auto"/>
        <w:rPr>
          <w:sz w:val="24"/>
          <w:szCs w:val="24"/>
        </w:rPr>
      </w:pPr>
    </w:p>
    <w:p w14:paraId="6843C10B" w14:textId="77777777" w:rsidR="003867E9" w:rsidRDefault="003867E9" w:rsidP="003867E9"/>
    <w:p w14:paraId="0A51AE39" w14:textId="77777777" w:rsidR="003867E9" w:rsidRDefault="003867E9" w:rsidP="003867E9"/>
    <w:p w14:paraId="7A957168" w14:textId="77777777" w:rsidR="003867E9" w:rsidRDefault="003867E9" w:rsidP="003867E9"/>
    <w:p w14:paraId="522CA588" w14:textId="77777777" w:rsidR="003867E9" w:rsidRDefault="003867E9" w:rsidP="003867E9"/>
    <w:p w14:paraId="15D72AE6" w14:textId="77777777" w:rsidR="003867E9" w:rsidRDefault="003867E9" w:rsidP="003867E9"/>
    <w:p w14:paraId="7A9580E2" w14:textId="77777777" w:rsidR="003867E9" w:rsidRDefault="003867E9" w:rsidP="003867E9"/>
    <w:p w14:paraId="547E5B4E" w14:textId="77777777" w:rsidR="003867E9" w:rsidRDefault="003867E9" w:rsidP="003867E9"/>
    <w:p w14:paraId="0E81AD42" w14:textId="77777777" w:rsidR="003867E9" w:rsidRDefault="003867E9" w:rsidP="003867E9"/>
    <w:p w14:paraId="1FE0825D" w14:textId="77777777" w:rsidR="003867E9" w:rsidRDefault="003867E9" w:rsidP="003867E9"/>
    <w:p w14:paraId="02F5E4E8" w14:textId="77777777" w:rsidR="003867E9" w:rsidRDefault="003867E9" w:rsidP="003867E9"/>
    <w:p w14:paraId="2E5B57D2" w14:textId="77777777" w:rsidR="003867E9" w:rsidRDefault="003867E9" w:rsidP="003867E9"/>
    <w:p w14:paraId="0144EE55" w14:textId="77777777" w:rsidR="003867E9" w:rsidRDefault="003867E9" w:rsidP="003867E9"/>
    <w:p w14:paraId="4C77F198" w14:textId="77777777" w:rsidR="003867E9" w:rsidRDefault="003867E9" w:rsidP="003867E9"/>
    <w:p w14:paraId="307C2F56" w14:textId="77777777" w:rsidR="003867E9" w:rsidRDefault="003867E9" w:rsidP="003867E9"/>
    <w:p w14:paraId="2730B063" w14:textId="77777777" w:rsidR="003867E9" w:rsidRDefault="003867E9" w:rsidP="003867E9"/>
    <w:p w14:paraId="11EB9E02" w14:textId="77777777" w:rsidR="003867E9" w:rsidRDefault="003867E9" w:rsidP="003867E9"/>
    <w:p w14:paraId="1719769D" w14:textId="77777777" w:rsidR="003867E9" w:rsidRDefault="003867E9" w:rsidP="003867E9"/>
    <w:p w14:paraId="46E82E3D" w14:textId="77777777" w:rsidR="003867E9" w:rsidRDefault="003867E9" w:rsidP="003867E9">
      <w:pPr>
        <w:pStyle w:val="Heading1"/>
      </w:pPr>
      <w:r w:rsidRPr="00B12DEE">
        <w:lastRenderedPageBreak/>
        <w:t>Bibliography</w:t>
      </w:r>
    </w:p>
    <w:p w14:paraId="5442C5C2" w14:textId="77777777" w:rsidR="003867E9" w:rsidRDefault="003867E9" w:rsidP="003867E9"/>
    <w:p w14:paraId="20A97706" w14:textId="77777777" w:rsidR="003867E9" w:rsidRPr="00B12DEE" w:rsidRDefault="00B13568" w:rsidP="003867E9">
      <w:pPr>
        <w:rPr>
          <w:color w:val="000000" w:themeColor="text1"/>
        </w:rPr>
      </w:pPr>
      <w:hyperlink r:id="rId53" w:history="1">
        <w:r w:rsidR="003867E9" w:rsidRPr="00B12DEE">
          <w:rPr>
            <w:rStyle w:val="Hyperlink"/>
            <w:color w:val="000000" w:themeColor="text1"/>
          </w:rPr>
          <w:t>https://blog.ipleaders.in/free-consent/</w:t>
        </w:r>
      </w:hyperlink>
    </w:p>
    <w:p w14:paraId="2047E8F7" w14:textId="77777777" w:rsidR="003867E9" w:rsidRDefault="00B13568" w:rsidP="003867E9">
      <w:hyperlink r:id="rId54" w:history="1">
        <w:r w:rsidR="003867E9" w:rsidRPr="00B12DEE">
          <w:rPr>
            <w:rStyle w:val="Hyperlink"/>
            <w:color w:val="000000" w:themeColor="text1"/>
          </w:rPr>
          <w:t>https://egyankosh.ac.in/bitstream/123456789/13360/1/Unit-4.pdf</w:t>
        </w:r>
      </w:hyperlink>
    </w:p>
    <w:p w14:paraId="01C0FFA9" w14:textId="77777777" w:rsidR="003867E9" w:rsidRPr="00B12DEE" w:rsidRDefault="003867E9" w:rsidP="003867E9"/>
    <w:p w14:paraId="6E1FF766" w14:textId="77777777" w:rsidR="003867E9" w:rsidRDefault="003867E9" w:rsidP="003867E9">
      <w:pPr>
        <w:pStyle w:val="TOCHeading"/>
        <w:rPr>
          <w:noProof/>
        </w:rPr>
      </w:pPr>
      <w:r>
        <w:rPr>
          <w:noProof/>
        </w:rPr>
        <mc:AlternateContent>
          <mc:Choice Requires="wps">
            <w:drawing>
              <wp:anchor distT="0" distB="0" distL="114300" distR="114300" simplePos="0" relativeHeight="252032000" behindDoc="0" locked="0" layoutInCell="1" allowOverlap="1" wp14:anchorId="49FD8B8C" wp14:editId="1EDF4C5C">
                <wp:simplePos x="0" y="0"/>
                <wp:positionH relativeFrom="column">
                  <wp:posOffset>735330</wp:posOffset>
                </wp:positionH>
                <wp:positionV relativeFrom="paragraph">
                  <wp:posOffset>228600</wp:posOffset>
                </wp:positionV>
                <wp:extent cx="5875020" cy="7046595"/>
                <wp:effectExtent l="152400" t="152400" r="144780" b="154305"/>
                <wp:wrapNone/>
                <wp:docPr id="419" name="Rectangle 419"/>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DBBB3" id="Rectangle 419" o:spid="_x0000_s1026" style="position:absolute;margin-left:57.9pt;margin-top:18pt;width:462.6pt;height:554.8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029952" behindDoc="0" locked="0" layoutInCell="1" allowOverlap="1" wp14:anchorId="7781185F" wp14:editId="2E90E222">
                <wp:simplePos x="0" y="0"/>
                <wp:positionH relativeFrom="column">
                  <wp:posOffset>6355715</wp:posOffset>
                </wp:positionH>
                <wp:positionV relativeFrom="paragraph">
                  <wp:posOffset>4299585</wp:posOffset>
                </wp:positionV>
                <wp:extent cx="865505" cy="2209165"/>
                <wp:effectExtent l="2540" t="3810" r="0" b="0"/>
                <wp:wrapNone/>
                <wp:docPr id="42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E666"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F2683B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1185F" id="Text Box 420" o:spid="_x0000_s1224" type="#_x0000_t202" style="position:absolute;margin-left:500.45pt;margin-top:338.55pt;width:68.15pt;height:173.9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C+3AEAAJ0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lI2tU2do5yamhOJAhhDgwFnIq4FlckYqS8VNz/PAhUnPWfLPkSw7UUuBT1Uggr&#10;O6DYBc7m8i7MITw4NG1H4LPzFm7JO22SrBciZ86UgaT2nNcYst+/062Xv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MpAwL7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18AFE666"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F2683B7"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5B62FFFC" w14:textId="77777777" w:rsidR="003867E9" w:rsidRDefault="003867E9" w:rsidP="003867E9">
      <w:r>
        <w:rPr>
          <w:noProof/>
        </w:rPr>
        <mc:AlternateContent>
          <mc:Choice Requires="wps">
            <w:drawing>
              <wp:anchor distT="0" distB="0" distL="114300" distR="114300" simplePos="0" relativeHeight="252039168" behindDoc="0" locked="0" layoutInCell="1" allowOverlap="1" wp14:anchorId="0740024E" wp14:editId="3DA5168B">
                <wp:simplePos x="0" y="0"/>
                <wp:positionH relativeFrom="column">
                  <wp:posOffset>2479675</wp:posOffset>
                </wp:positionH>
                <wp:positionV relativeFrom="paragraph">
                  <wp:posOffset>1684020</wp:posOffset>
                </wp:positionV>
                <wp:extent cx="1863416" cy="264795"/>
                <wp:effectExtent l="0" t="0" r="3810" b="1905"/>
                <wp:wrapNone/>
                <wp:docPr id="421" name="Text Box 421"/>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1FCE159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0024E" id="Text Box 421" o:spid="_x0000_s1225" type="#_x0000_t202" style="position:absolute;margin-left:195.25pt;margin-top:132.6pt;width:146.75pt;height:20.8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FMDjakTAgAAJQQAAA4AAAAAAAAAAAAAAAAALgIAAGRycy9lMm9Eb2MueG1sUEsBAi0AFAAGAAgA&#10;AAAhADLJqbjgAAAACwEAAA8AAAAAAAAAAAAAAAAAbQQAAGRycy9kb3ducmV2LnhtbFBLBQYAAAAA&#10;BAAEAPMAAAB6BQAAAAA=&#10;" filled="f" stroked="f" strokeweight=".5pt">
                <v:textbox inset="0,0,0,0">
                  <w:txbxContent>
                    <w:p w14:paraId="1FCE159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043264" behindDoc="0" locked="0" layoutInCell="1" allowOverlap="1" wp14:anchorId="015EB2C8" wp14:editId="28FD65CB">
                <wp:simplePos x="0" y="0"/>
                <wp:positionH relativeFrom="column">
                  <wp:posOffset>4107815</wp:posOffset>
                </wp:positionH>
                <wp:positionV relativeFrom="paragraph">
                  <wp:posOffset>5368185</wp:posOffset>
                </wp:positionV>
                <wp:extent cx="5282565" cy="5282565"/>
                <wp:effectExtent l="19050" t="19050" r="32385" b="32385"/>
                <wp:wrapNone/>
                <wp:docPr id="422" name="Straight Connector 422"/>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A7D9D" id="Straight Connector 422"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037120" behindDoc="0" locked="0" layoutInCell="1" allowOverlap="1" wp14:anchorId="1C36ECFF" wp14:editId="022EC639">
                <wp:simplePos x="0" y="0"/>
                <wp:positionH relativeFrom="column">
                  <wp:posOffset>261620</wp:posOffset>
                </wp:positionH>
                <wp:positionV relativeFrom="paragraph">
                  <wp:posOffset>7237730</wp:posOffset>
                </wp:positionV>
                <wp:extent cx="914400" cy="304800"/>
                <wp:effectExtent l="0" t="0" r="15240" b="0"/>
                <wp:wrapNone/>
                <wp:docPr id="423" name="Text Box 4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6150E5"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36ECFF" id="Text Box 423" o:spid="_x0000_s1226" type="#_x0000_t202" style="position:absolute;margin-left:20.6pt;margin-top:569.9pt;width:1in;height:24pt;z-index:252037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Lsa&#10;c/sQAgAAIgQAAA4AAAAAAAAAAAAAAAAALgIAAGRycy9lMm9Eb2MueG1sUEsBAi0AFAAGAAgAAAAh&#10;APiwXyXgAAAADAEAAA8AAAAAAAAAAAAAAAAAagQAAGRycy9kb3ducmV2LnhtbFBLBQYAAAAABAAE&#10;APMAAAB3BQAAAAA=&#10;" filled="f" stroked="f" strokeweight=".5pt">
                <v:textbox inset="0,0,0,0">
                  <w:txbxContent>
                    <w:p w14:paraId="1A6150E5"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038144" behindDoc="0" locked="0" layoutInCell="1" allowOverlap="1" wp14:anchorId="577730CA" wp14:editId="1297A0CC">
                <wp:simplePos x="0" y="0"/>
                <wp:positionH relativeFrom="column">
                  <wp:posOffset>1585838</wp:posOffset>
                </wp:positionH>
                <wp:positionV relativeFrom="paragraph">
                  <wp:posOffset>7183120</wp:posOffset>
                </wp:positionV>
                <wp:extent cx="5025390" cy="1492250"/>
                <wp:effectExtent l="0" t="0" r="3810" b="12700"/>
                <wp:wrapNone/>
                <wp:docPr id="424" name="Text Box 424"/>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360561E1" w14:textId="77777777" w:rsidR="003867E9" w:rsidRPr="00846B4F" w:rsidRDefault="003867E9" w:rsidP="003867E9">
                            <w:pPr>
                              <w:spacing w:after="0"/>
                              <w:rPr>
                                <w:b/>
                                <w:bCs/>
                                <w:sz w:val="40"/>
                                <w:szCs w:val="40"/>
                              </w:rPr>
                            </w:pPr>
                            <w:r>
                              <w:rPr>
                                <w:b/>
                                <w:bCs/>
                                <w:sz w:val="40"/>
                                <w:szCs w:val="40"/>
                              </w:rPr>
                              <w:t>MUKESH SINGH NEGI</w:t>
                            </w:r>
                          </w:p>
                          <w:p w14:paraId="0788B94D"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3397A2B"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730CA" id="Text Box 424" o:spid="_x0000_s1227" type="#_x0000_t202" style="position:absolute;margin-left:124.85pt;margin-top:565.6pt;width:395.7pt;height:11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" filled="f" stroked="f" strokeweight=".5pt">
                <v:textbox inset="0,0,0,0">
                  <w:txbxContent>
                    <w:p w14:paraId="360561E1" w14:textId="77777777" w:rsidR="003867E9" w:rsidRPr="00846B4F" w:rsidRDefault="003867E9" w:rsidP="003867E9">
                      <w:pPr>
                        <w:spacing w:after="0"/>
                        <w:rPr>
                          <w:b/>
                          <w:bCs/>
                          <w:sz w:val="40"/>
                          <w:szCs w:val="40"/>
                        </w:rPr>
                      </w:pPr>
                      <w:r>
                        <w:rPr>
                          <w:b/>
                          <w:bCs/>
                          <w:sz w:val="40"/>
                          <w:szCs w:val="40"/>
                        </w:rPr>
                        <w:t>MUKESH SINGH NEGI</w:t>
                      </w:r>
                    </w:p>
                    <w:p w14:paraId="0788B94D"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23397A2B"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33024" behindDoc="0" locked="0" layoutInCell="1" allowOverlap="1" wp14:anchorId="5E007804" wp14:editId="53091D59">
                <wp:simplePos x="0" y="0"/>
                <wp:positionH relativeFrom="column">
                  <wp:posOffset>959727</wp:posOffset>
                </wp:positionH>
                <wp:positionV relativeFrom="paragraph">
                  <wp:posOffset>4206766</wp:posOffset>
                </wp:positionV>
                <wp:extent cx="6921719" cy="6333140"/>
                <wp:effectExtent l="171450" t="114300" r="50800" b="182245"/>
                <wp:wrapNone/>
                <wp:docPr id="425" name="Group 425"/>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426" name="Straight Connector 426"/>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27" name="Straight Connector 427"/>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0C0477" id="Group 425" o:spid="_x0000_s1026" style="position:absolute;margin-left:75.55pt;margin-top:331.25pt;width:545pt;height:498.65pt;z-index:252033024;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">
                <v:line id="Straight Connector 426"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" strokecolor="white [3212]" strokeweight="30pt"/>
                <v:line id="Straight Connector 427"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2042240" behindDoc="0" locked="0" layoutInCell="1" allowOverlap="1" wp14:anchorId="1FB7CEC1" wp14:editId="69837968">
                <wp:simplePos x="0" y="0"/>
                <wp:positionH relativeFrom="column">
                  <wp:posOffset>3989705</wp:posOffset>
                </wp:positionH>
                <wp:positionV relativeFrom="paragraph">
                  <wp:posOffset>5249011</wp:posOffset>
                </wp:positionV>
                <wp:extent cx="5282565" cy="5282565"/>
                <wp:effectExtent l="38100" t="38100" r="51435" b="70485"/>
                <wp:wrapNone/>
                <wp:docPr id="428" name="Straight Connector 428"/>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63872" id="Straight Connector 428" o:spid="_x0000_s1026" style="position:absolute;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041216" behindDoc="0" locked="0" layoutInCell="1" allowOverlap="1" wp14:anchorId="73D58CEE" wp14:editId="628C73DB">
                <wp:simplePos x="0" y="0"/>
                <wp:positionH relativeFrom="column">
                  <wp:posOffset>3628390</wp:posOffset>
                </wp:positionH>
                <wp:positionV relativeFrom="paragraph">
                  <wp:posOffset>5289550</wp:posOffset>
                </wp:positionV>
                <wp:extent cx="5282565" cy="5282565"/>
                <wp:effectExtent l="95250" t="76200" r="0" b="108585"/>
                <wp:wrapNone/>
                <wp:docPr id="429" name="Straight Connector 429"/>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43E15" id="Straight Connector 429" o:spid="_x0000_s1026" style="position:absolute;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34048" behindDoc="0" locked="0" layoutInCell="1" allowOverlap="1" wp14:anchorId="414579E4" wp14:editId="2161F7CC">
                <wp:simplePos x="0" y="0"/>
                <wp:positionH relativeFrom="column">
                  <wp:posOffset>-1513205</wp:posOffset>
                </wp:positionH>
                <wp:positionV relativeFrom="paragraph">
                  <wp:posOffset>-2092363</wp:posOffset>
                </wp:positionV>
                <wp:extent cx="5282565" cy="5282565"/>
                <wp:effectExtent l="95250" t="76200" r="0" b="108585"/>
                <wp:wrapNone/>
                <wp:docPr id="430" name="Straight Connector 430"/>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D615C" id="Straight Connector 430"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35072" behindDoc="0" locked="0" layoutInCell="1" allowOverlap="1" wp14:anchorId="466C0A07" wp14:editId="39C97BDF">
                <wp:simplePos x="0" y="0"/>
                <wp:positionH relativeFrom="column">
                  <wp:posOffset>-1346835</wp:posOffset>
                </wp:positionH>
                <wp:positionV relativeFrom="paragraph">
                  <wp:posOffset>-1371600</wp:posOffset>
                </wp:positionV>
                <wp:extent cx="5924550" cy="5924550"/>
                <wp:effectExtent l="304800" t="285750" r="247650" b="323850"/>
                <wp:wrapNone/>
                <wp:docPr id="431" name="Straight Connector 431"/>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02E2A" id="Straight Connector 43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030976" behindDoc="0" locked="0" layoutInCell="1" allowOverlap="1" wp14:anchorId="01A1DEE0" wp14:editId="39EFE814">
                <wp:simplePos x="0" y="0"/>
                <wp:positionH relativeFrom="column">
                  <wp:posOffset>-1657350</wp:posOffset>
                </wp:positionH>
                <wp:positionV relativeFrom="paragraph">
                  <wp:posOffset>-1371600</wp:posOffset>
                </wp:positionV>
                <wp:extent cx="5282565" cy="5282565"/>
                <wp:effectExtent l="171450" t="152400" r="146685" b="184785"/>
                <wp:wrapNone/>
                <wp:docPr id="432" name="Straight Connector 432"/>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D5DCD" id="Straight Connector 432"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0003512D" w14:textId="77777777" w:rsidR="003867E9" w:rsidRDefault="003867E9" w:rsidP="003867E9">
      <w:pPr>
        <w:rPr>
          <w:sz w:val="24"/>
          <w:szCs w:val="24"/>
        </w:rPr>
      </w:pPr>
      <w:r>
        <w:rPr>
          <w:noProof/>
        </w:rPr>
        <mc:AlternateContent>
          <mc:Choice Requires="wps">
            <w:drawing>
              <wp:anchor distT="0" distB="0" distL="114300" distR="114300" simplePos="0" relativeHeight="252040192" behindDoc="0" locked="0" layoutInCell="1" allowOverlap="1" wp14:anchorId="43A723A7" wp14:editId="7E0FA18B">
                <wp:simplePos x="0" y="0"/>
                <wp:positionH relativeFrom="column">
                  <wp:posOffset>1089660</wp:posOffset>
                </wp:positionH>
                <wp:positionV relativeFrom="paragraph">
                  <wp:posOffset>3353435</wp:posOffset>
                </wp:positionV>
                <wp:extent cx="4853940" cy="2308860"/>
                <wp:effectExtent l="0" t="0" r="3810" b="15240"/>
                <wp:wrapNone/>
                <wp:docPr id="433" name="Text Box 433"/>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688FEAE7"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43394BA"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79DDAA97" w14:textId="77777777" w:rsidR="003867E9" w:rsidRPr="003F5839" w:rsidRDefault="003867E9" w:rsidP="003867E9">
                            <w:pPr>
                              <w:jc w:val="center"/>
                              <w:rPr>
                                <w:i/>
                                <w:iCs/>
                                <w:sz w:val="48"/>
                                <w:szCs w:val="48"/>
                                <w:lang w:val="en-IN"/>
                              </w:rPr>
                            </w:pPr>
                            <w:r w:rsidRPr="003F5839">
                              <w:rPr>
                                <w:i/>
                                <w:iCs/>
                                <w:sz w:val="48"/>
                                <w:szCs w:val="48"/>
                                <w:lang w:val="en-IN"/>
                              </w:rPr>
                              <w:t>Topic</w:t>
                            </w:r>
                          </w:p>
                          <w:p w14:paraId="47E648FC"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723A7" id="Text Box 433" o:spid="_x0000_s1228" type="#_x0000_t202" style="position:absolute;margin-left:85.8pt;margin-top:264.05pt;width:382.2pt;height:181.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P4Eg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" filled="f" stroked="f" strokeweight=".5pt">
                <v:textbox inset="0,0,0,0">
                  <w:txbxContent>
                    <w:p w14:paraId="688FEAE7"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43394BA"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79DDAA97" w14:textId="77777777" w:rsidR="003867E9" w:rsidRPr="003F5839" w:rsidRDefault="003867E9" w:rsidP="003867E9">
                      <w:pPr>
                        <w:jc w:val="center"/>
                        <w:rPr>
                          <w:i/>
                          <w:iCs/>
                          <w:sz w:val="48"/>
                          <w:szCs w:val="48"/>
                          <w:lang w:val="en-IN"/>
                        </w:rPr>
                      </w:pPr>
                      <w:r w:rsidRPr="003F5839">
                        <w:rPr>
                          <w:i/>
                          <w:iCs/>
                          <w:sz w:val="48"/>
                          <w:szCs w:val="48"/>
                          <w:lang w:val="en-IN"/>
                        </w:rPr>
                        <w:t>Topic</w:t>
                      </w:r>
                    </w:p>
                    <w:p w14:paraId="47E648FC"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036096" behindDoc="0" locked="0" layoutInCell="1" allowOverlap="1" wp14:anchorId="38B55692" wp14:editId="1FC6E94C">
                <wp:simplePos x="0" y="0"/>
                <wp:positionH relativeFrom="column">
                  <wp:posOffset>1756410</wp:posOffset>
                </wp:positionH>
                <wp:positionV relativeFrom="paragraph">
                  <wp:posOffset>2085975</wp:posOffset>
                </wp:positionV>
                <wp:extent cx="3116581" cy="1345565"/>
                <wp:effectExtent l="0" t="0" r="7620" b="6985"/>
                <wp:wrapNone/>
                <wp:docPr id="434" name="Group 434"/>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435" name="Text Box 435"/>
                        <wps:cNvSpPr txBox="1"/>
                        <wps:spPr>
                          <a:xfrm>
                            <a:off x="-922704" y="606471"/>
                            <a:ext cx="499300" cy="1035167"/>
                          </a:xfrm>
                          <a:prstGeom prst="rect">
                            <a:avLst/>
                          </a:prstGeom>
                          <a:noFill/>
                          <a:ln w="6350">
                            <a:noFill/>
                          </a:ln>
                        </wps:spPr>
                        <wps:txbx>
                          <w:txbxContent>
                            <w:p w14:paraId="2C565493"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6F7463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436" name="Text Box 436"/>
                        <wps:cNvSpPr txBox="1"/>
                        <wps:spPr>
                          <a:xfrm>
                            <a:off x="-1071868" y="87053"/>
                            <a:ext cx="825384" cy="519418"/>
                          </a:xfrm>
                          <a:prstGeom prst="rect">
                            <a:avLst/>
                          </a:prstGeom>
                          <a:noFill/>
                          <a:ln w="6350">
                            <a:noFill/>
                          </a:ln>
                        </wps:spPr>
                        <wps:txbx>
                          <w:txbxContent>
                            <w:p w14:paraId="5D3491D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55692" id="Group 434" o:spid="_x0000_s1229" style="position:absolute;margin-left:138.3pt;margin-top:164.25pt;width:245.4pt;height:105.95pt;z-index:252036096;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">
                <v:shape id="Text Box 435" o:spid="_x0000_s1230"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" filled="f" stroked="f" strokeweight=".5pt">
                  <v:textbox inset="0,0,0,0">
                    <w:txbxContent>
                      <w:p w14:paraId="2C565493"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6F7463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436" o:spid="_x0000_s1231"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" filled="f" stroked="f" strokeweight=".5pt">
                  <v:textbox inset="0,0,0,0">
                    <w:txbxContent>
                      <w:p w14:paraId="5D3491D1"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1A4DCAAC" w14:textId="77777777" w:rsidR="003867E9" w:rsidRDefault="003867E9" w:rsidP="003867E9">
      <w:pPr>
        <w:pStyle w:val="TOCHeading"/>
        <w:rPr>
          <w:rFonts w:asciiTheme="minorHAnsi" w:eastAsiaTheme="minorEastAsia" w:hAnsiTheme="minorHAnsi" w:cstheme="minorBidi"/>
          <w:color w:val="auto"/>
          <w:sz w:val="22"/>
          <w:szCs w:val="22"/>
        </w:rPr>
      </w:pPr>
    </w:p>
    <w:p w14:paraId="3564D91D"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044288" behindDoc="0" locked="0" layoutInCell="1" allowOverlap="1" wp14:anchorId="2CF0BC50" wp14:editId="2A750947">
                <wp:simplePos x="0" y="0"/>
                <wp:positionH relativeFrom="column">
                  <wp:posOffset>6355715</wp:posOffset>
                </wp:positionH>
                <wp:positionV relativeFrom="paragraph">
                  <wp:posOffset>4299585</wp:posOffset>
                </wp:positionV>
                <wp:extent cx="865505" cy="2209165"/>
                <wp:effectExtent l="2540" t="3810" r="0" b="0"/>
                <wp:wrapNone/>
                <wp:docPr id="437"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D9D8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77820422"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0BC50" id="Text Box 437" o:spid="_x0000_s1232" type="#_x0000_t202" style="position:absolute;margin-left:500.45pt;margin-top:338.55pt;width:68.15pt;height:173.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KBI3vH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38AD9D8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77820422"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8EA10C6" w14:textId="77777777" w:rsidR="003867E9" w:rsidRPr="00653E78" w:rsidRDefault="003867E9" w:rsidP="003867E9">
      <w:pPr>
        <w:jc w:val="center"/>
        <w:rPr>
          <w:b/>
          <w:i/>
          <w:sz w:val="40"/>
          <w:szCs w:val="40"/>
        </w:rPr>
      </w:pPr>
      <w:r w:rsidRPr="00653E78">
        <w:rPr>
          <w:rFonts w:hint="eastAsia"/>
          <w:b/>
          <w:i/>
          <w:sz w:val="40"/>
          <w:szCs w:val="40"/>
        </w:rPr>
        <w:t>Acknowledgement</w:t>
      </w:r>
    </w:p>
    <w:p w14:paraId="46927F5B"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7D2C909C"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31B4A69C" w14:textId="77777777" w:rsidR="003867E9" w:rsidRDefault="003867E9" w:rsidP="003867E9">
      <w:pPr>
        <w:spacing w:line="360" w:lineRule="auto"/>
        <w:rPr>
          <w:sz w:val="32"/>
          <w:szCs w:val="32"/>
        </w:rPr>
      </w:pPr>
    </w:p>
    <w:p w14:paraId="7A6884E9" w14:textId="77777777" w:rsidR="003867E9" w:rsidRDefault="003867E9" w:rsidP="003867E9">
      <w:pPr>
        <w:spacing w:line="360" w:lineRule="auto"/>
        <w:rPr>
          <w:sz w:val="32"/>
          <w:szCs w:val="32"/>
        </w:rPr>
      </w:pPr>
    </w:p>
    <w:p w14:paraId="16BFE179" w14:textId="77777777" w:rsidR="003867E9" w:rsidRDefault="003867E9" w:rsidP="003867E9">
      <w:pPr>
        <w:spacing w:line="360" w:lineRule="auto"/>
        <w:rPr>
          <w:sz w:val="32"/>
          <w:szCs w:val="32"/>
        </w:rPr>
      </w:pPr>
    </w:p>
    <w:p w14:paraId="5A399820" w14:textId="77777777" w:rsidR="003867E9" w:rsidRDefault="003867E9" w:rsidP="003867E9">
      <w:pPr>
        <w:spacing w:line="360" w:lineRule="auto"/>
        <w:rPr>
          <w:sz w:val="32"/>
          <w:szCs w:val="32"/>
        </w:rPr>
      </w:pPr>
    </w:p>
    <w:p w14:paraId="6E8DF42A" w14:textId="77777777" w:rsidR="003867E9" w:rsidRDefault="003867E9" w:rsidP="003867E9">
      <w:pPr>
        <w:spacing w:line="360" w:lineRule="auto"/>
        <w:rPr>
          <w:sz w:val="32"/>
          <w:szCs w:val="32"/>
        </w:rPr>
      </w:pPr>
    </w:p>
    <w:p w14:paraId="56DCE8B7" w14:textId="77777777" w:rsidR="003867E9" w:rsidRDefault="003867E9" w:rsidP="003867E9">
      <w:pPr>
        <w:spacing w:line="360" w:lineRule="auto"/>
        <w:rPr>
          <w:sz w:val="32"/>
          <w:szCs w:val="32"/>
        </w:rPr>
      </w:pPr>
    </w:p>
    <w:p w14:paraId="73D89F40" w14:textId="77777777" w:rsidR="003867E9" w:rsidRDefault="003867E9" w:rsidP="003867E9">
      <w:pPr>
        <w:spacing w:line="360" w:lineRule="auto"/>
        <w:rPr>
          <w:sz w:val="32"/>
          <w:szCs w:val="32"/>
        </w:rPr>
      </w:pPr>
    </w:p>
    <w:p w14:paraId="5862543B" w14:textId="77777777" w:rsidR="003867E9" w:rsidRDefault="003867E9" w:rsidP="003867E9">
      <w:pPr>
        <w:spacing w:line="360" w:lineRule="auto"/>
        <w:rPr>
          <w:sz w:val="32"/>
          <w:szCs w:val="32"/>
        </w:rPr>
      </w:pPr>
    </w:p>
    <w:p w14:paraId="4F46508C" w14:textId="77777777" w:rsidR="003867E9" w:rsidRPr="008777F4" w:rsidRDefault="003867E9" w:rsidP="003867E9">
      <w:pPr>
        <w:spacing w:line="360" w:lineRule="auto"/>
        <w:rPr>
          <w:sz w:val="32"/>
          <w:szCs w:val="32"/>
        </w:rPr>
      </w:pPr>
    </w:p>
    <w:p w14:paraId="578CE107" w14:textId="77777777" w:rsidR="003867E9" w:rsidRDefault="003867E9" w:rsidP="003867E9"/>
    <w:sdt>
      <w:sdtPr>
        <w:rPr>
          <w:rFonts w:asciiTheme="minorHAnsi" w:eastAsiaTheme="minorEastAsia" w:hAnsiTheme="minorHAnsi" w:cstheme="minorBidi"/>
          <w:color w:val="auto"/>
          <w:sz w:val="22"/>
          <w:szCs w:val="22"/>
        </w:rPr>
        <w:id w:val="-953084603"/>
        <w:docPartObj>
          <w:docPartGallery w:val="Table of Contents"/>
          <w:docPartUnique/>
        </w:docPartObj>
      </w:sdtPr>
      <w:sdtEndPr>
        <w:rPr>
          <w:b/>
          <w:bCs/>
          <w:noProof/>
        </w:rPr>
      </w:sdtEndPr>
      <w:sdtContent>
        <w:p w14:paraId="52A19F09" w14:textId="77777777" w:rsidR="003867E9" w:rsidRDefault="003867E9" w:rsidP="003867E9">
          <w:pPr>
            <w:pStyle w:val="TOCHeading"/>
          </w:pPr>
          <w:r>
            <w:t>Table of Contents</w:t>
          </w:r>
        </w:p>
        <w:p w14:paraId="1D5EFFC7" w14:textId="77B5C687"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60873129" w14:textId="4C812DB6"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3D75D0C1" w14:textId="6E29D603"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6BD6544D" w14:textId="783D4EED"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186D0629" w14:textId="0AC3BC69"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99213DC" w14:textId="693F13F8"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410A4E7" w14:textId="4F3FC099"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D9324C8" w14:textId="53DB04B8"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0F6F7F4" w14:textId="004F2E27"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D9329AD" w14:textId="3599D4A5"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71B2AA1C" w14:textId="5B3A1001"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E34F353" w14:textId="4DB80F98"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00679A70" w14:textId="77777777" w:rsidR="003867E9" w:rsidRDefault="003867E9" w:rsidP="003867E9">
          <w:r>
            <w:rPr>
              <w:b/>
              <w:bCs/>
              <w:noProof/>
            </w:rPr>
            <w:fldChar w:fldCharType="end"/>
          </w:r>
        </w:p>
      </w:sdtContent>
    </w:sdt>
    <w:p w14:paraId="219C61BA" w14:textId="77777777" w:rsidR="003867E9" w:rsidRDefault="003867E9" w:rsidP="003867E9">
      <w:pPr>
        <w:spacing w:before="100" w:beforeAutospacing="1" w:line="360" w:lineRule="auto"/>
        <w:rPr>
          <w:sz w:val="24"/>
          <w:szCs w:val="24"/>
        </w:rPr>
      </w:pPr>
    </w:p>
    <w:p w14:paraId="075DE867" w14:textId="77777777" w:rsidR="003867E9" w:rsidRDefault="003867E9" w:rsidP="003867E9">
      <w:pPr>
        <w:rPr>
          <w:sz w:val="24"/>
          <w:szCs w:val="24"/>
        </w:rPr>
      </w:pPr>
      <w:r>
        <w:rPr>
          <w:sz w:val="24"/>
          <w:szCs w:val="24"/>
        </w:rPr>
        <w:br w:type="page"/>
      </w:r>
    </w:p>
    <w:p w14:paraId="38A97263"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579617EE"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3420E8BE"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6D8D8E59"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6A9AD78D"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514C39BA"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744F77EC"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27B89365"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6EFB4A80"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39661546"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1C4AF32D" w14:textId="77777777" w:rsidR="003867E9" w:rsidRPr="005F2654" w:rsidRDefault="003867E9" w:rsidP="003867E9">
      <w:pPr>
        <w:spacing w:line="360" w:lineRule="auto"/>
        <w:rPr>
          <w:sz w:val="24"/>
          <w:szCs w:val="24"/>
        </w:rPr>
      </w:pPr>
    </w:p>
    <w:p w14:paraId="025FC989"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2FC34B7C"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7233AF29"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43D3A3F1"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29452BB2"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5DAA08A7"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5F1AE953"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2675FC41"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175B210F"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1E0FEEF4"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644ECA73"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3DB98661"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11650099"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6AD49A63"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7933B9A1"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50654475"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580016CB" w14:textId="77777777" w:rsidR="003867E9" w:rsidRPr="005F2654" w:rsidRDefault="003867E9" w:rsidP="003867E9">
      <w:pPr>
        <w:spacing w:line="360" w:lineRule="auto"/>
        <w:rPr>
          <w:sz w:val="24"/>
          <w:szCs w:val="24"/>
        </w:rPr>
      </w:pPr>
    </w:p>
    <w:p w14:paraId="16773EDE"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7B38B4F"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3DF44C89"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602900E7"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201495A8"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50BE0B8C"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25CDD892"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64FA234B"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6B28CE4F"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177F9347"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1441D7E6"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D044282"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677858A8"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0EEE004C"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B8E203A"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767728E2"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546861CF"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37D17D8"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3108848C"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2ED1C8DA"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41130C71"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12D11C34"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7B339F80"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067ADC94"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326CBC9C"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108C71E9"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76FAA4D3"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089220CD" w14:textId="77777777" w:rsidR="003867E9" w:rsidRPr="005F2654" w:rsidRDefault="003867E9" w:rsidP="003867E9">
      <w:pPr>
        <w:spacing w:line="360" w:lineRule="auto"/>
        <w:rPr>
          <w:sz w:val="24"/>
          <w:szCs w:val="24"/>
        </w:rPr>
      </w:pPr>
    </w:p>
    <w:p w14:paraId="69010C8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684B39E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28F9A4C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0C33D0F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3AE4900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6D769038"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7887A435"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06B38CC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12D5E9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4921FE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64DE5CA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4195189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0FDCE286" w14:textId="77777777" w:rsidR="003867E9" w:rsidRPr="005F2654" w:rsidRDefault="003867E9" w:rsidP="003867E9">
      <w:pPr>
        <w:spacing w:line="360" w:lineRule="auto"/>
        <w:rPr>
          <w:sz w:val="24"/>
          <w:szCs w:val="24"/>
        </w:rPr>
      </w:pPr>
    </w:p>
    <w:p w14:paraId="27EAF2B7" w14:textId="77777777" w:rsidR="003867E9" w:rsidRDefault="003867E9" w:rsidP="003867E9"/>
    <w:p w14:paraId="7B6E2D9E" w14:textId="77777777" w:rsidR="003867E9" w:rsidRDefault="003867E9" w:rsidP="003867E9"/>
    <w:p w14:paraId="4CD9101E" w14:textId="77777777" w:rsidR="003867E9" w:rsidRDefault="003867E9" w:rsidP="003867E9"/>
    <w:p w14:paraId="3E4C2358" w14:textId="77777777" w:rsidR="003867E9" w:rsidRDefault="003867E9" w:rsidP="003867E9"/>
    <w:p w14:paraId="09F4B5A6" w14:textId="77777777" w:rsidR="003867E9" w:rsidRDefault="003867E9" w:rsidP="003867E9"/>
    <w:p w14:paraId="0BE94A25" w14:textId="77777777" w:rsidR="003867E9" w:rsidRDefault="003867E9" w:rsidP="003867E9"/>
    <w:p w14:paraId="0FCE20B2" w14:textId="77777777" w:rsidR="003867E9" w:rsidRDefault="003867E9" w:rsidP="003867E9"/>
    <w:p w14:paraId="71C9096E" w14:textId="77777777" w:rsidR="003867E9" w:rsidRDefault="003867E9" w:rsidP="003867E9"/>
    <w:p w14:paraId="487BA6B7" w14:textId="77777777" w:rsidR="003867E9" w:rsidRDefault="003867E9" w:rsidP="003867E9"/>
    <w:p w14:paraId="4AB787BB" w14:textId="77777777" w:rsidR="003867E9" w:rsidRDefault="003867E9" w:rsidP="003867E9"/>
    <w:p w14:paraId="7DDEF52F" w14:textId="77777777" w:rsidR="003867E9" w:rsidRDefault="003867E9" w:rsidP="003867E9"/>
    <w:p w14:paraId="6D710D9F" w14:textId="77777777" w:rsidR="003867E9" w:rsidRDefault="003867E9" w:rsidP="003867E9"/>
    <w:p w14:paraId="25248F37" w14:textId="77777777" w:rsidR="003867E9" w:rsidRDefault="003867E9" w:rsidP="003867E9"/>
    <w:p w14:paraId="0696ED9A" w14:textId="77777777" w:rsidR="003867E9" w:rsidRDefault="003867E9" w:rsidP="003867E9"/>
    <w:p w14:paraId="6725DE65" w14:textId="77777777" w:rsidR="003867E9" w:rsidRDefault="003867E9" w:rsidP="003867E9"/>
    <w:p w14:paraId="32D1C466" w14:textId="77777777" w:rsidR="003867E9" w:rsidRDefault="003867E9" w:rsidP="003867E9"/>
    <w:p w14:paraId="346852A0" w14:textId="77777777" w:rsidR="003867E9" w:rsidRDefault="003867E9" w:rsidP="003867E9"/>
    <w:p w14:paraId="2136883D" w14:textId="77777777" w:rsidR="003867E9" w:rsidRDefault="003867E9" w:rsidP="003867E9">
      <w:pPr>
        <w:pStyle w:val="Heading1"/>
      </w:pPr>
      <w:r w:rsidRPr="00B12DEE">
        <w:lastRenderedPageBreak/>
        <w:t>Bibliography</w:t>
      </w:r>
    </w:p>
    <w:p w14:paraId="441543E8" w14:textId="77777777" w:rsidR="003867E9" w:rsidRDefault="003867E9" w:rsidP="003867E9"/>
    <w:p w14:paraId="7EDAFA83" w14:textId="77777777" w:rsidR="003867E9" w:rsidRPr="00B12DEE" w:rsidRDefault="00B13568" w:rsidP="003867E9">
      <w:pPr>
        <w:rPr>
          <w:color w:val="000000" w:themeColor="text1"/>
        </w:rPr>
      </w:pPr>
      <w:hyperlink r:id="rId55" w:history="1">
        <w:r w:rsidR="003867E9" w:rsidRPr="00B12DEE">
          <w:rPr>
            <w:rStyle w:val="Hyperlink"/>
            <w:color w:val="000000" w:themeColor="text1"/>
          </w:rPr>
          <w:t>https://blog.ipleaders.in/free-consent/</w:t>
        </w:r>
      </w:hyperlink>
    </w:p>
    <w:p w14:paraId="31C96EA0" w14:textId="77777777" w:rsidR="003867E9" w:rsidRDefault="00B13568" w:rsidP="003867E9">
      <w:hyperlink r:id="rId56" w:history="1">
        <w:r w:rsidR="003867E9" w:rsidRPr="00B12DEE">
          <w:rPr>
            <w:rStyle w:val="Hyperlink"/>
            <w:color w:val="000000" w:themeColor="text1"/>
          </w:rPr>
          <w:t>https://egyankosh.ac.in/bitstream/123456789/13360/1/Unit-4.pdf</w:t>
        </w:r>
      </w:hyperlink>
    </w:p>
    <w:p w14:paraId="17A5AD7E" w14:textId="77777777" w:rsidR="003867E9" w:rsidRPr="00B12DEE" w:rsidRDefault="003867E9" w:rsidP="003867E9"/>
    <w:p w14:paraId="7618E451" w14:textId="77777777" w:rsidR="003867E9" w:rsidRDefault="003867E9" w:rsidP="003867E9">
      <w:pPr>
        <w:pStyle w:val="TOCHeading"/>
        <w:rPr>
          <w:noProof/>
        </w:rPr>
      </w:pPr>
      <w:r>
        <w:rPr>
          <w:noProof/>
        </w:rPr>
        <mc:AlternateContent>
          <mc:Choice Requires="wps">
            <w:drawing>
              <wp:anchor distT="0" distB="0" distL="114300" distR="114300" simplePos="0" relativeHeight="252048384" behindDoc="0" locked="0" layoutInCell="1" allowOverlap="1" wp14:anchorId="7BC3DF24" wp14:editId="24545FAA">
                <wp:simplePos x="0" y="0"/>
                <wp:positionH relativeFrom="column">
                  <wp:posOffset>735330</wp:posOffset>
                </wp:positionH>
                <wp:positionV relativeFrom="paragraph">
                  <wp:posOffset>228600</wp:posOffset>
                </wp:positionV>
                <wp:extent cx="5875020" cy="7046595"/>
                <wp:effectExtent l="152400" t="152400" r="144780" b="154305"/>
                <wp:wrapNone/>
                <wp:docPr id="438" name="Rectangle 438"/>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206D" id="Rectangle 438" o:spid="_x0000_s1026" style="position:absolute;margin-left:57.9pt;margin-top:18pt;width:462.6pt;height:554.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046336" behindDoc="0" locked="0" layoutInCell="1" allowOverlap="1" wp14:anchorId="53E6D2B3" wp14:editId="592E03FA">
                <wp:simplePos x="0" y="0"/>
                <wp:positionH relativeFrom="column">
                  <wp:posOffset>6355715</wp:posOffset>
                </wp:positionH>
                <wp:positionV relativeFrom="paragraph">
                  <wp:posOffset>4299585</wp:posOffset>
                </wp:positionV>
                <wp:extent cx="865505" cy="2209165"/>
                <wp:effectExtent l="2540" t="3810" r="0" b="0"/>
                <wp:wrapNone/>
                <wp:docPr id="439"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D3CC4"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8810618"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6D2B3" id="Text Box 439" o:spid="_x0000_s1233" type="#_x0000_t202" style="position:absolute;margin-left:500.45pt;margin-top:338.55pt;width:68.15pt;height:173.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Ej/ubr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5E2D3CC4"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8810618"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3FBE3B3" w14:textId="77777777" w:rsidR="003867E9" w:rsidRDefault="003867E9" w:rsidP="003867E9">
      <w:r>
        <w:rPr>
          <w:noProof/>
        </w:rPr>
        <mc:AlternateContent>
          <mc:Choice Requires="wps">
            <w:drawing>
              <wp:anchor distT="0" distB="0" distL="114300" distR="114300" simplePos="0" relativeHeight="252055552" behindDoc="0" locked="0" layoutInCell="1" allowOverlap="1" wp14:anchorId="555B7DB0" wp14:editId="31F1AA0C">
                <wp:simplePos x="0" y="0"/>
                <wp:positionH relativeFrom="column">
                  <wp:posOffset>2479675</wp:posOffset>
                </wp:positionH>
                <wp:positionV relativeFrom="paragraph">
                  <wp:posOffset>1684020</wp:posOffset>
                </wp:positionV>
                <wp:extent cx="1863416" cy="264795"/>
                <wp:effectExtent l="0" t="0" r="3810" b="1905"/>
                <wp:wrapNone/>
                <wp:docPr id="440" name="Text Box 440"/>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45E96BF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7DB0" id="Text Box 440" o:spid="_x0000_s1234" type="#_x0000_t202" style="position:absolute;margin-left:195.25pt;margin-top:132.6pt;width:146.75pt;height:20.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" filled="f" stroked="f" strokeweight=".5pt">
                <v:textbox inset="0,0,0,0">
                  <w:txbxContent>
                    <w:p w14:paraId="45E96BFB"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1F15516C" wp14:editId="0FE16584">
                <wp:simplePos x="0" y="0"/>
                <wp:positionH relativeFrom="column">
                  <wp:posOffset>4107815</wp:posOffset>
                </wp:positionH>
                <wp:positionV relativeFrom="paragraph">
                  <wp:posOffset>5368185</wp:posOffset>
                </wp:positionV>
                <wp:extent cx="5282565" cy="5282565"/>
                <wp:effectExtent l="19050" t="19050" r="32385" b="32385"/>
                <wp:wrapNone/>
                <wp:docPr id="441" name="Straight Connector 441"/>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0D10B" id="Straight Connector 441"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053504" behindDoc="0" locked="0" layoutInCell="1" allowOverlap="1" wp14:anchorId="55004527" wp14:editId="0669DEF6">
                <wp:simplePos x="0" y="0"/>
                <wp:positionH relativeFrom="column">
                  <wp:posOffset>261620</wp:posOffset>
                </wp:positionH>
                <wp:positionV relativeFrom="paragraph">
                  <wp:posOffset>7237730</wp:posOffset>
                </wp:positionV>
                <wp:extent cx="914400" cy="304800"/>
                <wp:effectExtent l="0" t="0" r="15240" b="0"/>
                <wp:wrapNone/>
                <wp:docPr id="442" name="Text Box 44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CA0D9"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04527" id="Text Box 442" o:spid="_x0000_s1235" type="#_x0000_t202" style="position:absolute;margin-left:20.6pt;margin-top:569.9pt;width:1in;height:24pt;z-index:25205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IJi&#10;cyAQAgAAIgQAAA4AAAAAAAAAAAAAAAAALgIAAGRycy9lMm9Eb2MueG1sUEsBAi0AFAAGAAgAAAAh&#10;APiwXyXgAAAADAEAAA8AAAAAAAAAAAAAAAAAagQAAGRycy9kb3ducmV2LnhtbFBLBQYAAAAABAAE&#10;APMAAAB3BQAAAAA=&#10;" filled="f" stroked="f" strokeweight=".5pt">
                <v:textbox inset="0,0,0,0">
                  <w:txbxContent>
                    <w:p w14:paraId="065CA0D9"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054528" behindDoc="0" locked="0" layoutInCell="1" allowOverlap="1" wp14:anchorId="269B2529" wp14:editId="28ED6CAA">
                <wp:simplePos x="0" y="0"/>
                <wp:positionH relativeFrom="column">
                  <wp:posOffset>1585838</wp:posOffset>
                </wp:positionH>
                <wp:positionV relativeFrom="paragraph">
                  <wp:posOffset>7183120</wp:posOffset>
                </wp:positionV>
                <wp:extent cx="5025390" cy="1492250"/>
                <wp:effectExtent l="0" t="0" r="3810" b="12700"/>
                <wp:wrapNone/>
                <wp:docPr id="443" name="Text Box 443"/>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725EF87B" w14:textId="77777777" w:rsidR="003867E9" w:rsidRPr="00846B4F" w:rsidRDefault="003867E9" w:rsidP="003867E9">
                            <w:pPr>
                              <w:spacing w:after="0"/>
                              <w:rPr>
                                <w:b/>
                                <w:bCs/>
                                <w:sz w:val="40"/>
                                <w:szCs w:val="40"/>
                              </w:rPr>
                            </w:pPr>
                            <w:r>
                              <w:rPr>
                                <w:b/>
                                <w:bCs/>
                                <w:sz w:val="40"/>
                                <w:szCs w:val="40"/>
                              </w:rPr>
                              <w:t>MUKESH SINGH NEGI</w:t>
                            </w:r>
                          </w:p>
                          <w:p w14:paraId="406F713B"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E57C9AA"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B2529" id="Text Box 443" o:spid="_x0000_s1236" type="#_x0000_t202" style="position:absolute;margin-left:124.85pt;margin-top:565.6pt;width:395.7pt;height:11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" filled="f" stroked="f" strokeweight=".5pt">
                <v:textbox inset="0,0,0,0">
                  <w:txbxContent>
                    <w:p w14:paraId="725EF87B" w14:textId="77777777" w:rsidR="003867E9" w:rsidRPr="00846B4F" w:rsidRDefault="003867E9" w:rsidP="003867E9">
                      <w:pPr>
                        <w:spacing w:after="0"/>
                        <w:rPr>
                          <w:b/>
                          <w:bCs/>
                          <w:sz w:val="40"/>
                          <w:szCs w:val="40"/>
                        </w:rPr>
                      </w:pPr>
                      <w:r>
                        <w:rPr>
                          <w:b/>
                          <w:bCs/>
                          <w:sz w:val="40"/>
                          <w:szCs w:val="40"/>
                        </w:rPr>
                        <w:t>MUKESH SINGH NEGI</w:t>
                      </w:r>
                    </w:p>
                    <w:p w14:paraId="406F713B"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0E57C9AA"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49408" behindDoc="0" locked="0" layoutInCell="1" allowOverlap="1" wp14:anchorId="376E7646" wp14:editId="23BC1DF8">
                <wp:simplePos x="0" y="0"/>
                <wp:positionH relativeFrom="column">
                  <wp:posOffset>959727</wp:posOffset>
                </wp:positionH>
                <wp:positionV relativeFrom="paragraph">
                  <wp:posOffset>4206766</wp:posOffset>
                </wp:positionV>
                <wp:extent cx="6921719" cy="6333140"/>
                <wp:effectExtent l="171450" t="114300" r="50800" b="182245"/>
                <wp:wrapNone/>
                <wp:docPr id="444" name="Group 444"/>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445" name="Straight Connector 445"/>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46" name="Straight Connector 446"/>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D264DA" id="Group 444" o:spid="_x0000_s1026" style="position:absolute;margin-left:75.55pt;margin-top:331.25pt;width:545pt;height:498.65pt;z-index:252049408;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">
                <v:line id="Straight Connector 445"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" strokecolor="white [3212]" strokeweight="30pt"/>
                <v:line id="Straight Connector 446"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2058624" behindDoc="0" locked="0" layoutInCell="1" allowOverlap="1" wp14:anchorId="02D671F6" wp14:editId="77DEAD0D">
                <wp:simplePos x="0" y="0"/>
                <wp:positionH relativeFrom="column">
                  <wp:posOffset>3989705</wp:posOffset>
                </wp:positionH>
                <wp:positionV relativeFrom="paragraph">
                  <wp:posOffset>5249011</wp:posOffset>
                </wp:positionV>
                <wp:extent cx="5282565" cy="5282565"/>
                <wp:effectExtent l="38100" t="38100" r="51435" b="70485"/>
                <wp:wrapNone/>
                <wp:docPr id="447" name="Straight Connector 447"/>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93E41" id="Straight Connector 447" o:spid="_x0000_s1026" style="position:absolute;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057600" behindDoc="0" locked="0" layoutInCell="1" allowOverlap="1" wp14:anchorId="34A1BEE4" wp14:editId="3C250247">
                <wp:simplePos x="0" y="0"/>
                <wp:positionH relativeFrom="column">
                  <wp:posOffset>3628390</wp:posOffset>
                </wp:positionH>
                <wp:positionV relativeFrom="paragraph">
                  <wp:posOffset>5289550</wp:posOffset>
                </wp:positionV>
                <wp:extent cx="5282565" cy="5282565"/>
                <wp:effectExtent l="95250" t="76200" r="0" b="108585"/>
                <wp:wrapNone/>
                <wp:docPr id="448" name="Straight Connector 448"/>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C743F" id="Straight Connector 448"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50432" behindDoc="0" locked="0" layoutInCell="1" allowOverlap="1" wp14:anchorId="72D52246" wp14:editId="7590D861">
                <wp:simplePos x="0" y="0"/>
                <wp:positionH relativeFrom="column">
                  <wp:posOffset>-1513205</wp:posOffset>
                </wp:positionH>
                <wp:positionV relativeFrom="paragraph">
                  <wp:posOffset>-2092363</wp:posOffset>
                </wp:positionV>
                <wp:extent cx="5282565" cy="5282565"/>
                <wp:effectExtent l="95250" t="76200" r="0" b="108585"/>
                <wp:wrapNone/>
                <wp:docPr id="449" name="Straight Connector 449"/>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E920B" id="Straight Connector 449"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51456" behindDoc="0" locked="0" layoutInCell="1" allowOverlap="1" wp14:anchorId="50C9F24E" wp14:editId="6E6177EB">
                <wp:simplePos x="0" y="0"/>
                <wp:positionH relativeFrom="column">
                  <wp:posOffset>-1346835</wp:posOffset>
                </wp:positionH>
                <wp:positionV relativeFrom="paragraph">
                  <wp:posOffset>-1371600</wp:posOffset>
                </wp:positionV>
                <wp:extent cx="5924550" cy="5924550"/>
                <wp:effectExtent l="304800" t="285750" r="247650" b="323850"/>
                <wp:wrapNone/>
                <wp:docPr id="450" name="Straight Connector 450"/>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BC927" id="Straight Connector 450"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047360" behindDoc="0" locked="0" layoutInCell="1" allowOverlap="1" wp14:anchorId="2C426D8E" wp14:editId="0B71ABBE">
                <wp:simplePos x="0" y="0"/>
                <wp:positionH relativeFrom="column">
                  <wp:posOffset>-1657350</wp:posOffset>
                </wp:positionH>
                <wp:positionV relativeFrom="paragraph">
                  <wp:posOffset>-1371600</wp:posOffset>
                </wp:positionV>
                <wp:extent cx="5282565" cy="5282565"/>
                <wp:effectExtent l="171450" t="152400" r="146685" b="184785"/>
                <wp:wrapNone/>
                <wp:docPr id="451" name="Straight Connector 451"/>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41B79" id="Straight Connector 451"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615B0FA2" w14:textId="77777777" w:rsidR="003867E9" w:rsidRDefault="003867E9" w:rsidP="003867E9">
      <w:pPr>
        <w:rPr>
          <w:sz w:val="24"/>
          <w:szCs w:val="24"/>
        </w:rPr>
      </w:pPr>
      <w:r>
        <w:rPr>
          <w:noProof/>
        </w:rPr>
        <mc:AlternateContent>
          <mc:Choice Requires="wps">
            <w:drawing>
              <wp:anchor distT="0" distB="0" distL="114300" distR="114300" simplePos="0" relativeHeight="252056576" behindDoc="0" locked="0" layoutInCell="1" allowOverlap="1" wp14:anchorId="22D6529F" wp14:editId="132C52E4">
                <wp:simplePos x="0" y="0"/>
                <wp:positionH relativeFrom="column">
                  <wp:posOffset>1089660</wp:posOffset>
                </wp:positionH>
                <wp:positionV relativeFrom="paragraph">
                  <wp:posOffset>3353435</wp:posOffset>
                </wp:positionV>
                <wp:extent cx="4853940" cy="2308860"/>
                <wp:effectExtent l="0" t="0" r="3810" b="15240"/>
                <wp:wrapNone/>
                <wp:docPr id="452" name="Text Box 452"/>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2E3B7F38"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B8C41CA"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EC4AFF0" w14:textId="77777777" w:rsidR="003867E9" w:rsidRPr="003F5839" w:rsidRDefault="003867E9" w:rsidP="003867E9">
                            <w:pPr>
                              <w:jc w:val="center"/>
                              <w:rPr>
                                <w:i/>
                                <w:iCs/>
                                <w:sz w:val="48"/>
                                <w:szCs w:val="48"/>
                                <w:lang w:val="en-IN"/>
                              </w:rPr>
                            </w:pPr>
                            <w:r w:rsidRPr="003F5839">
                              <w:rPr>
                                <w:i/>
                                <w:iCs/>
                                <w:sz w:val="48"/>
                                <w:szCs w:val="48"/>
                                <w:lang w:val="en-IN"/>
                              </w:rPr>
                              <w:t>Topic</w:t>
                            </w:r>
                          </w:p>
                          <w:p w14:paraId="2A9E3D97"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6529F" id="Text Box 452" o:spid="_x0000_s1237" type="#_x0000_t202" style="position:absolute;margin-left:85.8pt;margin-top:264.05pt;width:382.2pt;height:181.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BVjecKEwIAACYEAAAOAAAAAAAAAAAAAAAAAC4CAABkcnMvZTJvRG9jLnhtbFBLAQItABQABgAI&#10;AAAAIQBCxjul4QAAAAsBAAAPAAAAAAAAAAAAAAAAAG0EAABkcnMvZG93bnJldi54bWxQSwUGAAAA&#10;AAQABADzAAAAewUAAAAA&#10;" filled="f" stroked="f" strokeweight=".5pt">
                <v:textbox inset="0,0,0,0">
                  <w:txbxContent>
                    <w:p w14:paraId="2E3B7F38"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3B8C41CA"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EC4AFF0" w14:textId="77777777" w:rsidR="003867E9" w:rsidRPr="003F5839" w:rsidRDefault="003867E9" w:rsidP="003867E9">
                      <w:pPr>
                        <w:jc w:val="center"/>
                        <w:rPr>
                          <w:i/>
                          <w:iCs/>
                          <w:sz w:val="48"/>
                          <w:szCs w:val="48"/>
                          <w:lang w:val="en-IN"/>
                        </w:rPr>
                      </w:pPr>
                      <w:r w:rsidRPr="003F5839">
                        <w:rPr>
                          <w:i/>
                          <w:iCs/>
                          <w:sz w:val="48"/>
                          <w:szCs w:val="48"/>
                          <w:lang w:val="en-IN"/>
                        </w:rPr>
                        <w:t>Topic</w:t>
                      </w:r>
                    </w:p>
                    <w:p w14:paraId="2A9E3D97"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052480" behindDoc="0" locked="0" layoutInCell="1" allowOverlap="1" wp14:anchorId="26749FFD" wp14:editId="632A785C">
                <wp:simplePos x="0" y="0"/>
                <wp:positionH relativeFrom="column">
                  <wp:posOffset>1756410</wp:posOffset>
                </wp:positionH>
                <wp:positionV relativeFrom="paragraph">
                  <wp:posOffset>2085975</wp:posOffset>
                </wp:positionV>
                <wp:extent cx="3116581" cy="1345565"/>
                <wp:effectExtent l="0" t="0" r="7620" b="6985"/>
                <wp:wrapNone/>
                <wp:docPr id="453" name="Group 453"/>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454" name="Text Box 454"/>
                        <wps:cNvSpPr txBox="1"/>
                        <wps:spPr>
                          <a:xfrm>
                            <a:off x="-922704" y="606471"/>
                            <a:ext cx="499300" cy="1035167"/>
                          </a:xfrm>
                          <a:prstGeom prst="rect">
                            <a:avLst/>
                          </a:prstGeom>
                          <a:noFill/>
                          <a:ln w="6350">
                            <a:noFill/>
                          </a:ln>
                        </wps:spPr>
                        <wps:txbx>
                          <w:txbxContent>
                            <w:p w14:paraId="05290F7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1342EFB9"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455" name="Text Box 455"/>
                        <wps:cNvSpPr txBox="1"/>
                        <wps:spPr>
                          <a:xfrm>
                            <a:off x="-1071868" y="87053"/>
                            <a:ext cx="825384" cy="519418"/>
                          </a:xfrm>
                          <a:prstGeom prst="rect">
                            <a:avLst/>
                          </a:prstGeom>
                          <a:noFill/>
                          <a:ln w="6350">
                            <a:noFill/>
                          </a:ln>
                        </wps:spPr>
                        <wps:txbx>
                          <w:txbxContent>
                            <w:p w14:paraId="5249A07B"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749FFD" id="Group 453" o:spid="_x0000_s1238" style="position:absolute;margin-left:138.3pt;margin-top:164.25pt;width:245.4pt;height:105.95pt;z-index:252052480;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">
                <v:shape id="Text Box 454" o:spid="_x0000_s1239"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" filled="f" stroked="f" strokeweight=".5pt">
                  <v:textbox inset="0,0,0,0">
                    <w:txbxContent>
                      <w:p w14:paraId="05290F7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1342EFB9"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455" o:spid="_x0000_s1240"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" filled="f" stroked="f" strokeweight=".5pt">
                  <v:textbox inset="0,0,0,0">
                    <w:txbxContent>
                      <w:p w14:paraId="5249A07B"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7D73B03C" w14:textId="77777777" w:rsidR="003867E9" w:rsidRDefault="003867E9" w:rsidP="003867E9">
      <w:pPr>
        <w:pStyle w:val="TOCHeading"/>
        <w:rPr>
          <w:rFonts w:asciiTheme="minorHAnsi" w:eastAsiaTheme="minorEastAsia" w:hAnsiTheme="minorHAnsi" w:cstheme="minorBidi"/>
          <w:color w:val="auto"/>
          <w:sz w:val="22"/>
          <w:szCs w:val="22"/>
        </w:rPr>
      </w:pPr>
    </w:p>
    <w:p w14:paraId="5A3CEDB3"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060672" behindDoc="0" locked="0" layoutInCell="1" allowOverlap="1" wp14:anchorId="6F585E40" wp14:editId="2C24AE9E">
                <wp:simplePos x="0" y="0"/>
                <wp:positionH relativeFrom="column">
                  <wp:posOffset>6355715</wp:posOffset>
                </wp:positionH>
                <wp:positionV relativeFrom="paragraph">
                  <wp:posOffset>4299585</wp:posOffset>
                </wp:positionV>
                <wp:extent cx="865505" cy="2209165"/>
                <wp:effectExtent l="2540" t="3810" r="0" b="0"/>
                <wp:wrapNone/>
                <wp:docPr id="45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3056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D54169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85E40" id="Text Box 456" o:spid="_x0000_s1241" type="#_x0000_t202" style="position:absolute;margin-left:500.45pt;margin-top:338.55pt;width:68.15pt;height:173.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Jz3AEAAJ0DAAAOAAAAZHJzL2Uyb0RvYy54bWysU8tu2zAQvBfoPxC815IF2E0Ey0GaIEWB&#10;9AGk+QCKIiWiEpdd0pb8911SltM2t6IXYsXH7MzsaHczDT07KvQGbMXXq5wzZSU0xrYVf/7+8O6K&#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2r7WaTbziTdFQU+fV6u0ktRLm8dujDRwUDi0XFkYaa0MXx0YfIRpTLldjMwoPp+zTY3v6xQRfj&#10;TmIfCc/Uw1RPzDQk7TqJi3JqaE4kCGEODAWcirgW70nESHmpuP95EKg46z9Z8iWGaylwKeqlEFZ2&#10;QLELnM3lXZhDeHBo2o7AZ+ct3JJ32iRZL0TOnCkDSe05rzFkv3+nWy9/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Jnq4nP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71E3056D"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D54169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E77C843" w14:textId="77777777" w:rsidR="003867E9" w:rsidRPr="00653E78" w:rsidRDefault="003867E9" w:rsidP="003867E9">
      <w:pPr>
        <w:jc w:val="center"/>
        <w:rPr>
          <w:b/>
          <w:i/>
          <w:sz w:val="40"/>
          <w:szCs w:val="40"/>
        </w:rPr>
      </w:pPr>
      <w:r w:rsidRPr="00653E78">
        <w:rPr>
          <w:rFonts w:hint="eastAsia"/>
          <w:b/>
          <w:i/>
          <w:sz w:val="40"/>
          <w:szCs w:val="40"/>
        </w:rPr>
        <w:t>Acknowledgement</w:t>
      </w:r>
    </w:p>
    <w:p w14:paraId="044AA330"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3E630AD4"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78A34F2A" w14:textId="77777777" w:rsidR="003867E9" w:rsidRDefault="003867E9" w:rsidP="003867E9">
      <w:pPr>
        <w:spacing w:line="360" w:lineRule="auto"/>
        <w:rPr>
          <w:sz w:val="32"/>
          <w:szCs w:val="32"/>
        </w:rPr>
      </w:pPr>
    </w:p>
    <w:p w14:paraId="2C20EA88" w14:textId="77777777" w:rsidR="003867E9" w:rsidRDefault="003867E9" w:rsidP="003867E9">
      <w:pPr>
        <w:spacing w:line="360" w:lineRule="auto"/>
        <w:rPr>
          <w:sz w:val="32"/>
          <w:szCs w:val="32"/>
        </w:rPr>
      </w:pPr>
    </w:p>
    <w:p w14:paraId="05D22905" w14:textId="77777777" w:rsidR="003867E9" w:rsidRDefault="003867E9" w:rsidP="003867E9">
      <w:pPr>
        <w:spacing w:line="360" w:lineRule="auto"/>
        <w:rPr>
          <w:sz w:val="32"/>
          <w:szCs w:val="32"/>
        </w:rPr>
      </w:pPr>
    </w:p>
    <w:p w14:paraId="6A7C4E79" w14:textId="77777777" w:rsidR="003867E9" w:rsidRDefault="003867E9" w:rsidP="003867E9">
      <w:pPr>
        <w:spacing w:line="360" w:lineRule="auto"/>
        <w:rPr>
          <w:sz w:val="32"/>
          <w:szCs w:val="32"/>
        </w:rPr>
      </w:pPr>
    </w:p>
    <w:p w14:paraId="3DDB77DC" w14:textId="77777777" w:rsidR="003867E9" w:rsidRDefault="003867E9" w:rsidP="003867E9">
      <w:pPr>
        <w:spacing w:line="360" w:lineRule="auto"/>
        <w:rPr>
          <w:sz w:val="32"/>
          <w:szCs w:val="32"/>
        </w:rPr>
      </w:pPr>
    </w:p>
    <w:p w14:paraId="27920F16" w14:textId="77777777" w:rsidR="003867E9" w:rsidRDefault="003867E9" w:rsidP="003867E9">
      <w:pPr>
        <w:spacing w:line="360" w:lineRule="auto"/>
        <w:rPr>
          <w:sz w:val="32"/>
          <w:szCs w:val="32"/>
        </w:rPr>
      </w:pPr>
    </w:p>
    <w:p w14:paraId="29598281" w14:textId="77777777" w:rsidR="003867E9" w:rsidRDefault="003867E9" w:rsidP="003867E9">
      <w:pPr>
        <w:spacing w:line="360" w:lineRule="auto"/>
        <w:rPr>
          <w:sz w:val="32"/>
          <w:szCs w:val="32"/>
        </w:rPr>
      </w:pPr>
    </w:p>
    <w:p w14:paraId="69F05B96" w14:textId="77777777" w:rsidR="003867E9" w:rsidRDefault="003867E9" w:rsidP="003867E9">
      <w:pPr>
        <w:spacing w:line="360" w:lineRule="auto"/>
        <w:rPr>
          <w:sz w:val="32"/>
          <w:szCs w:val="32"/>
        </w:rPr>
      </w:pPr>
    </w:p>
    <w:p w14:paraId="44F689B2" w14:textId="77777777" w:rsidR="003867E9" w:rsidRPr="008777F4" w:rsidRDefault="003867E9" w:rsidP="003867E9">
      <w:pPr>
        <w:spacing w:line="360" w:lineRule="auto"/>
        <w:rPr>
          <w:sz w:val="32"/>
          <w:szCs w:val="32"/>
        </w:rPr>
      </w:pPr>
    </w:p>
    <w:p w14:paraId="410D4356" w14:textId="77777777" w:rsidR="003867E9" w:rsidRDefault="003867E9" w:rsidP="003867E9"/>
    <w:sdt>
      <w:sdtPr>
        <w:rPr>
          <w:rFonts w:asciiTheme="minorHAnsi" w:eastAsiaTheme="minorEastAsia" w:hAnsiTheme="minorHAnsi" w:cstheme="minorBidi"/>
          <w:color w:val="auto"/>
          <w:sz w:val="22"/>
          <w:szCs w:val="22"/>
        </w:rPr>
        <w:id w:val="-840776783"/>
        <w:docPartObj>
          <w:docPartGallery w:val="Table of Contents"/>
          <w:docPartUnique/>
        </w:docPartObj>
      </w:sdtPr>
      <w:sdtEndPr>
        <w:rPr>
          <w:b/>
          <w:bCs/>
          <w:noProof/>
        </w:rPr>
      </w:sdtEndPr>
      <w:sdtContent>
        <w:p w14:paraId="34DD13A2" w14:textId="77777777" w:rsidR="003867E9" w:rsidRDefault="003867E9" w:rsidP="003867E9">
          <w:pPr>
            <w:pStyle w:val="TOCHeading"/>
          </w:pPr>
          <w:r>
            <w:t>Table of Contents</w:t>
          </w:r>
        </w:p>
        <w:p w14:paraId="2046FC14" w14:textId="4D9AA7D7"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5E415704" w14:textId="618BED8A"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BB426CC" w14:textId="2A318BC2"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19411AA2" w14:textId="18741B8B"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71A76701" w14:textId="04D50E58"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E278D5F" w14:textId="51B61487"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E6740AB" w14:textId="6193D45F"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A289AB7" w14:textId="6AD2866D"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2C439F7" w14:textId="14E72A04"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CF0B09D" w14:textId="548992B5"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8B468D9" w14:textId="45C32E86"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6C2749BC" w14:textId="0B248E0B"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3A44A9A2" w14:textId="77777777" w:rsidR="003867E9" w:rsidRDefault="003867E9" w:rsidP="003867E9">
          <w:r>
            <w:rPr>
              <w:b/>
              <w:bCs/>
              <w:noProof/>
            </w:rPr>
            <w:fldChar w:fldCharType="end"/>
          </w:r>
        </w:p>
      </w:sdtContent>
    </w:sdt>
    <w:p w14:paraId="772C7AE6" w14:textId="77777777" w:rsidR="003867E9" w:rsidRDefault="003867E9" w:rsidP="003867E9">
      <w:pPr>
        <w:spacing w:before="100" w:beforeAutospacing="1" w:line="360" w:lineRule="auto"/>
        <w:rPr>
          <w:sz w:val="24"/>
          <w:szCs w:val="24"/>
        </w:rPr>
      </w:pPr>
    </w:p>
    <w:p w14:paraId="0073BB9A" w14:textId="77777777" w:rsidR="003867E9" w:rsidRDefault="003867E9" w:rsidP="003867E9">
      <w:pPr>
        <w:rPr>
          <w:sz w:val="24"/>
          <w:szCs w:val="24"/>
        </w:rPr>
      </w:pPr>
      <w:r>
        <w:rPr>
          <w:sz w:val="24"/>
          <w:szCs w:val="24"/>
        </w:rPr>
        <w:br w:type="page"/>
      </w:r>
    </w:p>
    <w:p w14:paraId="72F0A1BD"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1479C29B"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1E2B6564"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01DD5FD5"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24B23231"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633C440A"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1A0B13FE"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60AC161"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55A9725D"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6095489A"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5A0F2E96" w14:textId="77777777" w:rsidR="003867E9" w:rsidRPr="005F2654" w:rsidRDefault="003867E9" w:rsidP="003867E9">
      <w:pPr>
        <w:spacing w:line="360" w:lineRule="auto"/>
        <w:rPr>
          <w:sz w:val="24"/>
          <w:szCs w:val="24"/>
        </w:rPr>
      </w:pPr>
    </w:p>
    <w:p w14:paraId="137B06E3"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71C3F67F"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05D463A5"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3FFF6E02"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452C1DFD"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488755E4"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0AF6E3A6"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C880649"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4965F416"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6751DA77"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A36E557"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370919D7"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733121C6"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3EE98C83"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20C04081"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0A775036"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1E4CD5B3" w14:textId="77777777" w:rsidR="003867E9" w:rsidRPr="005F2654" w:rsidRDefault="003867E9" w:rsidP="003867E9">
      <w:pPr>
        <w:spacing w:line="360" w:lineRule="auto"/>
        <w:rPr>
          <w:sz w:val="24"/>
          <w:szCs w:val="24"/>
        </w:rPr>
      </w:pPr>
    </w:p>
    <w:p w14:paraId="04AF02B5"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49078297"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4029B478"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1AFD42BA"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00F598F7"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68F9E277"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5571EBE9"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0E74388B"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BA9D961"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5E053082"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0822D601"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B78919F"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1B774F84"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4B322AC2"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E9F29F8"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1B19F29A"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4D7CB9D0"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4F13F6C"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61AEA6C"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01A0296C"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7861D532"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5C3CCB83"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235838A2"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0A8162BD"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20B5B5DE"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760ECAE1"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308A13A6"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3C208F29" w14:textId="77777777" w:rsidR="003867E9" w:rsidRPr="005F2654" w:rsidRDefault="003867E9" w:rsidP="003867E9">
      <w:pPr>
        <w:spacing w:line="360" w:lineRule="auto"/>
        <w:rPr>
          <w:sz w:val="24"/>
          <w:szCs w:val="24"/>
        </w:rPr>
      </w:pPr>
    </w:p>
    <w:p w14:paraId="4820F92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34031E2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76A918A8"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5023D858"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0A2F96C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5EB88FA9"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696C1CC9"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7399356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57A32103"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28365385"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472EF094"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6ED040B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4650B734" w14:textId="77777777" w:rsidR="003867E9" w:rsidRPr="005F2654" w:rsidRDefault="003867E9" w:rsidP="003867E9">
      <w:pPr>
        <w:spacing w:line="360" w:lineRule="auto"/>
        <w:rPr>
          <w:sz w:val="24"/>
          <w:szCs w:val="24"/>
        </w:rPr>
      </w:pPr>
    </w:p>
    <w:p w14:paraId="21911B3C" w14:textId="77777777" w:rsidR="003867E9" w:rsidRDefault="003867E9" w:rsidP="003867E9"/>
    <w:p w14:paraId="56CEA25D" w14:textId="77777777" w:rsidR="003867E9" w:rsidRDefault="003867E9" w:rsidP="003867E9"/>
    <w:p w14:paraId="5037B442" w14:textId="77777777" w:rsidR="003867E9" w:rsidRDefault="003867E9" w:rsidP="003867E9"/>
    <w:p w14:paraId="040B2617" w14:textId="77777777" w:rsidR="003867E9" w:rsidRDefault="003867E9" w:rsidP="003867E9"/>
    <w:p w14:paraId="3AC0F93A" w14:textId="77777777" w:rsidR="003867E9" w:rsidRDefault="003867E9" w:rsidP="003867E9"/>
    <w:p w14:paraId="1825FABE" w14:textId="77777777" w:rsidR="003867E9" w:rsidRDefault="003867E9" w:rsidP="003867E9"/>
    <w:p w14:paraId="0411083E" w14:textId="77777777" w:rsidR="003867E9" w:rsidRDefault="003867E9" w:rsidP="003867E9"/>
    <w:p w14:paraId="1C75F55D" w14:textId="77777777" w:rsidR="003867E9" w:rsidRDefault="003867E9" w:rsidP="003867E9"/>
    <w:p w14:paraId="7452A528" w14:textId="77777777" w:rsidR="003867E9" w:rsidRDefault="003867E9" w:rsidP="003867E9"/>
    <w:p w14:paraId="2196EE76" w14:textId="77777777" w:rsidR="003867E9" w:rsidRDefault="003867E9" w:rsidP="003867E9"/>
    <w:p w14:paraId="3646F351" w14:textId="77777777" w:rsidR="003867E9" w:rsidRDefault="003867E9" w:rsidP="003867E9"/>
    <w:p w14:paraId="5AF14B15" w14:textId="77777777" w:rsidR="003867E9" w:rsidRDefault="003867E9" w:rsidP="003867E9"/>
    <w:p w14:paraId="75DA4A9A" w14:textId="77777777" w:rsidR="003867E9" w:rsidRDefault="003867E9" w:rsidP="003867E9"/>
    <w:p w14:paraId="526CFE50" w14:textId="77777777" w:rsidR="003867E9" w:rsidRDefault="003867E9" w:rsidP="003867E9"/>
    <w:p w14:paraId="3A653361" w14:textId="77777777" w:rsidR="003867E9" w:rsidRDefault="003867E9" w:rsidP="003867E9"/>
    <w:p w14:paraId="5770F4CA" w14:textId="77777777" w:rsidR="003867E9" w:rsidRDefault="003867E9" w:rsidP="003867E9"/>
    <w:p w14:paraId="236BE072" w14:textId="77777777" w:rsidR="003867E9" w:rsidRDefault="003867E9" w:rsidP="003867E9"/>
    <w:p w14:paraId="7C8E40F0" w14:textId="77777777" w:rsidR="003867E9" w:rsidRDefault="003867E9" w:rsidP="003867E9">
      <w:pPr>
        <w:pStyle w:val="Heading1"/>
      </w:pPr>
      <w:r w:rsidRPr="00B12DEE">
        <w:lastRenderedPageBreak/>
        <w:t>Bibliography</w:t>
      </w:r>
    </w:p>
    <w:p w14:paraId="785E3AFC" w14:textId="77777777" w:rsidR="003867E9" w:rsidRDefault="003867E9" w:rsidP="003867E9"/>
    <w:p w14:paraId="5209C2DE" w14:textId="77777777" w:rsidR="003867E9" w:rsidRPr="00B12DEE" w:rsidRDefault="00B13568" w:rsidP="003867E9">
      <w:pPr>
        <w:rPr>
          <w:color w:val="000000" w:themeColor="text1"/>
        </w:rPr>
      </w:pPr>
      <w:hyperlink r:id="rId57" w:history="1">
        <w:r w:rsidR="003867E9" w:rsidRPr="00B12DEE">
          <w:rPr>
            <w:rStyle w:val="Hyperlink"/>
            <w:color w:val="000000" w:themeColor="text1"/>
          </w:rPr>
          <w:t>https://blog.ipleaders.in/free-consent/</w:t>
        </w:r>
      </w:hyperlink>
    </w:p>
    <w:p w14:paraId="5B859916" w14:textId="77777777" w:rsidR="003867E9" w:rsidRDefault="00B13568" w:rsidP="003867E9">
      <w:hyperlink r:id="rId58" w:history="1">
        <w:r w:rsidR="003867E9" w:rsidRPr="00B12DEE">
          <w:rPr>
            <w:rStyle w:val="Hyperlink"/>
            <w:color w:val="000000" w:themeColor="text1"/>
          </w:rPr>
          <w:t>https://egyankosh.ac.in/bitstream/123456789/13360/1/Unit-4.pdf</w:t>
        </w:r>
      </w:hyperlink>
    </w:p>
    <w:p w14:paraId="2F4EC40C" w14:textId="77777777" w:rsidR="003867E9" w:rsidRPr="00B12DEE" w:rsidRDefault="003867E9" w:rsidP="003867E9"/>
    <w:p w14:paraId="54A280A7" w14:textId="77777777" w:rsidR="003867E9" w:rsidRDefault="003867E9" w:rsidP="003867E9">
      <w:pPr>
        <w:pStyle w:val="TOCHeading"/>
        <w:rPr>
          <w:noProof/>
        </w:rPr>
      </w:pPr>
      <w:r>
        <w:rPr>
          <w:noProof/>
        </w:rPr>
        <mc:AlternateContent>
          <mc:Choice Requires="wps">
            <w:drawing>
              <wp:anchor distT="0" distB="0" distL="114300" distR="114300" simplePos="0" relativeHeight="252064768" behindDoc="0" locked="0" layoutInCell="1" allowOverlap="1" wp14:anchorId="23942A03" wp14:editId="061C8C63">
                <wp:simplePos x="0" y="0"/>
                <wp:positionH relativeFrom="column">
                  <wp:posOffset>735330</wp:posOffset>
                </wp:positionH>
                <wp:positionV relativeFrom="paragraph">
                  <wp:posOffset>228600</wp:posOffset>
                </wp:positionV>
                <wp:extent cx="5875020" cy="7046595"/>
                <wp:effectExtent l="152400" t="152400" r="144780" b="154305"/>
                <wp:wrapNone/>
                <wp:docPr id="457" name="Rectangle 457"/>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8DD64" id="Rectangle 457" o:spid="_x0000_s1026" style="position:absolute;margin-left:57.9pt;margin-top:18pt;width:462.6pt;height:554.8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062720" behindDoc="0" locked="0" layoutInCell="1" allowOverlap="1" wp14:anchorId="10426D89" wp14:editId="5F70E3C1">
                <wp:simplePos x="0" y="0"/>
                <wp:positionH relativeFrom="column">
                  <wp:posOffset>6355715</wp:posOffset>
                </wp:positionH>
                <wp:positionV relativeFrom="paragraph">
                  <wp:posOffset>4299585</wp:posOffset>
                </wp:positionV>
                <wp:extent cx="865505" cy="2209165"/>
                <wp:effectExtent l="2540" t="3810" r="0" b="0"/>
                <wp:wrapNone/>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3F09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DF2639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26D89" id="Text Box 458" o:spid="_x0000_s1242" type="#_x0000_t202" style="position:absolute;margin-left:500.45pt;margin-top:338.55pt;width:68.15pt;height:173.9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HQ3AEAAJ0DAAAOAAAAZHJzL2Uyb0RvYy54bWysU8tu2zAQvBfoPxC815IF2E0Ey0GaIEWB&#10;9AGk+QCKIiWiEpdd0pb8911SltM2t6IXYsXH7MzsaHczDT07KvQGbMXXq5wzZSU0xrYVf/7+8O6K&#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2r7WaTbziTdFQU+fV6u0ktRLm8dujDRwUDi0XFkYaa0MXx0YfIRpTLldjMwoPp+zTY3v6xQRfj&#10;TmIfCc/Uw1RPzDQk7bqInaOcGpoTCUKYA0MBpyKuxXsSMVJeKu5/HgQqzvpPlnyJ4VoKXIp6KYSV&#10;HVDsAmdzeRfmEB4cmrYj8Nl5C7fknTZJ1guRM2fKQFJ7zmsM2e/f6dbLX7X/B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Kd2IdD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5EC3F09B"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DF2639F"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92E6F1D" w14:textId="77777777" w:rsidR="003867E9" w:rsidRDefault="003867E9" w:rsidP="003867E9">
      <w:r>
        <w:rPr>
          <w:noProof/>
        </w:rPr>
        <mc:AlternateContent>
          <mc:Choice Requires="wps">
            <w:drawing>
              <wp:anchor distT="0" distB="0" distL="114300" distR="114300" simplePos="0" relativeHeight="252071936" behindDoc="0" locked="0" layoutInCell="1" allowOverlap="1" wp14:anchorId="08DE4BCB" wp14:editId="530E54B5">
                <wp:simplePos x="0" y="0"/>
                <wp:positionH relativeFrom="column">
                  <wp:posOffset>2479675</wp:posOffset>
                </wp:positionH>
                <wp:positionV relativeFrom="paragraph">
                  <wp:posOffset>1684020</wp:posOffset>
                </wp:positionV>
                <wp:extent cx="1863416" cy="264795"/>
                <wp:effectExtent l="0" t="0" r="3810" b="1905"/>
                <wp:wrapNone/>
                <wp:docPr id="459" name="Text Box 459"/>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373BD6CA"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E4BCB" id="Text Box 459" o:spid="_x0000_s1243" type="#_x0000_t202" style="position:absolute;margin-left:195.25pt;margin-top:132.6pt;width:146.75pt;height:20.8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L1OUNsTAgAAJQQAAA4AAAAAAAAAAAAAAAAALgIAAGRycy9lMm9Eb2MueG1sUEsBAi0AFAAGAAgA&#10;AAAhADLJqbjgAAAACwEAAA8AAAAAAAAAAAAAAAAAbQQAAGRycy9kb3ducmV2LnhtbFBLBQYAAAAA&#10;BAAEAPMAAAB6BQAAAAA=&#10;" filled="f" stroked="f" strokeweight=".5pt">
                <v:textbox inset="0,0,0,0">
                  <w:txbxContent>
                    <w:p w14:paraId="373BD6CA"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67D472CD" wp14:editId="5C451483">
                <wp:simplePos x="0" y="0"/>
                <wp:positionH relativeFrom="column">
                  <wp:posOffset>4107815</wp:posOffset>
                </wp:positionH>
                <wp:positionV relativeFrom="paragraph">
                  <wp:posOffset>5368185</wp:posOffset>
                </wp:positionV>
                <wp:extent cx="5282565" cy="5282565"/>
                <wp:effectExtent l="19050" t="19050" r="32385" b="32385"/>
                <wp:wrapNone/>
                <wp:docPr id="460" name="Straight Connector 460"/>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17FF9" id="Straight Connector 460" o:spid="_x0000_s1026" style="position:absolute;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069888" behindDoc="0" locked="0" layoutInCell="1" allowOverlap="1" wp14:anchorId="6130D0F6" wp14:editId="28CD525F">
                <wp:simplePos x="0" y="0"/>
                <wp:positionH relativeFrom="column">
                  <wp:posOffset>261620</wp:posOffset>
                </wp:positionH>
                <wp:positionV relativeFrom="paragraph">
                  <wp:posOffset>7237730</wp:posOffset>
                </wp:positionV>
                <wp:extent cx="914400" cy="304800"/>
                <wp:effectExtent l="0" t="0" r="15240" b="0"/>
                <wp:wrapNone/>
                <wp:docPr id="461" name="Text Box 46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42D7293"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0D0F6" id="Text Box 461" o:spid="_x0000_s1244" type="#_x0000_t202" style="position:absolute;margin-left:20.6pt;margin-top:569.9pt;width:1in;height:24pt;z-index:252069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Hqp&#10;7YgQAgAAIgQAAA4AAAAAAAAAAAAAAAAALgIAAGRycy9lMm9Eb2MueG1sUEsBAi0AFAAGAAgAAAAh&#10;APiwXyXgAAAADAEAAA8AAAAAAAAAAAAAAAAAagQAAGRycy9kb3ducmV2LnhtbFBLBQYAAAAABAAE&#10;APMAAAB3BQAAAAA=&#10;" filled="f" stroked="f" strokeweight=".5pt">
                <v:textbox inset="0,0,0,0">
                  <w:txbxContent>
                    <w:p w14:paraId="142D7293"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070912" behindDoc="0" locked="0" layoutInCell="1" allowOverlap="1" wp14:anchorId="67DDDAA7" wp14:editId="451A3832">
                <wp:simplePos x="0" y="0"/>
                <wp:positionH relativeFrom="column">
                  <wp:posOffset>1585838</wp:posOffset>
                </wp:positionH>
                <wp:positionV relativeFrom="paragraph">
                  <wp:posOffset>7183120</wp:posOffset>
                </wp:positionV>
                <wp:extent cx="5025390" cy="1492250"/>
                <wp:effectExtent l="0" t="0" r="3810" b="12700"/>
                <wp:wrapNone/>
                <wp:docPr id="462" name="Text Box 462"/>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10F02109" w14:textId="77777777" w:rsidR="003867E9" w:rsidRPr="00846B4F" w:rsidRDefault="003867E9" w:rsidP="003867E9">
                            <w:pPr>
                              <w:spacing w:after="0"/>
                              <w:rPr>
                                <w:b/>
                                <w:bCs/>
                                <w:sz w:val="40"/>
                                <w:szCs w:val="40"/>
                              </w:rPr>
                            </w:pPr>
                            <w:r>
                              <w:rPr>
                                <w:b/>
                                <w:bCs/>
                                <w:sz w:val="40"/>
                                <w:szCs w:val="40"/>
                              </w:rPr>
                              <w:t>MUKESH SINGH NEGI</w:t>
                            </w:r>
                          </w:p>
                          <w:p w14:paraId="67300998"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38ECF651"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DDAA7" id="Text Box 462" o:spid="_x0000_s1245" type="#_x0000_t202" style="position:absolute;margin-left:124.85pt;margin-top:565.6pt;width:395.7pt;height:11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AhNxRgEgIAACYEAAAOAAAAAAAAAAAAAAAAAC4CAABkcnMvZTJvRG9jLnhtbFBLAQItABQABgAI&#10;AAAAIQC9ACJW4gAAAA4BAAAPAAAAAAAAAAAAAAAAAGwEAABkcnMvZG93bnJldi54bWxQSwUGAAAA&#10;AAQABADzAAAAewUAAAAA&#10;" filled="f" stroked="f" strokeweight=".5pt">
                <v:textbox inset="0,0,0,0">
                  <w:txbxContent>
                    <w:p w14:paraId="10F02109" w14:textId="77777777" w:rsidR="003867E9" w:rsidRPr="00846B4F" w:rsidRDefault="003867E9" w:rsidP="003867E9">
                      <w:pPr>
                        <w:spacing w:after="0"/>
                        <w:rPr>
                          <w:b/>
                          <w:bCs/>
                          <w:sz w:val="40"/>
                          <w:szCs w:val="40"/>
                        </w:rPr>
                      </w:pPr>
                      <w:r>
                        <w:rPr>
                          <w:b/>
                          <w:bCs/>
                          <w:sz w:val="40"/>
                          <w:szCs w:val="40"/>
                        </w:rPr>
                        <w:t>MUKESH SINGH NEGI</w:t>
                      </w:r>
                    </w:p>
                    <w:p w14:paraId="67300998"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38ECF651"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65792" behindDoc="0" locked="0" layoutInCell="1" allowOverlap="1" wp14:anchorId="19EAB5DA" wp14:editId="5C4F1DF2">
                <wp:simplePos x="0" y="0"/>
                <wp:positionH relativeFrom="column">
                  <wp:posOffset>959727</wp:posOffset>
                </wp:positionH>
                <wp:positionV relativeFrom="paragraph">
                  <wp:posOffset>4206766</wp:posOffset>
                </wp:positionV>
                <wp:extent cx="6921719" cy="6333140"/>
                <wp:effectExtent l="171450" t="114300" r="50800" b="182245"/>
                <wp:wrapNone/>
                <wp:docPr id="463" name="Group 463"/>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464" name="Straight Connector 464"/>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05D1EA" id="Group 463" o:spid="_x0000_s1026" style="position:absolute;margin-left:75.55pt;margin-top:331.25pt;width:545pt;height:498.65pt;z-index:252065792;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KS/xNZ0AgAA3AcAAA4A&#10;AAAAAAAAAAAAAAAALgIAAGRycy9lMm9Eb2MueG1sUEsBAi0AFAAGAAgAAAAhAIJ7OpLiAAAADQEA&#10;AA8AAAAAAAAAAAAAAAAAzgQAAGRycy9kb3ducmV2LnhtbFBLBQYAAAAABAAEAPMAAADdBQAAAAA=&#10;">
                <v:line id="Straight Connector 464"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" strokecolor="white [3212]" strokeweight="30pt"/>
                <v:line id="Straight Connector 465"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2075008" behindDoc="0" locked="0" layoutInCell="1" allowOverlap="1" wp14:anchorId="623CBE21" wp14:editId="4F56E36F">
                <wp:simplePos x="0" y="0"/>
                <wp:positionH relativeFrom="column">
                  <wp:posOffset>3989705</wp:posOffset>
                </wp:positionH>
                <wp:positionV relativeFrom="paragraph">
                  <wp:posOffset>5249011</wp:posOffset>
                </wp:positionV>
                <wp:extent cx="5282565" cy="5282565"/>
                <wp:effectExtent l="38100" t="38100" r="51435" b="70485"/>
                <wp:wrapNone/>
                <wp:docPr id="466" name="Straight Connector 466"/>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DB08D" id="Straight Connector 466" o:spid="_x0000_s1026" style="position:absolute;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073984" behindDoc="0" locked="0" layoutInCell="1" allowOverlap="1" wp14:anchorId="5360054C" wp14:editId="25B804A2">
                <wp:simplePos x="0" y="0"/>
                <wp:positionH relativeFrom="column">
                  <wp:posOffset>3628390</wp:posOffset>
                </wp:positionH>
                <wp:positionV relativeFrom="paragraph">
                  <wp:posOffset>5289550</wp:posOffset>
                </wp:positionV>
                <wp:extent cx="5282565" cy="5282565"/>
                <wp:effectExtent l="95250" t="76200" r="0" b="108585"/>
                <wp:wrapNone/>
                <wp:docPr id="467" name="Straight Connector 467"/>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51922" id="Straight Connector 467" o:spid="_x0000_s1026" style="position:absolute;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66816" behindDoc="0" locked="0" layoutInCell="1" allowOverlap="1" wp14:anchorId="1F969465" wp14:editId="6EC79C7D">
                <wp:simplePos x="0" y="0"/>
                <wp:positionH relativeFrom="column">
                  <wp:posOffset>-1513205</wp:posOffset>
                </wp:positionH>
                <wp:positionV relativeFrom="paragraph">
                  <wp:posOffset>-2092363</wp:posOffset>
                </wp:positionV>
                <wp:extent cx="5282565" cy="5282565"/>
                <wp:effectExtent l="95250" t="76200" r="0" b="108585"/>
                <wp:wrapNone/>
                <wp:docPr id="468" name="Straight Connector 468"/>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DF302" id="Straight Connector 468" o:spid="_x0000_s1026" style="position:absolute;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67840" behindDoc="0" locked="0" layoutInCell="1" allowOverlap="1" wp14:anchorId="7ACB5148" wp14:editId="64FA2A52">
                <wp:simplePos x="0" y="0"/>
                <wp:positionH relativeFrom="column">
                  <wp:posOffset>-1346835</wp:posOffset>
                </wp:positionH>
                <wp:positionV relativeFrom="paragraph">
                  <wp:posOffset>-1371600</wp:posOffset>
                </wp:positionV>
                <wp:extent cx="5924550" cy="5924550"/>
                <wp:effectExtent l="304800" t="285750" r="247650" b="323850"/>
                <wp:wrapNone/>
                <wp:docPr id="469" name="Straight Connector 469"/>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06B6" id="Straight Connector 469" o:spid="_x0000_s1026" style="position:absolute;flip:x;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063744" behindDoc="0" locked="0" layoutInCell="1" allowOverlap="1" wp14:anchorId="6C366CAB" wp14:editId="7EF3D700">
                <wp:simplePos x="0" y="0"/>
                <wp:positionH relativeFrom="column">
                  <wp:posOffset>-1657350</wp:posOffset>
                </wp:positionH>
                <wp:positionV relativeFrom="paragraph">
                  <wp:posOffset>-1371600</wp:posOffset>
                </wp:positionV>
                <wp:extent cx="5282565" cy="5282565"/>
                <wp:effectExtent l="171450" t="152400" r="146685" b="184785"/>
                <wp:wrapNone/>
                <wp:docPr id="470" name="Straight Connector 470"/>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3F7DC" id="Straight Connector 47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0569B3AF" w14:textId="77777777" w:rsidR="003867E9" w:rsidRDefault="003867E9" w:rsidP="003867E9">
      <w:pPr>
        <w:rPr>
          <w:sz w:val="24"/>
          <w:szCs w:val="24"/>
        </w:rPr>
      </w:pPr>
      <w:r>
        <w:rPr>
          <w:noProof/>
        </w:rPr>
        <mc:AlternateContent>
          <mc:Choice Requires="wps">
            <w:drawing>
              <wp:anchor distT="0" distB="0" distL="114300" distR="114300" simplePos="0" relativeHeight="252072960" behindDoc="0" locked="0" layoutInCell="1" allowOverlap="1" wp14:anchorId="6B8C1701" wp14:editId="785B72E0">
                <wp:simplePos x="0" y="0"/>
                <wp:positionH relativeFrom="column">
                  <wp:posOffset>1089660</wp:posOffset>
                </wp:positionH>
                <wp:positionV relativeFrom="paragraph">
                  <wp:posOffset>3353435</wp:posOffset>
                </wp:positionV>
                <wp:extent cx="4853940" cy="2308860"/>
                <wp:effectExtent l="0" t="0" r="3810" b="15240"/>
                <wp:wrapNone/>
                <wp:docPr id="471" name="Text Box 471"/>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578F03ED"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24966E0C"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A0878C2" w14:textId="77777777" w:rsidR="003867E9" w:rsidRPr="003F5839" w:rsidRDefault="003867E9" w:rsidP="003867E9">
                            <w:pPr>
                              <w:jc w:val="center"/>
                              <w:rPr>
                                <w:i/>
                                <w:iCs/>
                                <w:sz w:val="48"/>
                                <w:szCs w:val="48"/>
                                <w:lang w:val="en-IN"/>
                              </w:rPr>
                            </w:pPr>
                            <w:r w:rsidRPr="003F5839">
                              <w:rPr>
                                <w:i/>
                                <w:iCs/>
                                <w:sz w:val="48"/>
                                <w:szCs w:val="48"/>
                                <w:lang w:val="en-IN"/>
                              </w:rPr>
                              <w:t>Topic</w:t>
                            </w:r>
                          </w:p>
                          <w:p w14:paraId="720D7F5E"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C1701" id="Text Box 471" o:spid="_x0000_s1246" type="#_x0000_t202" style="position:absolute;margin-left:85.8pt;margin-top:264.05pt;width:382.2pt;height:181.8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AL8fK8EwIAACYEAAAOAAAAAAAAAAAAAAAAAC4CAABkcnMvZTJvRG9jLnhtbFBLAQItABQABgAI&#10;AAAAIQBCxjul4QAAAAsBAAAPAAAAAAAAAAAAAAAAAG0EAABkcnMvZG93bnJldi54bWxQSwUGAAAA&#10;AAQABADzAAAAewUAAAAA&#10;" filled="f" stroked="f" strokeweight=".5pt">
                <v:textbox inset="0,0,0,0">
                  <w:txbxContent>
                    <w:p w14:paraId="578F03ED"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24966E0C"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A0878C2" w14:textId="77777777" w:rsidR="003867E9" w:rsidRPr="003F5839" w:rsidRDefault="003867E9" w:rsidP="003867E9">
                      <w:pPr>
                        <w:jc w:val="center"/>
                        <w:rPr>
                          <w:i/>
                          <w:iCs/>
                          <w:sz w:val="48"/>
                          <w:szCs w:val="48"/>
                          <w:lang w:val="en-IN"/>
                        </w:rPr>
                      </w:pPr>
                      <w:r w:rsidRPr="003F5839">
                        <w:rPr>
                          <w:i/>
                          <w:iCs/>
                          <w:sz w:val="48"/>
                          <w:szCs w:val="48"/>
                          <w:lang w:val="en-IN"/>
                        </w:rPr>
                        <w:t>Topic</w:t>
                      </w:r>
                    </w:p>
                    <w:p w14:paraId="720D7F5E"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068864" behindDoc="0" locked="0" layoutInCell="1" allowOverlap="1" wp14:anchorId="675302C5" wp14:editId="769E2218">
                <wp:simplePos x="0" y="0"/>
                <wp:positionH relativeFrom="column">
                  <wp:posOffset>1756410</wp:posOffset>
                </wp:positionH>
                <wp:positionV relativeFrom="paragraph">
                  <wp:posOffset>2085975</wp:posOffset>
                </wp:positionV>
                <wp:extent cx="3116581" cy="1345565"/>
                <wp:effectExtent l="0" t="0" r="7620" b="6985"/>
                <wp:wrapNone/>
                <wp:docPr id="472" name="Group 472"/>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473" name="Text Box 473"/>
                        <wps:cNvSpPr txBox="1"/>
                        <wps:spPr>
                          <a:xfrm>
                            <a:off x="-922704" y="606471"/>
                            <a:ext cx="499300" cy="1035167"/>
                          </a:xfrm>
                          <a:prstGeom prst="rect">
                            <a:avLst/>
                          </a:prstGeom>
                          <a:noFill/>
                          <a:ln w="6350">
                            <a:noFill/>
                          </a:ln>
                        </wps:spPr>
                        <wps:txbx>
                          <w:txbxContent>
                            <w:p w14:paraId="3C68F0B0"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0E66BCD"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474" name="Text Box 474"/>
                        <wps:cNvSpPr txBox="1"/>
                        <wps:spPr>
                          <a:xfrm>
                            <a:off x="-1071868" y="87053"/>
                            <a:ext cx="825384" cy="519418"/>
                          </a:xfrm>
                          <a:prstGeom prst="rect">
                            <a:avLst/>
                          </a:prstGeom>
                          <a:noFill/>
                          <a:ln w="6350">
                            <a:noFill/>
                          </a:ln>
                        </wps:spPr>
                        <wps:txbx>
                          <w:txbxContent>
                            <w:p w14:paraId="36BBB02B"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302C5" id="Group 472" o:spid="_x0000_s1247" style="position:absolute;margin-left:138.3pt;margin-top:164.25pt;width:245.4pt;height:105.95pt;z-index:252068864;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">
                <v:shape id="Text Box 473" o:spid="_x0000_s1248"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" filled="f" stroked="f" strokeweight=".5pt">
                  <v:textbox inset="0,0,0,0">
                    <w:txbxContent>
                      <w:p w14:paraId="3C68F0B0"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20E66BCD"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474" o:spid="_x0000_s1249"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" filled="f" stroked="f" strokeweight=".5pt">
                  <v:textbox inset="0,0,0,0">
                    <w:txbxContent>
                      <w:p w14:paraId="36BBB02B"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431EF5B3" w14:textId="77777777" w:rsidR="003867E9" w:rsidRDefault="003867E9" w:rsidP="003867E9">
      <w:pPr>
        <w:pStyle w:val="TOCHeading"/>
        <w:rPr>
          <w:rFonts w:asciiTheme="minorHAnsi" w:eastAsiaTheme="minorEastAsia" w:hAnsiTheme="minorHAnsi" w:cstheme="minorBidi"/>
          <w:color w:val="auto"/>
          <w:sz w:val="22"/>
          <w:szCs w:val="22"/>
        </w:rPr>
      </w:pPr>
    </w:p>
    <w:p w14:paraId="15C4A58D"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077056" behindDoc="0" locked="0" layoutInCell="1" allowOverlap="1" wp14:anchorId="2B8EED74" wp14:editId="25384300">
                <wp:simplePos x="0" y="0"/>
                <wp:positionH relativeFrom="column">
                  <wp:posOffset>6355715</wp:posOffset>
                </wp:positionH>
                <wp:positionV relativeFrom="paragraph">
                  <wp:posOffset>4299585</wp:posOffset>
                </wp:positionV>
                <wp:extent cx="865505" cy="2209165"/>
                <wp:effectExtent l="2540" t="381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6722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76514B6"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EED74" id="Text Box 475" o:spid="_x0000_s1250" type="#_x0000_t202" style="position:absolute;margin-left:500.45pt;margin-top:338.55pt;width:68.15pt;height:173.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HS723n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28567221"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76514B6"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340FDDAD" w14:textId="77777777" w:rsidR="003867E9" w:rsidRPr="00653E78" w:rsidRDefault="003867E9" w:rsidP="003867E9">
      <w:pPr>
        <w:jc w:val="center"/>
        <w:rPr>
          <w:b/>
          <w:i/>
          <w:sz w:val="40"/>
          <w:szCs w:val="40"/>
        </w:rPr>
      </w:pPr>
      <w:r w:rsidRPr="00653E78">
        <w:rPr>
          <w:rFonts w:hint="eastAsia"/>
          <w:b/>
          <w:i/>
          <w:sz w:val="40"/>
          <w:szCs w:val="40"/>
        </w:rPr>
        <w:t>Acknowledgement</w:t>
      </w:r>
    </w:p>
    <w:p w14:paraId="5FB80C50"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32BD4A6E"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22DD30FC" w14:textId="77777777" w:rsidR="003867E9" w:rsidRDefault="003867E9" w:rsidP="003867E9">
      <w:pPr>
        <w:spacing w:line="360" w:lineRule="auto"/>
        <w:rPr>
          <w:sz w:val="32"/>
          <w:szCs w:val="32"/>
        </w:rPr>
      </w:pPr>
    </w:p>
    <w:p w14:paraId="1AACF0EA" w14:textId="77777777" w:rsidR="003867E9" w:rsidRDefault="003867E9" w:rsidP="003867E9">
      <w:pPr>
        <w:spacing w:line="360" w:lineRule="auto"/>
        <w:rPr>
          <w:sz w:val="32"/>
          <w:szCs w:val="32"/>
        </w:rPr>
      </w:pPr>
    </w:p>
    <w:p w14:paraId="77A311C7" w14:textId="77777777" w:rsidR="003867E9" w:rsidRDefault="003867E9" w:rsidP="003867E9">
      <w:pPr>
        <w:spacing w:line="360" w:lineRule="auto"/>
        <w:rPr>
          <w:sz w:val="32"/>
          <w:szCs w:val="32"/>
        </w:rPr>
      </w:pPr>
    </w:p>
    <w:p w14:paraId="45EDF827" w14:textId="77777777" w:rsidR="003867E9" w:rsidRDefault="003867E9" w:rsidP="003867E9">
      <w:pPr>
        <w:spacing w:line="360" w:lineRule="auto"/>
        <w:rPr>
          <w:sz w:val="32"/>
          <w:szCs w:val="32"/>
        </w:rPr>
      </w:pPr>
    </w:p>
    <w:p w14:paraId="5555C98E" w14:textId="77777777" w:rsidR="003867E9" w:rsidRDefault="003867E9" w:rsidP="003867E9">
      <w:pPr>
        <w:spacing w:line="360" w:lineRule="auto"/>
        <w:rPr>
          <w:sz w:val="32"/>
          <w:szCs w:val="32"/>
        </w:rPr>
      </w:pPr>
    </w:p>
    <w:p w14:paraId="5722412C" w14:textId="77777777" w:rsidR="003867E9" w:rsidRDefault="003867E9" w:rsidP="003867E9">
      <w:pPr>
        <w:spacing w:line="360" w:lineRule="auto"/>
        <w:rPr>
          <w:sz w:val="32"/>
          <w:szCs w:val="32"/>
        </w:rPr>
      </w:pPr>
    </w:p>
    <w:p w14:paraId="582B2719" w14:textId="77777777" w:rsidR="003867E9" w:rsidRDefault="003867E9" w:rsidP="003867E9">
      <w:pPr>
        <w:spacing w:line="360" w:lineRule="auto"/>
        <w:rPr>
          <w:sz w:val="32"/>
          <w:szCs w:val="32"/>
        </w:rPr>
      </w:pPr>
    </w:p>
    <w:p w14:paraId="0A87DC6D" w14:textId="77777777" w:rsidR="003867E9" w:rsidRDefault="003867E9" w:rsidP="003867E9">
      <w:pPr>
        <w:spacing w:line="360" w:lineRule="auto"/>
        <w:rPr>
          <w:sz w:val="32"/>
          <w:szCs w:val="32"/>
        </w:rPr>
      </w:pPr>
    </w:p>
    <w:p w14:paraId="191FFC1F" w14:textId="77777777" w:rsidR="003867E9" w:rsidRPr="008777F4" w:rsidRDefault="003867E9" w:rsidP="003867E9">
      <w:pPr>
        <w:spacing w:line="360" w:lineRule="auto"/>
        <w:rPr>
          <w:sz w:val="32"/>
          <w:szCs w:val="32"/>
        </w:rPr>
      </w:pPr>
    </w:p>
    <w:p w14:paraId="7B17DF6A" w14:textId="77777777" w:rsidR="003867E9" w:rsidRDefault="003867E9" w:rsidP="003867E9"/>
    <w:sdt>
      <w:sdtPr>
        <w:rPr>
          <w:rFonts w:asciiTheme="minorHAnsi" w:eastAsiaTheme="minorEastAsia" w:hAnsiTheme="minorHAnsi" w:cstheme="minorBidi"/>
          <w:color w:val="auto"/>
          <w:sz w:val="22"/>
          <w:szCs w:val="22"/>
        </w:rPr>
        <w:id w:val="748151624"/>
        <w:docPartObj>
          <w:docPartGallery w:val="Table of Contents"/>
          <w:docPartUnique/>
        </w:docPartObj>
      </w:sdtPr>
      <w:sdtEndPr>
        <w:rPr>
          <w:b/>
          <w:bCs/>
          <w:noProof/>
        </w:rPr>
      </w:sdtEndPr>
      <w:sdtContent>
        <w:p w14:paraId="5DE2E183" w14:textId="77777777" w:rsidR="003867E9" w:rsidRDefault="003867E9" w:rsidP="003867E9">
          <w:pPr>
            <w:pStyle w:val="TOCHeading"/>
          </w:pPr>
          <w:r>
            <w:t>Table of Contents</w:t>
          </w:r>
        </w:p>
        <w:p w14:paraId="63F2501B" w14:textId="1C8CBEC5"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61F7FCC4" w14:textId="577F02AB"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01A8C6B2" w14:textId="260EB69D"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42DB45D3" w14:textId="64E690AD"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71127B1B" w14:textId="1CD83A04"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D099CBD" w14:textId="772F5EC4"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24CEE816" w14:textId="73512B98"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30AA5D59" w14:textId="4FD8B4BE"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2CBF281" w14:textId="187C8A65"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35230A2B" w14:textId="3A309DAE"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1C49DC27" w14:textId="72F44ABE"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588F976A" w14:textId="70B83268"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17B08FC8" w14:textId="77777777" w:rsidR="003867E9" w:rsidRDefault="003867E9" w:rsidP="003867E9">
          <w:r>
            <w:rPr>
              <w:b/>
              <w:bCs/>
              <w:noProof/>
            </w:rPr>
            <w:fldChar w:fldCharType="end"/>
          </w:r>
        </w:p>
      </w:sdtContent>
    </w:sdt>
    <w:p w14:paraId="6B88B010" w14:textId="77777777" w:rsidR="003867E9" w:rsidRDefault="003867E9" w:rsidP="003867E9">
      <w:pPr>
        <w:spacing w:before="100" w:beforeAutospacing="1" w:line="360" w:lineRule="auto"/>
        <w:rPr>
          <w:sz w:val="24"/>
          <w:szCs w:val="24"/>
        </w:rPr>
      </w:pPr>
    </w:p>
    <w:p w14:paraId="75D74FCB" w14:textId="77777777" w:rsidR="003867E9" w:rsidRDefault="003867E9" w:rsidP="003867E9">
      <w:pPr>
        <w:rPr>
          <w:sz w:val="24"/>
          <w:szCs w:val="24"/>
        </w:rPr>
      </w:pPr>
      <w:r>
        <w:rPr>
          <w:sz w:val="24"/>
          <w:szCs w:val="24"/>
        </w:rPr>
        <w:br w:type="page"/>
      </w:r>
    </w:p>
    <w:p w14:paraId="601D13DB"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568FB52A"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6225E8B8"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635DBA3A"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1DBE25AE"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22B83930"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1076AA07"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33657BE0"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574E1618"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69B268C3"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7C69FD11" w14:textId="77777777" w:rsidR="003867E9" w:rsidRPr="005F2654" w:rsidRDefault="003867E9" w:rsidP="003867E9">
      <w:pPr>
        <w:spacing w:line="360" w:lineRule="auto"/>
        <w:rPr>
          <w:sz w:val="24"/>
          <w:szCs w:val="24"/>
        </w:rPr>
      </w:pPr>
    </w:p>
    <w:p w14:paraId="091E7B87"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71759161"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46571DF0"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17246904"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6ADD7659"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4D122181"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4B9C1E5D"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3F45C115"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720D20A9"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7CAAF205"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513A91F"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1E4BD51E"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5E3BA4FB"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31351D28"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5DAC578E"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37A7BC20"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38E8F3CA" w14:textId="77777777" w:rsidR="003867E9" w:rsidRPr="005F2654" w:rsidRDefault="003867E9" w:rsidP="003867E9">
      <w:pPr>
        <w:spacing w:line="360" w:lineRule="auto"/>
        <w:rPr>
          <w:sz w:val="24"/>
          <w:szCs w:val="24"/>
        </w:rPr>
      </w:pPr>
    </w:p>
    <w:p w14:paraId="5BDD4FE4"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544ED0EB"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6EB1A135"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2F82664A"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389AFE6C"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2D1F5166"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25827991"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197E7C68"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24775542"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110E96A7"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77B637B1"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248375E4"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624E7794"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774E5B1A"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1409FBB2"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5E0989E5"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2EFBF2CE"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129E8FCC"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67FF391C"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453EC342"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13D59DE3"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0516B7F4"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539BBEBE"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18F15438"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7D38AFF9"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02C3D62D"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2DFC336C"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3F4D7D1F" w14:textId="77777777" w:rsidR="003867E9" w:rsidRPr="005F2654" w:rsidRDefault="003867E9" w:rsidP="003867E9">
      <w:pPr>
        <w:spacing w:line="360" w:lineRule="auto"/>
        <w:rPr>
          <w:sz w:val="24"/>
          <w:szCs w:val="24"/>
        </w:rPr>
      </w:pPr>
    </w:p>
    <w:p w14:paraId="1AC5D24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322184C1"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4AEE9D1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3F0DE91A"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13B4718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0C74DF4E"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7AA765D6"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02FAACEB"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65C875A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56578AE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77787F9B"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64C4464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58C9246D" w14:textId="77777777" w:rsidR="003867E9" w:rsidRPr="005F2654" w:rsidRDefault="003867E9" w:rsidP="003867E9">
      <w:pPr>
        <w:spacing w:line="360" w:lineRule="auto"/>
        <w:rPr>
          <w:sz w:val="24"/>
          <w:szCs w:val="24"/>
        </w:rPr>
      </w:pPr>
    </w:p>
    <w:p w14:paraId="3787557F" w14:textId="77777777" w:rsidR="003867E9" w:rsidRDefault="003867E9" w:rsidP="003867E9"/>
    <w:p w14:paraId="5DE7B231" w14:textId="77777777" w:rsidR="003867E9" w:rsidRDefault="003867E9" w:rsidP="003867E9"/>
    <w:p w14:paraId="1CABDF77" w14:textId="77777777" w:rsidR="003867E9" w:rsidRDefault="003867E9" w:rsidP="003867E9"/>
    <w:p w14:paraId="08A88DA8" w14:textId="77777777" w:rsidR="003867E9" w:rsidRDefault="003867E9" w:rsidP="003867E9"/>
    <w:p w14:paraId="454F2D10" w14:textId="77777777" w:rsidR="003867E9" w:rsidRDefault="003867E9" w:rsidP="003867E9"/>
    <w:p w14:paraId="0980A026" w14:textId="77777777" w:rsidR="003867E9" w:rsidRDefault="003867E9" w:rsidP="003867E9"/>
    <w:p w14:paraId="268C8369" w14:textId="77777777" w:rsidR="003867E9" w:rsidRDefault="003867E9" w:rsidP="003867E9"/>
    <w:p w14:paraId="779A100F" w14:textId="77777777" w:rsidR="003867E9" w:rsidRDefault="003867E9" w:rsidP="003867E9"/>
    <w:p w14:paraId="6C670323" w14:textId="77777777" w:rsidR="003867E9" w:rsidRDefault="003867E9" w:rsidP="003867E9"/>
    <w:p w14:paraId="46F040F0" w14:textId="77777777" w:rsidR="003867E9" w:rsidRDefault="003867E9" w:rsidP="003867E9"/>
    <w:p w14:paraId="09F80E55" w14:textId="77777777" w:rsidR="003867E9" w:rsidRDefault="003867E9" w:rsidP="003867E9"/>
    <w:p w14:paraId="0C4A8FE0" w14:textId="77777777" w:rsidR="003867E9" w:rsidRDefault="003867E9" w:rsidP="003867E9"/>
    <w:p w14:paraId="237E324F" w14:textId="77777777" w:rsidR="003867E9" w:rsidRDefault="003867E9" w:rsidP="003867E9"/>
    <w:p w14:paraId="3B5CC170" w14:textId="77777777" w:rsidR="003867E9" w:rsidRDefault="003867E9" w:rsidP="003867E9"/>
    <w:p w14:paraId="7075BD20" w14:textId="77777777" w:rsidR="003867E9" w:rsidRDefault="003867E9" w:rsidP="003867E9"/>
    <w:p w14:paraId="6FE573DA" w14:textId="77777777" w:rsidR="003867E9" w:rsidRDefault="003867E9" w:rsidP="003867E9"/>
    <w:p w14:paraId="509A5C85" w14:textId="77777777" w:rsidR="003867E9" w:rsidRDefault="003867E9" w:rsidP="003867E9"/>
    <w:p w14:paraId="4CDC2A90" w14:textId="77777777" w:rsidR="003867E9" w:rsidRDefault="003867E9" w:rsidP="003867E9">
      <w:pPr>
        <w:pStyle w:val="Heading1"/>
      </w:pPr>
      <w:r w:rsidRPr="00B12DEE">
        <w:lastRenderedPageBreak/>
        <w:t>Bibliography</w:t>
      </w:r>
    </w:p>
    <w:p w14:paraId="3559C4C2" w14:textId="77777777" w:rsidR="003867E9" w:rsidRDefault="003867E9" w:rsidP="003867E9"/>
    <w:p w14:paraId="4FDE1646" w14:textId="77777777" w:rsidR="003867E9" w:rsidRPr="00B12DEE" w:rsidRDefault="00B13568" w:rsidP="003867E9">
      <w:pPr>
        <w:rPr>
          <w:color w:val="000000" w:themeColor="text1"/>
        </w:rPr>
      </w:pPr>
      <w:hyperlink r:id="rId59" w:history="1">
        <w:r w:rsidR="003867E9" w:rsidRPr="00B12DEE">
          <w:rPr>
            <w:rStyle w:val="Hyperlink"/>
            <w:color w:val="000000" w:themeColor="text1"/>
          </w:rPr>
          <w:t>https://blog.ipleaders.in/free-consent/</w:t>
        </w:r>
      </w:hyperlink>
    </w:p>
    <w:p w14:paraId="1609666E" w14:textId="77777777" w:rsidR="003867E9" w:rsidRDefault="00B13568" w:rsidP="003867E9">
      <w:hyperlink r:id="rId60" w:history="1">
        <w:r w:rsidR="003867E9" w:rsidRPr="00B12DEE">
          <w:rPr>
            <w:rStyle w:val="Hyperlink"/>
            <w:color w:val="000000" w:themeColor="text1"/>
          </w:rPr>
          <w:t>https://egyankosh.ac.in/bitstream/123456789/13360/1/Unit-4.pdf</w:t>
        </w:r>
      </w:hyperlink>
    </w:p>
    <w:p w14:paraId="01AB4C20" w14:textId="77777777" w:rsidR="003867E9" w:rsidRPr="00B12DEE" w:rsidRDefault="003867E9" w:rsidP="003867E9"/>
    <w:p w14:paraId="549BAC12" w14:textId="77777777" w:rsidR="003867E9" w:rsidRDefault="003867E9" w:rsidP="003867E9">
      <w:pPr>
        <w:pStyle w:val="TOCHeading"/>
        <w:rPr>
          <w:noProof/>
        </w:rPr>
      </w:pPr>
      <w:r>
        <w:rPr>
          <w:noProof/>
        </w:rPr>
        <mc:AlternateContent>
          <mc:Choice Requires="wps">
            <w:drawing>
              <wp:anchor distT="0" distB="0" distL="114300" distR="114300" simplePos="0" relativeHeight="252081152" behindDoc="0" locked="0" layoutInCell="1" allowOverlap="1" wp14:anchorId="3691AB50" wp14:editId="0D65E5F2">
                <wp:simplePos x="0" y="0"/>
                <wp:positionH relativeFrom="column">
                  <wp:posOffset>735330</wp:posOffset>
                </wp:positionH>
                <wp:positionV relativeFrom="paragraph">
                  <wp:posOffset>228600</wp:posOffset>
                </wp:positionV>
                <wp:extent cx="5875020" cy="7046595"/>
                <wp:effectExtent l="152400" t="152400" r="144780" b="154305"/>
                <wp:wrapNone/>
                <wp:docPr id="476" name="Rectangle 476"/>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A4044" id="Rectangle 476" o:spid="_x0000_s1026" style="position:absolute;margin-left:57.9pt;margin-top:18pt;width:462.6pt;height:554.8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079104" behindDoc="0" locked="0" layoutInCell="1" allowOverlap="1" wp14:anchorId="19332C24" wp14:editId="5B310F88">
                <wp:simplePos x="0" y="0"/>
                <wp:positionH relativeFrom="column">
                  <wp:posOffset>6355715</wp:posOffset>
                </wp:positionH>
                <wp:positionV relativeFrom="paragraph">
                  <wp:posOffset>4299585</wp:posOffset>
                </wp:positionV>
                <wp:extent cx="865505" cy="2209165"/>
                <wp:effectExtent l="2540" t="3810" r="0" b="0"/>
                <wp:wrapNone/>
                <wp:docPr id="477"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0CBE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B9BA3E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32C24" id="Text Box 477" o:spid="_x0000_s1251" type="#_x0000_t202" style="position:absolute;margin-left:500.45pt;margin-top:338.55pt;width:68.15pt;height:173.9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A03AEAAJ0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moe57yEOXU0JxIEMIcGAo4FXEt3pOIkfJScf/zIFBx1n+25EsM11LgUtRLIazs&#10;gGIXOJvL2zCH8ODQtB2Bz85buCHvtEmyXoicOVMGktpzXmPIfv9Ot17+qv0v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NsU0DT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4A00CBEA"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B9BA3E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3251C75" w14:textId="77777777" w:rsidR="003867E9" w:rsidRDefault="003867E9" w:rsidP="003867E9">
      <w:r>
        <w:rPr>
          <w:noProof/>
        </w:rPr>
        <mc:AlternateContent>
          <mc:Choice Requires="wps">
            <w:drawing>
              <wp:anchor distT="0" distB="0" distL="114300" distR="114300" simplePos="0" relativeHeight="252088320" behindDoc="0" locked="0" layoutInCell="1" allowOverlap="1" wp14:anchorId="042DC5ED" wp14:editId="6B0ECFB0">
                <wp:simplePos x="0" y="0"/>
                <wp:positionH relativeFrom="column">
                  <wp:posOffset>2479675</wp:posOffset>
                </wp:positionH>
                <wp:positionV relativeFrom="paragraph">
                  <wp:posOffset>1684020</wp:posOffset>
                </wp:positionV>
                <wp:extent cx="1863416" cy="264795"/>
                <wp:effectExtent l="0" t="0" r="3810" b="1905"/>
                <wp:wrapNone/>
                <wp:docPr id="478" name="Text Box 478"/>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5D9E6FE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DC5ED" id="Text Box 478" o:spid="_x0000_s1252" type="#_x0000_t202" style="position:absolute;margin-left:195.25pt;margin-top:132.6pt;width:146.75pt;height:20.8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" filled="f" stroked="f" strokeweight=".5pt">
                <v:textbox inset="0,0,0,0">
                  <w:txbxContent>
                    <w:p w14:paraId="5D9E6FE4"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092416" behindDoc="0" locked="0" layoutInCell="1" allowOverlap="1" wp14:anchorId="324294CA" wp14:editId="3F52DAFB">
                <wp:simplePos x="0" y="0"/>
                <wp:positionH relativeFrom="column">
                  <wp:posOffset>4107815</wp:posOffset>
                </wp:positionH>
                <wp:positionV relativeFrom="paragraph">
                  <wp:posOffset>5368185</wp:posOffset>
                </wp:positionV>
                <wp:extent cx="5282565" cy="5282565"/>
                <wp:effectExtent l="19050" t="19050" r="32385" b="32385"/>
                <wp:wrapNone/>
                <wp:docPr id="479" name="Straight Connector 479"/>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3CE45" id="Straight Connector 479" o:spid="_x0000_s1026" style="position:absolute;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086272" behindDoc="0" locked="0" layoutInCell="1" allowOverlap="1" wp14:anchorId="68A7A19A" wp14:editId="01EF89A9">
                <wp:simplePos x="0" y="0"/>
                <wp:positionH relativeFrom="column">
                  <wp:posOffset>261620</wp:posOffset>
                </wp:positionH>
                <wp:positionV relativeFrom="paragraph">
                  <wp:posOffset>7237730</wp:posOffset>
                </wp:positionV>
                <wp:extent cx="914400" cy="304800"/>
                <wp:effectExtent l="0" t="0" r="15240" b="0"/>
                <wp:wrapNone/>
                <wp:docPr id="480" name="Text Box 48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FBDD1B5"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7A19A" id="Text Box 480" o:spid="_x0000_s1253" type="#_x0000_t202" style="position:absolute;margin-left:20.6pt;margin-top:569.9pt;width:1in;height:24pt;z-index:252086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JlEAIAACI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U9NZORsX2UFzwv08DNQHx9cKp9iw&#10;EF+YR65xcNRvfEYjNWA3OHuUtOB//u085SMFGKWkQ+3U1KK4KdHfLVKTZDY6fnR2o2MP5gFQjFN8&#10;F45nFy/4qEdXejBvKOpV6oEhZjl2qmkc3Yc46BcfBRerVU5CMTkWN3breCqdUEyIvvZvzLsz7BH5&#10;eoJRU6x6h/6QO+C/OkSQKlOTcB0wPMONQszknh9NUvrv/znr+rSXvwA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Idf&#10;gmUQAgAAIgQAAA4AAAAAAAAAAAAAAAAALgIAAGRycy9lMm9Eb2MueG1sUEsBAi0AFAAGAAgAAAAh&#10;APiwXyXgAAAADAEAAA8AAAAAAAAAAAAAAAAAagQAAGRycy9kb3ducmV2LnhtbFBLBQYAAAAABAAE&#10;APMAAAB3BQAAAAA=&#10;" filled="f" stroked="f" strokeweight=".5pt">
                <v:textbox inset="0,0,0,0">
                  <w:txbxContent>
                    <w:p w14:paraId="3FBDD1B5"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087296" behindDoc="0" locked="0" layoutInCell="1" allowOverlap="1" wp14:anchorId="5D80BD68" wp14:editId="2EEF34A6">
                <wp:simplePos x="0" y="0"/>
                <wp:positionH relativeFrom="column">
                  <wp:posOffset>1585838</wp:posOffset>
                </wp:positionH>
                <wp:positionV relativeFrom="paragraph">
                  <wp:posOffset>7183120</wp:posOffset>
                </wp:positionV>
                <wp:extent cx="5025390" cy="1492250"/>
                <wp:effectExtent l="0" t="0" r="3810" b="12700"/>
                <wp:wrapNone/>
                <wp:docPr id="481" name="Text Box 481"/>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065CA23D" w14:textId="77777777" w:rsidR="003867E9" w:rsidRPr="00846B4F" w:rsidRDefault="003867E9" w:rsidP="003867E9">
                            <w:pPr>
                              <w:spacing w:after="0"/>
                              <w:rPr>
                                <w:b/>
                                <w:bCs/>
                                <w:sz w:val="40"/>
                                <w:szCs w:val="40"/>
                              </w:rPr>
                            </w:pPr>
                            <w:r>
                              <w:rPr>
                                <w:b/>
                                <w:bCs/>
                                <w:sz w:val="40"/>
                                <w:szCs w:val="40"/>
                              </w:rPr>
                              <w:t>MUKESH SINGH NEGI</w:t>
                            </w:r>
                          </w:p>
                          <w:p w14:paraId="2AC8B66F"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710B839B"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0BD68" id="Text Box 481" o:spid="_x0000_s1254" type="#_x0000_t202" style="position:absolute;margin-left:124.85pt;margin-top:565.6pt;width:395.7pt;height:1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CXEtiVEgIAACYEAAAOAAAAAAAAAAAAAAAAAC4CAABkcnMvZTJvRG9jLnhtbFBLAQItABQABgAI&#10;AAAAIQC9ACJW4gAAAA4BAAAPAAAAAAAAAAAAAAAAAGwEAABkcnMvZG93bnJldi54bWxQSwUGAAAA&#10;AAQABADzAAAAewUAAAAA&#10;" filled="f" stroked="f" strokeweight=".5pt">
                <v:textbox inset="0,0,0,0">
                  <w:txbxContent>
                    <w:p w14:paraId="065CA23D" w14:textId="77777777" w:rsidR="003867E9" w:rsidRPr="00846B4F" w:rsidRDefault="003867E9" w:rsidP="003867E9">
                      <w:pPr>
                        <w:spacing w:after="0"/>
                        <w:rPr>
                          <w:b/>
                          <w:bCs/>
                          <w:sz w:val="40"/>
                          <w:szCs w:val="40"/>
                        </w:rPr>
                      </w:pPr>
                      <w:r>
                        <w:rPr>
                          <w:b/>
                          <w:bCs/>
                          <w:sz w:val="40"/>
                          <w:szCs w:val="40"/>
                        </w:rPr>
                        <w:t>MUKESH SINGH NEGI</w:t>
                      </w:r>
                    </w:p>
                    <w:p w14:paraId="2AC8B66F"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710B839B"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82176" behindDoc="0" locked="0" layoutInCell="1" allowOverlap="1" wp14:anchorId="29C38412" wp14:editId="4CAE701E">
                <wp:simplePos x="0" y="0"/>
                <wp:positionH relativeFrom="column">
                  <wp:posOffset>959727</wp:posOffset>
                </wp:positionH>
                <wp:positionV relativeFrom="paragraph">
                  <wp:posOffset>4206766</wp:posOffset>
                </wp:positionV>
                <wp:extent cx="6921719" cy="6333140"/>
                <wp:effectExtent l="171450" t="114300" r="50800" b="182245"/>
                <wp:wrapNone/>
                <wp:docPr id="482" name="Group 482"/>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483" name="Straight Connector 483"/>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84" name="Straight Connector 484"/>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D744E6" id="Group 482" o:spid="_x0000_s1026" style="position:absolute;margin-left:75.55pt;margin-top:331.25pt;width:545pt;height:498.65pt;z-index:252082176;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">
                <v:line id="Straight Connector 483"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" strokecolor="white [3212]" strokeweight="30pt"/>
                <v:line id="Straight Connector 484"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" strokecolor="white [3212]" strokeweight="15pt"/>
              </v:group>
            </w:pict>
          </mc:Fallback>
        </mc:AlternateContent>
      </w:r>
      <w:r>
        <w:rPr>
          <w:noProof/>
        </w:rPr>
        <mc:AlternateContent>
          <mc:Choice Requires="wps">
            <w:drawing>
              <wp:anchor distT="0" distB="0" distL="114300" distR="114300" simplePos="0" relativeHeight="252091392" behindDoc="0" locked="0" layoutInCell="1" allowOverlap="1" wp14:anchorId="5B1016F9" wp14:editId="134E33C3">
                <wp:simplePos x="0" y="0"/>
                <wp:positionH relativeFrom="column">
                  <wp:posOffset>3989705</wp:posOffset>
                </wp:positionH>
                <wp:positionV relativeFrom="paragraph">
                  <wp:posOffset>5249011</wp:posOffset>
                </wp:positionV>
                <wp:extent cx="5282565" cy="5282565"/>
                <wp:effectExtent l="38100" t="38100" r="51435" b="70485"/>
                <wp:wrapNone/>
                <wp:docPr id="485" name="Straight Connector 485"/>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106D9" id="Straight Connector 485"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090368" behindDoc="0" locked="0" layoutInCell="1" allowOverlap="1" wp14:anchorId="3A24897F" wp14:editId="26BB95D2">
                <wp:simplePos x="0" y="0"/>
                <wp:positionH relativeFrom="column">
                  <wp:posOffset>3628390</wp:posOffset>
                </wp:positionH>
                <wp:positionV relativeFrom="paragraph">
                  <wp:posOffset>5289550</wp:posOffset>
                </wp:positionV>
                <wp:extent cx="5282565" cy="5282565"/>
                <wp:effectExtent l="95250" t="76200" r="0" b="108585"/>
                <wp:wrapNone/>
                <wp:docPr id="486" name="Straight Connector 486"/>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EFFE4" id="Straight Connector 486" o:spid="_x0000_s1026" style="position:absolute;flip:x;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83200" behindDoc="0" locked="0" layoutInCell="1" allowOverlap="1" wp14:anchorId="056F541D" wp14:editId="1AFA8034">
                <wp:simplePos x="0" y="0"/>
                <wp:positionH relativeFrom="column">
                  <wp:posOffset>-1513205</wp:posOffset>
                </wp:positionH>
                <wp:positionV relativeFrom="paragraph">
                  <wp:posOffset>-2092363</wp:posOffset>
                </wp:positionV>
                <wp:extent cx="5282565" cy="5282565"/>
                <wp:effectExtent l="95250" t="76200" r="0" b="108585"/>
                <wp:wrapNone/>
                <wp:docPr id="487" name="Straight Connector 487"/>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E99D8" id="Straight Connector 487" o:spid="_x0000_s1026" style="position:absolute;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84224" behindDoc="0" locked="0" layoutInCell="1" allowOverlap="1" wp14:anchorId="1715100D" wp14:editId="1E158F4D">
                <wp:simplePos x="0" y="0"/>
                <wp:positionH relativeFrom="column">
                  <wp:posOffset>-1346835</wp:posOffset>
                </wp:positionH>
                <wp:positionV relativeFrom="paragraph">
                  <wp:posOffset>-1371600</wp:posOffset>
                </wp:positionV>
                <wp:extent cx="5924550" cy="5924550"/>
                <wp:effectExtent l="304800" t="285750" r="247650" b="323850"/>
                <wp:wrapNone/>
                <wp:docPr id="488" name="Straight Connector 488"/>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39D56" id="Straight Connector 488" o:spid="_x0000_s1026" style="position:absolute;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080128" behindDoc="0" locked="0" layoutInCell="1" allowOverlap="1" wp14:anchorId="3C2748E0" wp14:editId="4A23934A">
                <wp:simplePos x="0" y="0"/>
                <wp:positionH relativeFrom="column">
                  <wp:posOffset>-1657350</wp:posOffset>
                </wp:positionH>
                <wp:positionV relativeFrom="paragraph">
                  <wp:posOffset>-1371600</wp:posOffset>
                </wp:positionV>
                <wp:extent cx="5282565" cy="5282565"/>
                <wp:effectExtent l="171450" t="152400" r="146685" b="184785"/>
                <wp:wrapNone/>
                <wp:docPr id="489" name="Straight Connector 489"/>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37BA1" id="Straight Connector 489" o:spid="_x0000_s1026" style="position:absolute;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71C1A040" w14:textId="77777777" w:rsidR="003867E9" w:rsidRDefault="003867E9" w:rsidP="003867E9">
      <w:pPr>
        <w:rPr>
          <w:sz w:val="24"/>
          <w:szCs w:val="24"/>
        </w:rPr>
      </w:pPr>
      <w:r>
        <w:rPr>
          <w:noProof/>
        </w:rPr>
        <mc:AlternateContent>
          <mc:Choice Requires="wps">
            <w:drawing>
              <wp:anchor distT="0" distB="0" distL="114300" distR="114300" simplePos="0" relativeHeight="252089344" behindDoc="0" locked="0" layoutInCell="1" allowOverlap="1" wp14:anchorId="51D65686" wp14:editId="26C227F3">
                <wp:simplePos x="0" y="0"/>
                <wp:positionH relativeFrom="column">
                  <wp:posOffset>1089660</wp:posOffset>
                </wp:positionH>
                <wp:positionV relativeFrom="paragraph">
                  <wp:posOffset>3353435</wp:posOffset>
                </wp:positionV>
                <wp:extent cx="4853940" cy="2308860"/>
                <wp:effectExtent l="0" t="0" r="3810" b="15240"/>
                <wp:wrapNone/>
                <wp:docPr id="490" name="Text Box 490"/>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574D18D6"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43BEA142"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33D40D0" w14:textId="77777777" w:rsidR="003867E9" w:rsidRPr="003F5839" w:rsidRDefault="003867E9" w:rsidP="003867E9">
                            <w:pPr>
                              <w:jc w:val="center"/>
                              <w:rPr>
                                <w:i/>
                                <w:iCs/>
                                <w:sz w:val="48"/>
                                <w:szCs w:val="48"/>
                                <w:lang w:val="en-IN"/>
                              </w:rPr>
                            </w:pPr>
                            <w:r w:rsidRPr="003F5839">
                              <w:rPr>
                                <w:i/>
                                <w:iCs/>
                                <w:sz w:val="48"/>
                                <w:szCs w:val="48"/>
                                <w:lang w:val="en-IN"/>
                              </w:rPr>
                              <w:t>Topic</w:t>
                            </w:r>
                          </w:p>
                          <w:p w14:paraId="5FEC2B40"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65686" id="Text Box 490" o:spid="_x0000_s1255" type="#_x0000_t202" style="position:absolute;margin-left:85.8pt;margin-top:264.05pt;width:382.2pt;height:181.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C5SqzdEwIAACYEAAAOAAAAAAAAAAAAAAAAAC4CAABkcnMvZTJvRG9jLnhtbFBLAQItABQABgAI&#10;AAAAIQBCxjul4QAAAAsBAAAPAAAAAAAAAAAAAAAAAG0EAABkcnMvZG93bnJldi54bWxQSwUGAAAA&#10;AAQABADzAAAAewUAAAAA&#10;" filled="f" stroked="f" strokeweight=".5pt">
                <v:textbox inset="0,0,0,0">
                  <w:txbxContent>
                    <w:p w14:paraId="574D18D6"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43BEA142"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33D40D0" w14:textId="77777777" w:rsidR="003867E9" w:rsidRPr="003F5839" w:rsidRDefault="003867E9" w:rsidP="003867E9">
                      <w:pPr>
                        <w:jc w:val="center"/>
                        <w:rPr>
                          <w:i/>
                          <w:iCs/>
                          <w:sz w:val="48"/>
                          <w:szCs w:val="48"/>
                          <w:lang w:val="en-IN"/>
                        </w:rPr>
                      </w:pPr>
                      <w:r w:rsidRPr="003F5839">
                        <w:rPr>
                          <w:i/>
                          <w:iCs/>
                          <w:sz w:val="48"/>
                          <w:szCs w:val="48"/>
                          <w:lang w:val="en-IN"/>
                        </w:rPr>
                        <w:t>Topic</w:t>
                      </w:r>
                    </w:p>
                    <w:p w14:paraId="5FEC2B40"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085248" behindDoc="0" locked="0" layoutInCell="1" allowOverlap="1" wp14:anchorId="018363E2" wp14:editId="289B76F9">
                <wp:simplePos x="0" y="0"/>
                <wp:positionH relativeFrom="column">
                  <wp:posOffset>1756410</wp:posOffset>
                </wp:positionH>
                <wp:positionV relativeFrom="paragraph">
                  <wp:posOffset>2085975</wp:posOffset>
                </wp:positionV>
                <wp:extent cx="3116581" cy="1345565"/>
                <wp:effectExtent l="0" t="0" r="7620" b="6985"/>
                <wp:wrapNone/>
                <wp:docPr id="491" name="Group 491"/>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492" name="Text Box 492"/>
                        <wps:cNvSpPr txBox="1"/>
                        <wps:spPr>
                          <a:xfrm>
                            <a:off x="-922704" y="606471"/>
                            <a:ext cx="499300" cy="1035167"/>
                          </a:xfrm>
                          <a:prstGeom prst="rect">
                            <a:avLst/>
                          </a:prstGeom>
                          <a:noFill/>
                          <a:ln w="6350">
                            <a:noFill/>
                          </a:ln>
                        </wps:spPr>
                        <wps:txbx>
                          <w:txbxContent>
                            <w:p w14:paraId="0A6ED0E9"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8513025"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493" name="Text Box 493"/>
                        <wps:cNvSpPr txBox="1"/>
                        <wps:spPr>
                          <a:xfrm>
                            <a:off x="-1071868" y="87053"/>
                            <a:ext cx="825384" cy="519418"/>
                          </a:xfrm>
                          <a:prstGeom prst="rect">
                            <a:avLst/>
                          </a:prstGeom>
                          <a:noFill/>
                          <a:ln w="6350">
                            <a:noFill/>
                          </a:ln>
                        </wps:spPr>
                        <wps:txbx>
                          <w:txbxContent>
                            <w:p w14:paraId="459EED8C"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8363E2" id="Group 491" o:spid="_x0000_s1256" style="position:absolute;margin-left:138.3pt;margin-top:164.25pt;width:245.4pt;height:105.95pt;z-index:252085248;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LE27ZLNAgAANQgAAA4AAAAAAAAAAAAAAAAALgIAAGRycy9lMm9E&#10;b2MueG1sUEsBAi0AFAAGAAgAAAAhAHbKdnbjAAAACwEAAA8AAAAAAAAAAAAAAAAAJwUAAGRycy9k&#10;b3ducmV2LnhtbFBLBQYAAAAABAAEAPMAAAA3BgAAAAA=&#10;">
                <v:shape id="Text Box 492" o:spid="_x0000_s1257"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" filled="f" stroked="f" strokeweight=".5pt">
                  <v:textbox inset="0,0,0,0">
                    <w:txbxContent>
                      <w:p w14:paraId="0A6ED0E9"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8513025"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493" o:spid="_x0000_s1258"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" filled="f" stroked="f" strokeweight=".5pt">
                  <v:textbox inset="0,0,0,0">
                    <w:txbxContent>
                      <w:p w14:paraId="459EED8C"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2C2D98E2" w14:textId="77777777" w:rsidR="003867E9" w:rsidRDefault="003867E9" w:rsidP="003867E9">
      <w:pPr>
        <w:pStyle w:val="TOCHeading"/>
        <w:rPr>
          <w:rFonts w:asciiTheme="minorHAnsi" w:eastAsiaTheme="minorEastAsia" w:hAnsiTheme="minorHAnsi" w:cstheme="minorBidi"/>
          <w:color w:val="auto"/>
          <w:sz w:val="22"/>
          <w:szCs w:val="22"/>
        </w:rPr>
      </w:pPr>
    </w:p>
    <w:p w14:paraId="6C4EE3A6"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093440" behindDoc="0" locked="0" layoutInCell="1" allowOverlap="1" wp14:anchorId="6F2FE5D4" wp14:editId="1B90E446">
                <wp:simplePos x="0" y="0"/>
                <wp:positionH relativeFrom="column">
                  <wp:posOffset>6355715</wp:posOffset>
                </wp:positionH>
                <wp:positionV relativeFrom="paragraph">
                  <wp:posOffset>4299585</wp:posOffset>
                </wp:positionV>
                <wp:extent cx="865505" cy="2209165"/>
                <wp:effectExtent l="2540" t="3810" r="0" b="0"/>
                <wp:wrapNone/>
                <wp:docPr id="494"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0627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A0F078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FE5D4" id="Text Box 494" o:spid="_x0000_s1259" type="#_x0000_t202" style="position:absolute;margin-left:500.45pt;margin-top:338.55pt;width:68.15pt;height:173.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DOjt3/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4D40627C"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A0F078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2980576F" w14:textId="77777777" w:rsidR="003867E9" w:rsidRPr="00653E78" w:rsidRDefault="003867E9" w:rsidP="003867E9">
      <w:pPr>
        <w:jc w:val="center"/>
        <w:rPr>
          <w:b/>
          <w:i/>
          <w:sz w:val="40"/>
          <w:szCs w:val="40"/>
        </w:rPr>
      </w:pPr>
      <w:r w:rsidRPr="00653E78">
        <w:rPr>
          <w:rFonts w:hint="eastAsia"/>
          <w:b/>
          <w:i/>
          <w:sz w:val="40"/>
          <w:szCs w:val="40"/>
        </w:rPr>
        <w:t>Acknowledgement</w:t>
      </w:r>
    </w:p>
    <w:p w14:paraId="3BA7082E"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11F191CC"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7B7304B7" w14:textId="77777777" w:rsidR="003867E9" w:rsidRDefault="003867E9" w:rsidP="003867E9">
      <w:pPr>
        <w:spacing w:line="360" w:lineRule="auto"/>
        <w:rPr>
          <w:sz w:val="32"/>
          <w:szCs w:val="32"/>
        </w:rPr>
      </w:pPr>
    </w:p>
    <w:p w14:paraId="0688D6DF" w14:textId="77777777" w:rsidR="003867E9" w:rsidRDefault="003867E9" w:rsidP="003867E9">
      <w:pPr>
        <w:spacing w:line="360" w:lineRule="auto"/>
        <w:rPr>
          <w:sz w:val="32"/>
          <w:szCs w:val="32"/>
        </w:rPr>
      </w:pPr>
    </w:p>
    <w:p w14:paraId="4AA7DC30" w14:textId="77777777" w:rsidR="003867E9" w:rsidRDefault="003867E9" w:rsidP="003867E9">
      <w:pPr>
        <w:spacing w:line="360" w:lineRule="auto"/>
        <w:rPr>
          <w:sz w:val="32"/>
          <w:szCs w:val="32"/>
        </w:rPr>
      </w:pPr>
    </w:p>
    <w:p w14:paraId="24B6F99A" w14:textId="77777777" w:rsidR="003867E9" w:rsidRDefault="003867E9" w:rsidP="003867E9">
      <w:pPr>
        <w:spacing w:line="360" w:lineRule="auto"/>
        <w:rPr>
          <w:sz w:val="32"/>
          <w:szCs w:val="32"/>
        </w:rPr>
      </w:pPr>
    </w:p>
    <w:p w14:paraId="1A924C75" w14:textId="77777777" w:rsidR="003867E9" w:rsidRDefault="003867E9" w:rsidP="003867E9">
      <w:pPr>
        <w:spacing w:line="360" w:lineRule="auto"/>
        <w:rPr>
          <w:sz w:val="32"/>
          <w:szCs w:val="32"/>
        </w:rPr>
      </w:pPr>
    </w:p>
    <w:p w14:paraId="798BF13A" w14:textId="77777777" w:rsidR="003867E9" w:rsidRDefault="003867E9" w:rsidP="003867E9">
      <w:pPr>
        <w:spacing w:line="360" w:lineRule="auto"/>
        <w:rPr>
          <w:sz w:val="32"/>
          <w:szCs w:val="32"/>
        </w:rPr>
      </w:pPr>
    </w:p>
    <w:p w14:paraId="08B23E47" w14:textId="77777777" w:rsidR="003867E9" w:rsidRDefault="003867E9" w:rsidP="003867E9">
      <w:pPr>
        <w:spacing w:line="360" w:lineRule="auto"/>
        <w:rPr>
          <w:sz w:val="32"/>
          <w:szCs w:val="32"/>
        </w:rPr>
      </w:pPr>
    </w:p>
    <w:p w14:paraId="390BD52D" w14:textId="77777777" w:rsidR="003867E9" w:rsidRDefault="003867E9" w:rsidP="003867E9">
      <w:pPr>
        <w:spacing w:line="360" w:lineRule="auto"/>
        <w:rPr>
          <w:sz w:val="32"/>
          <w:szCs w:val="32"/>
        </w:rPr>
      </w:pPr>
    </w:p>
    <w:p w14:paraId="15FDFFB5" w14:textId="77777777" w:rsidR="003867E9" w:rsidRPr="008777F4" w:rsidRDefault="003867E9" w:rsidP="003867E9">
      <w:pPr>
        <w:spacing w:line="360" w:lineRule="auto"/>
        <w:rPr>
          <w:sz w:val="32"/>
          <w:szCs w:val="32"/>
        </w:rPr>
      </w:pPr>
    </w:p>
    <w:p w14:paraId="4C478CDC" w14:textId="77777777" w:rsidR="003867E9" w:rsidRDefault="003867E9" w:rsidP="003867E9"/>
    <w:sdt>
      <w:sdtPr>
        <w:rPr>
          <w:rFonts w:asciiTheme="minorHAnsi" w:eastAsiaTheme="minorEastAsia" w:hAnsiTheme="minorHAnsi" w:cstheme="minorBidi"/>
          <w:color w:val="auto"/>
          <w:sz w:val="22"/>
          <w:szCs w:val="22"/>
        </w:rPr>
        <w:id w:val="-186833892"/>
        <w:docPartObj>
          <w:docPartGallery w:val="Table of Contents"/>
          <w:docPartUnique/>
        </w:docPartObj>
      </w:sdtPr>
      <w:sdtEndPr>
        <w:rPr>
          <w:b/>
          <w:bCs/>
          <w:noProof/>
        </w:rPr>
      </w:sdtEndPr>
      <w:sdtContent>
        <w:p w14:paraId="6FF3A00C" w14:textId="77777777" w:rsidR="003867E9" w:rsidRDefault="003867E9" w:rsidP="003867E9">
          <w:pPr>
            <w:pStyle w:val="TOCHeading"/>
          </w:pPr>
          <w:r>
            <w:t>Table of Contents</w:t>
          </w:r>
        </w:p>
        <w:p w14:paraId="704FDB2D" w14:textId="6ECDB1FD"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42984010" w14:textId="7190D249"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65DE833F" w14:textId="41A75AA5"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245DF522" w14:textId="4B32FE90"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4391ECBF" w14:textId="43980370"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0343B98" w14:textId="641AC65E"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EDF18BF" w14:textId="0F940BF1"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FC5521E" w14:textId="76CF725A"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FEC371E" w14:textId="5CF3BD52"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40B5B29" w14:textId="23B3BC5F"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2B4DE87" w14:textId="7500A0CF"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2FC9C872" w14:textId="32624109"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6B1B8A5D" w14:textId="77777777" w:rsidR="003867E9" w:rsidRDefault="003867E9" w:rsidP="003867E9">
          <w:r>
            <w:rPr>
              <w:b/>
              <w:bCs/>
              <w:noProof/>
            </w:rPr>
            <w:fldChar w:fldCharType="end"/>
          </w:r>
        </w:p>
      </w:sdtContent>
    </w:sdt>
    <w:p w14:paraId="1A980088" w14:textId="77777777" w:rsidR="003867E9" w:rsidRDefault="003867E9" w:rsidP="003867E9">
      <w:pPr>
        <w:spacing w:before="100" w:beforeAutospacing="1" w:line="360" w:lineRule="auto"/>
        <w:rPr>
          <w:sz w:val="24"/>
          <w:szCs w:val="24"/>
        </w:rPr>
      </w:pPr>
    </w:p>
    <w:p w14:paraId="545926DD" w14:textId="77777777" w:rsidR="003867E9" w:rsidRDefault="003867E9" w:rsidP="003867E9">
      <w:pPr>
        <w:rPr>
          <w:sz w:val="24"/>
          <w:szCs w:val="24"/>
        </w:rPr>
      </w:pPr>
      <w:r>
        <w:rPr>
          <w:sz w:val="24"/>
          <w:szCs w:val="24"/>
        </w:rPr>
        <w:br w:type="page"/>
      </w:r>
    </w:p>
    <w:p w14:paraId="7B34D4BB"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34D21214"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7A0C64C0"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488211A3"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40EB65AB"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21A82797"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4B0396DC"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63BF48F1"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3C5E2948"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03627FEF"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74D29FF4" w14:textId="77777777" w:rsidR="003867E9" w:rsidRPr="005F2654" w:rsidRDefault="003867E9" w:rsidP="003867E9">
      <w:pPr>
        <w:spacing w:line="360" w:lineRule="auto"/>
        <w:rPr>
          <w:sz w:val="24"/>
          <w:szCs w:val="24"/>
        </w:rPr>
      </w:pPr>
    </w:p>
    <w:p w14:paraId="4F4F5351"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313C380C"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6E3EF43B"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002C6D67"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436DC689"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65663F80"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1E9EEF8A"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52583309"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1CAAB910"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5C8A57A7"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42518E64"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4DD05B4F"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4D4BBC64"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6D87283C"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751F72D1"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5284A0DA"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451BBECF" w14:textId="77777777" w:rsidR="003867E9" w:rsidRPr="005F2654" w:rsidRDefault="003867E9" w:rsidP="003867E9">
      <w:pPr>
        <w:spacing w:line="360" w:lineRule="auto"/>
        <w:rPr>
          <w:sz w:val="24"/>
          <w:szCs w:val="24"/>
        </w:rPr>
      </w:pPr>
    </w:p>
    <w:p w14:paraId="5473EF74"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7EB61053"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299D4287"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110E10FC"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63AE4227"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2F2CAB42"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5FB2DBB1"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6BA2F189"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6519059C"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0BF920CB"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6F6BCD88"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15B8C6AE"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6CAAC6D1"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6E9A364F"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2D22749A"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1DE0142F"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3873198E"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32A82531"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77A7A303"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75259E9A"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3F42652B"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712FF9C3"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588D9132"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4A07FF9C"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2FE5D259"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1EC36F89"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4A9A8E05"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264738F3" w14:textId="77777777" w:rsidR="003867E9" w:rsidRPr="005F2654" w:rsidRDefault="003867E9" w:rsidP="003867E9">
      <w:pPr>
        <w:spacing w:line="360" w:lineRule="auto"/>
        <w:rPr>
          <w:sz w:val="24"/>
          <w:szCs w:val="24"/>
        </w:rPr>
      </w:pPr>
    </w:p>
    <w:p w14:paraId="156081AB"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325B4A39"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733B430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4387209C"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31FADC03"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7FD722AC"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7B5A1A8A"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4AB91C4A"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A7F1BF9"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3960F82C"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581D8C3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00993131"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1000C70C" w14:textId="77777777" w:rsidR="003867E9" w:rsidRPr="005F2654" w:rsidRDefault="003867E9" w:rsidP="003867E9">
      <w:pPr>
        <w:spacing w:line="360" w:lineRule="auto"/>
        <w:rPr>
          <w:sz w:val="24"/>
          <w:szCs w:val="24"/>
        </w:rPr>
      </w:pPr>
    </w:p>
    <w:p w14:paraId="08E0CB37" w14:textId="77777777" w:rsidR="003867E9" w:rsidRDefault="003867E9" w:rsidP="003867E9"/>
    <w:p w14:paraId="32E0B045" w14:textId="77777777" w:rsidR="003867E9" w:rsidRDefault="003867E9" w:rsidP="003867E9"/>
    <w:p w14:paraId="70D71A7F" w14:textId="77777777" w:rsidR="003867E9" w:rsidRDefault="003867E9" w:rsidP="003867E9"/>
    <w:p w14:paraId="07207104" w14:textId="77777777" w:rsidR="003867E9" w:rsidRDefault="003867E9" w:rsidP="003867E9"/>
    <w:p w14:paraId="029C4D7F" w14:textId="77777777" w:rsidR="003867E9" w:rsidRDefault="003867E9" w:rsidP="003867E9"/>
    <w:p w14:paraId="4155A69A" w14:textId="77777777" w:rsidR="003867E9" w:rsidRDefault="003867E9" w:rsidP="003867E9"/>
    <w:p w14:paraId="0DE534E6" w14:textId="77777777" w:rsidR="003867E9" w:rsidRDefault="003867E9" w:rsidP="003867E9"/>
    <w:p w14:paraId="2D2B0298" w14:textId="77777777" w:rsidR="003867E9" w:rsidRDefault="003867E9" w:rsidP="003867E9"/>
    <w:p w14:paraId="660F4D0B" w14:textId="77777777" w:rsidR="003867E9" w:rsidRDefault="003867E9" w:rsidP="003867E9"/>
    <w:p w14:paraId="740B984D" w14:textId="77777777" w:rsidR="003867E9" w:rsidRDefault="003867E9" w:rsidP="003867E9"/>
    <w:p w14:paraId="7BDEC518" w14:textId="77777777" w:rsidR="003867E9" w:rsidRDefault="003867E9" w:rsidP="003867E9"/>
    <w:p w14:paraId="2C3C2521" w14:textId="77777777" w:rsidR="003867E9" w:rsidRDefault="003867E9" w:rsidP="003867E9"/>
    <w:p w14:paraId="1A691CC3" w14:textId="77777777" w:rsidR="003867E9" w:rsidRDefault="003867E9" w:rsidP="003867E9"/>
    <w:p w14:paraId="4D811A0A" w14:textId="77777777" w:rsidR="003867E9" w:rsidRDefault="003867E9" w:rsidP="003867E9"/>
    <w:p w14:paraId="6CD0CA1F" w14:textId="77777777" w:rsidR="003867E9" w:rsidRDefault="003867E9" w:rsidP="003867E9"/>
    <w:p w14:paraId="20E6F4F5" w14:textId="77777777" w:rsidR="003867E9" w:rsidRDefault="003867E9" w:rsidP="003867E9"/>
    <w:p w14:paraId="575031D8" w14:textId="77777777" w:rsidR="003867E9" w:rsidRDefault="003867E9" w:rsidP="003867E9"/>
    <w:p w14:paraId="3A951950" w14:textId="77777777" w:rsidR="003867E9" w:rsidRDefault="003867E9" w:rsidP="003867E9">
      <w:pPr>
        <w:pStyle w:val="Heading1"/>
      </w:pPr>
      <w:r w:rsidRPr="00B12DEE">
        <w:lastRenderedPageBreak/>
        <w:t>Bibliography</w:t>
      </w:r>
    </w:p>
    <w:p w14:paraId="04F8F6D8" w14:textId="77777777" w:rsidR="003867E9" w:rsidRDefault="003867E9" w:rsidP="003867E9"/>
    <w:p w14:paraId="5E227BB5" w14:textId="77777777" w:rsidR="003867E9" w:rsidRPr="00B12DEE" w:rsidRDefault="00B13568" w:rsidP="003867E9">
      <w:pPr>
        <w:rPr>
          <w:color w:val="000000" w:themeColor="text1"/>
        </w:rPr>
      </w:pPr>
      <w:hyperlink r:id="rId61" w:history="1">
        <w:r w:rsidR="003867E9" w:rsidRPr="00B12DEE">
          <w:rPr>
            <w:rStyle w:val="Hyperlink"/>
            <w:color w:val="000000" w:themeColor="text1"/>
          </w:rPr>
          <w:t>https://blog.ipleaders.in/free-consent/</w:t>
        </w:r>
      </w:hyperlink>
    </w:p>
    <w:p w14:paraId="6BF0B448" w14:textId="77777777" w:rsidR="003867E9" w:rsidRDefault="00B13568" w:rsidP="003867E9">
      <w:hyperlink r:id="rId62" w:history="1">
        <w:r w:rsidR="003867E9" w:rsidRPr="00B12DEE">
          <w:rPr>
            <w:rStyle w:val="Hyperlink"/>
            <w:color w:val="000000" w:themeColor="text1"/>
          </w:rPr>
          <w:t>https://egyankosh.ac.in/bitstream/123456789/13360/1/Unit-4.pdf</w:t>
        </w:r>
      </w:hyperlink>
    </w:p>
    <w:p w14:paraId="0C410CB8" w14:textId="77777777" w:rsidR="003867E9" w:rsidRPr="00B12DEE" w:rsidRDefault="003867E9" w:rsidP="003867E9"/>
    <w:p w14:paraId="7B2D7883" w14:textId="77777777" w:rsidR="003867E9" w:rsidRDefault="003867E9" w:rsidP="003867E9">
      <w:pPr>
        <w:pStyle w:val="TOCHeading"/>
        <w:rPr>
          <w:noProof/>
        </w:rPr>
      </w:pPr>
      <w:r>
        <w:rPr>
          <w:noProof/>
        </w:rPr>
        <mc:AlternateContent>
          <mc:Choice Requires="wps">
            <w:drawing>
              <wp:anchor distT="0" distB="0" distL="114300" distR="114300" simplePos="0" relativeHeight="252097536" behindDoc="0" locked="0" layoutInCell="1" allowOverlap="1" wp14:anchorId="1D29BEF5" wp14:editId="658F6E88">
                <wp:simplePos x="0" y="0"/>
                <wp:positionH relativeFrom="column">
                  <wp:posOffset>735330</wp:posOffset>
                </wp:positionH>
                <wp:positionV relativeFrom="paragraph">
                  <wp:posOffset>228600</wp:posOffset>
                </wp:positionV>
                <wp:extent cx="5875020" cy="7046595"/>
                <wp:effectExtent l="152400" t="152400" r="144780" b="154305"/>
                <wp:wrapNone/>
                <wp:docPr id="495" name="Rectangle 495"/>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5A4ED" id="Rectangle 495" o:spid="_x0000_s1026" style="position:absolute;margin-left:57.9pt;margin-top:18pt;width:462.6pt;height:554.8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095488" behindDoc="0" locked="0" layoutInCell="1" allowOverlap="1" wp14:anchorId="4A9033B8" wp14:editId="191CEB4B">
                <wp:simplePos x="0" y="0"/>
                <wp:positionH relativeFrom="column">
                  <wp:posOffset>6355715</wp:posOffset>
                </wp:positionH>
                <wp:positionV relativeFrom="paragraph">
                  <wp:posOffset>4299585</wp:posOffset>
                </wp:positionV>
                <wp:extent cx="865505" cy="2209165"/>
                <wp:effectExtent l="2540" t="3810" r="0" b="0"/>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3F714"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5EA85A5"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033B8" id="Text Box 496" o:spid="_x0000_s1260" type="#_x0000_t202" style="position:absolute;margin-left:500.45pt;margin-top:338.55pt;width:68.15pt;height:173.9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DZF6T7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11C3F714"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25EA85A5"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1A7539DF" w14:textId="77777777" w:rsidR="003867E9" w:rsidRDefault="003867E9" w:rsidP="003867E9">
      <w:r>
        <w:rPr>
          <w:noProof/>
        </w:rPr>
        <mc:AlternateContent>
          <mc:Choice Requires="wps">
            <w:drawing>
              <wp:anchor distT="0" distB="0" distL="114300" distR="114300" simplePos="0" relativeHeight="252104704" behindDoc="0" locked="0" layoutInCell="1" allowOverlap="1" wp14:anchorId="057B60BC" wp14:editId="693AC085">
                <wp:simplePos x="0" y="0"/>
                <wp:positionH relativeFrom="column">
                  <wp:posOffset>2479675</wp:posOffset>
                </wp:positionH>
                <wp:positionV relativeFrom="paragraph">
                  <wp:posOffset>1684020</wp:posOffset>
                </wp:positionV>
                <wp:extent cx="1863416" cy="264795"/>
                <wp:effectExtent l="0" t="0" r="3810" b="1905"/>
                <wp:wrapNone/>
                <wp:docPr id="497" name="Text Box 497"/>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2E69F02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B60BC" id="Text Box 497" o:spid="_x0000_s1261" type="#_x0000_t202" style="position:absolute;margin-left:195.25pt;margin-top:132.6pt;width:146.75pt;height:20.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EbPWkgTAgAAJQQAAA4AAAAAAAAAAAAAAAAALgIAAGRycy9lMm9Eb2MueG1sUEsBAi0AFAAGAAgA&#10;AAAhADLJqbjgAAAACwEAAA8AAAAAAAAAAAAAAAAAbQQAAGRycy9kb3ducmV2LnhtbFBLBQYAAAAA&#10;BAAEAPMAAAB6BQAAAAA=&#10;" filled="f" stroked="f" strokeweight=".5pt">
                <v:textbox inset="0,0,0,0">
                  <w:txbxContent>
                    <w:p w14:paraId="2E69F02D"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108800" behindDoc="0" locked="0" layoutInCell="1" allowOverlap="1" wp14:anchorId="0DF89F50" wp14:editId="1604703F">
                <wp:simplePos x="0" y="0"/>
                <wp:positionH relativeFrom="column">
                  <wp:posOffset>4107815</wp:posOffset>
                </wp:positionH>
                <wp:positionV relativeFrom="paragraph">
                  <wp:posOffset>5368185</wp:posOffset>
                </wp:positionV>
                <wp:extent cx="5282565" cy="5282565"/>
                <wp:effectExtent l="19050" t="19050" r="32385" b="32385"/>
                <wp:wrapNone/>
                <wp:docPr id="498" name="Straight Connector 498"/>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6AC63" id="Straight Connector 498"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102656" behindDoc="0" locked="0" layoutInCell="1" allowOverlap="1" wp14:anchorId="4352CC7F" wp14:editId="5A7BF309">
                <wp:simplePos x="0" y="0"/>
                <wp:positionH relativeFrom="column">
                  <wp:posOffset>261620</wp:posOffset>
                </wp:positionH>
                <wp:positionV relativeFrom="paragraph">
                  <wp:posOffset>7237730</wp:posOffset>
                </wp:positionV>
                <wp:extent cx="914400" cy="304800"/>
                <wp:effectExtent l="0" t="0" r="15240" b="0"/>
                <wp:wrapNone/>
                <wp:docPr id="499" name="Text Box 49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0BB787"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2CC7F" id="Text Box 499" o:spid="_x0000_s1262" type="#_x0000_t202" style="position:absolute;margin-left:20.6pt;margin-top:569.9pt;width:1in;height:24pt;z-index:252102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" filled="f" stroked="f" strokeweight=".5pt">
                <v:textbox inset="0,0,0,0">
                  <w:txbxContent>
                    <w:p w14:paraId="100BB787"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103680" behindDoc="0" locked="0" layoutInCell="1" allowOverlap="1" wp14:anchorId="6027845F" wp14:editId="670E2420">
                <wp:simplePos x="0" y="0"/>
                <wp:positionH relativeFrom="column">
                  <wp:posOffset>1585838</wp:posOffset>
                </wp:positionH>
                <wp:positionV relativeFrom="paragraph">
                  <wp:posOffset>7183120</wp:posOffset>
                </wp:positionV>
                <wp:extent cx="5025390" cy="1492250"/>
                <wp:effectExtent l="0" t="0" r="3810" b="12700"/>
                <wp:wrapNone/>
                <wp:docPr id="500" name="Text Box 500"/>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23739113" w14:textId="77777777" w:rsidR="003867E9" w:rsidRPr="00846B4F" w:rsidRDefault="003867E9" w:rsidP="003867E9">
                            <w:pPr>
                              <w:spacing w:after="0"/>
                              <w:rPr>
                                <w:b/>
                                <w:bCs/>
                                <w:sz w:val="40"/>
                                <w:szCs w:val="40"/>
                              </w:rPr>
                            </w:pPr>
                            <w:r>
                              <w:rPr>
                                <w:b/>
                                <w:bCs/>
                                <w:sz w:val="40"/>
                                <w:szCs w:val="40"/>
                              </w:rPr>
                              <w:t>MUKESH SINGH NEGI</w:t>
                            </w:r>
                          </w:p>
                          <w:p w14:paraId="23914A7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7E2726D"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845F" id="Text Box 500" o:spid="_x0000_s1263" type="#_x0000_t202" style="position:absolute;margin-left:124.85pt;margin-top:565.6pt;width:395.7pt;height:11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CEygtFEgIAACYEAAAOAAAAAAAAAAAAAAAAAC4CAABkcnMvZTJvRG9jLnhtbFBLAQItABQABgAI&#10;AAAAIQC9ACJW4gAAAA4BAAAPAAAAAAAAAAAAAAAAAGwEAABkcnMvZG93bnJldi54bWxQSwUGAAAA&#10;AAQABADzAAAAewUAAAAA&#10;" filled="f" stroked="f" strokeweight=".5pt">
                <v:textbox inset="0,0,0,0">
                  <w:txbxContent>
                    <w:p w14:paraId="23739113" w14:textId="77777777" w:rsidR="003867E9" w:rsidRPr="00846B4F" w:rsidRDefault="003867E9" w:rsidP="003867E9">
                      <w:pPr>
                        <w:spacing w:after="0"/>
                        <w:rPr>
                          <w:b/>
                          <w:bCs/>
                          <w:sz w:val="40"/>
                          <w:szCs w:val="40"/>
                        </w:rPr>
                      </w:pPr>
                      <w:r>
                        <w:rPr>
                          <w:b/>
                          <w:bCs/>
                          <w:sz w:val="40"/>
                          <w:szCs w:val="40"/>
                        </w:rPr>
                        <w:t>MUKESH SINGH NEGI</w:t>
                      </w:r>
                    </w:p>
                    <w:p w14:paraId="23914A77"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17E2726D"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098560" behindDoc="0" locked="0" layoutInCell="1" allowOverlap="1" wp14:anchorId="248CC3E2" wp14:editId="474369ED">
                <wp:simplePos x="0" y="0"/>
                <wp:positionH relativeFrom="column">
                  <wp:posOffset>959727</wp:posOffset>
                </wp:positionH>
                <wp:positionV relativeFrom="paragraph">
                  <wp:posOffset>4206766</wp:posOffset>
                </wp:positionV>
                <wp:extent cx="6921719" cy="6333140"/>
                <wp:effectExtent l="171450" t="114300" r="50800" b="182245"/>
                <wp:wrapNone/>
                <wp:docPr id="501" name="Group 501"/>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502" name="Straight Connector 502"/>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03" name="Straight Connector 503"/>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5F0923" id="Group 501" o:spid="_x0000_s1026" style="position:absolute;margin-left:75.55pt;margin-top:331.25pt;width:545pt;height:498.65pt;z-index:252098560;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">
                <v:line id="Straight Connector 502"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" strokecolor="white [3212]" strokeweight="30pt"/>
                <v:line id="Straight Connector 503"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2107776" behindDoc="0" locked="0" layoutInCell="1" allowOverlap="1" wp14:anchorId="0043851D" wp14:editId="39565F1C">
                <wp:simplePos x="0" y="0"/>
                <wp:positionH relativeFrom="column">
                  <wp:posOffset>3989705</wp:posOffset>
                </wp:positionH>
                <wp:positionV relativeFrom="paragraph">
                  <wp:posOffset>5249011</wp:posOffset>
                </wp:positionV>
                <wp:extent cx="5282565" cy="5282565"/>
                <wp:effectExtent l="38100" t="38100" r="51435" b="70485"/>
                <wp:wrapNone/>
                <wp:docPr id="504" name="Straight Connector 504"/>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7770D" id="Straight Connector 504" o:spid="_x0000_s1026" style="position:absolute;flip:x;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106752" behindDoc="0" locked="0" layoutInCell="1" allowOverlap="1" wp14:anchorId="418B8A24" wp14:editId="213F6E8E">
                <wp:simplePos x="0" y="0"/>
                <wp:positionH relativeFrom="column">
                  <wp:posOffset>3628390</wp:posOffset>
                </wp:positionH>
                <wp:positionV relativeFrom="paragraph">
                  <wp:posOffset>5289550</wp:posOffset>
                </wp:positionV>
                <wp:extent cx="5282565" cy="5282565"/>
                <wp:effectExtent l="95250" t="76200" r="0" b="108585"/>
                <wp:wrapNone/>
                <wp:docPr id="505" name="Straight Connector 50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088A7" id="Straight Connector 505"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099584" behindDoc="0" locked="0" layoutInCell="1" allowOverlap="1" wp14:anchorId="19811182" wp14:editId="07896C7D">
                <wp:simplePos x="0" y="0"/>
                <wp:positionH relativeFrom="column">
                  <wp:posOffset>-1513205</wp:posOffset>
                </wp:positionH>
                <wp:positionV relativeFrom="paragraph">
                  <wp:posOffset>-2092363</wp:posOffset>
                </wp:positionV>
                <wp:extent cx="5282565" cy="5282565"/>
                <wp:effectExtent l="95250" t="76200" r="0" b="108585"/>
                <wp:wrapNone/>
                <wp:docPr id="506" name="Straight Connector 506"/>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CC348" id="Straight Connector 506" o:spid="_x0000_s1026" style="position:absolute;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100608" behindDoc="0" locked="0" layoutInCell="1" allowOverlap="1" wp14:anchorId="3E13BD18" wp14:editId="164A18B7">
                <wp:simplePos x="0" y="0"/>
                <wp:positionH relativeFrom="column">
                  <wp:posOffset>-1346835</wp:posOffset>
                </wp:positionH>
                <wp:positionV relativeFrom="paragraph">
                  <wp:posOffset>-1371600</wp:posOffset>
                </wp:positionV>
                <wp:extent cx="5924550" cy="5924550"/>
                <wp:effectExtent l="304800" t="285750" r="247650" b="323850"/>
                <wp:wrapNone/>
                <wp:docPr id="507" name="Straight Connector 507"/>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A7985" id="Straight Connector 507" o:spid="_x0000_s1026" style="position:absolute;flip:x;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096512" behindDoc="0" locked="0" layoutInCell="1" allowOverlap="1" wp14:anchorId="33A2D389" wp14:editId="089A0B4F">
                <wp:simplePos x="0" y="0"/>
                <wp:positionH relativeFrom="column">
                  <wp:posOffset>-1657350</wp:posOffset>
                </wp:positionH>
                <wp:positionV relativeFrom="paragraph">
                  <wp:posOffset>-1371600</wp:posOffset>
                </wp:positionV>
                <wp:extent cx="5282565" cy="5282565"/>
                <wp:effectExtent l="171450" t="152400" r="146685" b="184785"/>
                <wp:wrapNone/>
                <wp:docPr id="508" name="Straight Connector 508"/>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EF7E3" id="Straight Connector 508" o:spid="_x0000_s1026" style="position:absolute;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1E39D24A" w14:textId="77777777" w:rsidR="003867E9" w:rsidRDefault="003867E9" w:rsidP="003867E9">
      <w:pPr>
        <w:rPr>
          <w:sz w:val="24"/>
          <w:szCs w:val="24"/>
        </w:rPr>
      </w:pPr>
      <w:r>
        <w:rPr>
          <w:noProof/>
        </w:rPr>
        <mc:AlternateContent>
          <mc:Choice Requires="wps">
            <w:drawing>
              <wp:anchor distT="0" distB="0" distL="114300" distR="114300" simplePos="0" relativeHeight="252105728" behindDoc="0" locked="0" layoutInCell="1" allowOverlap="1" wp14:anchorId="18B095B1" wp14:editId="496B5F6C">
                <wp:simplePos x="0" y="0"/>
                <wp:positionH relativeFrom="column">
                  <wp:posOffset>1089660</wp:posOffset>
                </wp:positionH>
                <wp:positionV relativeFrom="paragraph">
                  <wp:posOffset>3353435</wp:posOffset>
                </wp:positionV>
                <wp:extent cx="4853940" cy="2308860"/>
                <wp:effectExtent l="0" t="0" r="3810" b="15240"/>
                <wp:wrapNone/>
                <wp:docPr id="509" name="Text Box 509"/>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43C190BA"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3D9FE04"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CF2E67A" w14:textId="77777777" w:rsidR="003867E9" w:rsidRPr="003F5839" w:rsidRDefault="003867E9" w:rsidP="003867E9">
                            <w:pPr>
                              <w:jc w:val="center"/>
                              <w:rPr>
                                <w:i/>
                                <w:iCs/>
                                <w:sz w:val="48"/>
                                <w:szCs w:val="48"/>
                                <w:lang w:val="en-IN"/>
                              </w:rPr>
                            </w:pPr>
                            <w:r w:rsidRPr="003F5839">
                              <w:rPr>
                                <w:i/>
                                <w:iCs/>
                                <w:sz w:val="48"/>
                                <w:szCs w:val="48"/>
                                <w:lang w:val="en-IN"/>
                              </w:rPr>
                              <w:t>Topic</w:t>
                            </w:r>
                          </w:p>
                          <w:p w14:paraId="5D80961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095B1" id="Text Box 509" o:spid="_x0000_s1264" type="#_x0000_t202" style="position:absolute;margin-left:85.8pt;margin-top:264.05pt;width:382.2pt;height:181.8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2ZEw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" filled="f" stroked="f" strokeweight=".5pt">
                <v:textbox inset="0,0,0,0">
                  <w:txbxContent>
                    <w:p w14:paraId="43C190BA"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73D9FE04"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0CF2E67A" w14:textId="77777777" w:rsidR="003867E9" w:rsidRPr="003F5839" w:rsidRDefault="003867E9" w:rsidP="003867E9">
                      <w:pPr>
                        <w:jc w:val="center"/>
                        <w:rPr>
                          <w:i/>
                          <w:iCs/>
                          <w:sz w:val="48"/>
                          <w:szCs w:val="48"/>
                          <w:lang w:val="en-IN"/>
                        </w:rPr>
                      </w:pPr>
                      <w:r w:rsidRPr="003F5839">
                        <w:rPr>
                          <w:i/>
                          <w:iCs/>
                          <w:sz w:val="48"/>
                          <w:szCs w:val="48"/>
                          <w:lang w:val="en-IN"/>
                        </w:rPr>
                        <w:t>Topic</w:t>
                      </w:r>
                    </w:p>
                    <w:p w14:paraId="5D809615"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101632" behindDoc="0" locked="0" layoutInCell="1" allowOverlap="1" wp14:anchorId="37388DF3" wp14:editId="0FAA6358">
                <wp:simplePos x="0" y="0"/>
                <wp:positionH relativeFrom="column">
                  <wp:posOffset>1756410</wp:posOffset>
                </wp:positionH>
                <wp:positionV relativeFrom="paragraph">
                  <wp:posOffset>2085975</wp:posOffset>
                </wp:positionV>
                <wp:extent cx="3116581" cy="1345565"/>
                <wp:effectExtent l="0" t="0" r="7620" b="6985"/>
                <wp:wrapNone/>
                <wp:docPr id="510" name="Group 510"/>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511" name="Text Box 511"/>
                        <wps:cNvSpPr txBox="1"/>
                        <wps:spPr>
                          <a:xfrm>
                            <a:off x="-922704" y="606471"/>
                            <a:ext cx="499300" cy="1035167"/>
                          </a:xfrm>
                          <a:prstGeom prst="rect">
                            <a:avLst/>
                          </a:prstGeom>
                          <a:noFill/>
                          <a:ln w="6350">
                            <a:noFill/>
                          </a:ln>
                        </wps:spPr>
                        <wps:txbx>
                          <w:txbxContent>
                            <w:p w14:paraId="15CC301E"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55EADD6"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512" name="Text Box 512"/>
                        <wps:cNvSpPr txBox="1"/>
                        <wps:spPr>
                          <a:xfrm>
                            <a:off x="-1071868" y="87053"/>
                            <a:ext cx="825384" cy="519418"/>
                          </a:xfrm>
                          <a:prstGeom prst="rect">
                            <a:avLst/>
                          </a:prstGeom>
                          <a:noFill/>
                          <a:ln w="6350">
                            <a:noFill/>
                          </a:ln>
                        </wps:spPr>
                        <wps:txbx>
                          <w:txbxContent>
                            <w:p w14:paraId="28B83386"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88DF3" id="Group 510" o:spid="_x0000_s1265" style="position:absolute;margin-left:138.3pt;margin-top:164.25pt;width:245.4pt;height:105.95pt;z-index:252101632;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">
                <v:shape id="Text Box 511" o:spid="_x0000_s1266"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" filled="f" stroked="f" strokeweight=".5pt">
                  <v:textbox inset="0,0,0,0">
                    <w:txbxContent>
                      <w:p w14:paraId="15CC301E"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555EADD6"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512" o:spid="_x0000_s1267"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" filled="f" stroked="f" strokeweight=".5pt">
                  <v:textbox inset="0,0,0,0">
                    <w:txbxContent>
                      <w:p w14:paraId="28B83386"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2B453627" w14:textId="77777777" w:rsidR="003867E9" w:rsidRDefault="003867E9" w:rsidP="003867E9">
      <w:pPr>
        <w:pStyle w:val="TOCHeading"/>
        <w:rPr>
          <w:rFonts w:asciiTheme="minorHAnsi" w:eastAsiaTheme="minorEastAsia" w:hAnsiTheme="minorHAnsi" w:cstheme="minorBidi"/>
          <w:color w:val="auto"/>
          <w:sz w:val="22"/>
          <w:szCs w:val="22"/>
        </w:rPr>
      </w:pPr>
    </w:p>
    <w:p w14:paraId="193B44C5"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109824" behindDoc="0" locked="0" layoutInCell="1" allowOverlap="1" wp14:anchorId="16B1E610" wp14:editId="41D3A50A">
                <wp:simplePos x="0" y="0"/>
                <wp:positionH relativeFrom="column">
                  <wp:posOffset>6355715</wp:posOffset>
                </wp:positionH>
                <wp:positionV relativeFrom="paragraph">
                  <wp:posOffset>4299585</wp:posOffset>
                </wp:positionV>
                <wp:extent cx="865505" cy="2209165"/>
                <wp:effectExtent l="2540" t="3810" r="0" b="0"/>
                <wp:wrapNone/>
                <wp:docPr id="513"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C3687"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794C490"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1E610" id="Text Box 513" o:spid="_x0000_s1268" type="#_x0000_t202" style="position:absolute;margin-left:500.45pt;margin-top:338.55pt;width:68.15pt;height:173.9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AoBi/3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580C3687"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6794C490"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11CA01CD" w14:textId="77777777" w:rsidR="003867E9" w:rsidRPr="00653E78" w:rsidRDefault="003867E9" w:rsidP="003867E9">
      <w:pPr>
        <w:jc w:val="center"/>
        <w:rPr>
          <w:b/>
          <w:i/>
          <w:sz w:val="40"/>
          <w:szCs w:val="40"/>
        </w:rPr>
      </w:pPr>
      <w:r w:rsidRPr="00653E78">
        <w:rPr>
          <w:rFonts w:hint="eastAsia"/>
          <w:b/>
          <w:i/>
          <w:sz w:val="40"/>
          <w:szCs w:val="40"/>
        </w:rPr>
        <w:t>Acknowledgement</w:t>
      </w:r>
    </w:p>
    <w:p w14:paraId="0DB3CCD9"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45C65D39"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65F33CFB" w14:textId="77777777" w:rsidR="003867E9" w:rsidRDefault="003867E9" w:rsidP="003867E9">
      <w:pPr>
        <w:spacing w:line="360" w:lineRule="auto"/>
        <w:rPr>
          <w:sz w:val="32"/>
          <w:szCs w:val="32"/>
        </w:rPr>
      </w:pPr>
    </w:p>
    <w:p w14:paraId="3F774AE4" w14:textId="77777777" w:rsidR="003867E9" w:rsidRDefault="003867E9" w:rsidP="003867E9">
      <w:pPr>
        <w:spacing w:line="360" w:lineRule="auto"/>
        <w:rPr>
          <w:sz w:val="32"/>
          <w:szCs w:val="32"/>
        </w:rPr>
      </w:pPr>
    </w:p>
    <w:p w14:paraId="5E80E145" w14:textId="77777777" w:rsidR="003867E9" w:rsidRDefault="003867E9" w:rsidP="003867E9">
      <w:pPr>
        <w:spacing w:line="360" w:lineRule="auto"/>
        <w:rPr>
          <w:sz w:val="32"/>
          <w:szCs w:val="32"/>
        </w:rPr>
      </w:pPr>
    </w:p>
    <w:p w14:paraId="114F091C" w14:textId="77777777" w:rsidR="003867E9" w:rsidRDefault="003867E9" w:rsidP="003867E9">
      <w:pPr>
        <w:spacing w:line="360" w:lineRule="auto"/>
        <w:rPr>
          <w:sz w:val="32"/>
          <w:szCs w:val="32"/>
        </w:rPr>
      </w:pPr>
    </w:p>
    <w:p w14:paraId="201D2003" w14:textId="77777777" w:rsidR="003867E9" w:rsidRDefault="003867E9" w:rsidP="003867E9">
      <w:pPr>
        <w:spacing w:line="360" w:lineRule="auto"/>
        <w:rPr>
          <w:sz w:val="32"/>
          <w:szCs w:val="32"/>
        </w:rPr>
      </w:pPr>
    </w:p>
    <w:p w14:paraId="1861C658" w14:textId="77777777" w:rsidR="003867E9" w:rsidRDefault="003867E9" w:rsidP="003867E9">
      <w:pPr>
        <w:spacing w:line="360" w:lineRule="auto"/>
        <w:rPr>
          <w:sz w:val="32"/>
          <w:szCs w:val="32"/>
        </w:rPr>
      </w:pPr>
    </w:p>
    <w:p w14:paraId="7A02DABB" w14:textId="77777777" w:rsidR="003867E9" w:rsidRDefault="003867E9" w:rsidP="003867E9">
      <w:pPr>
        <w:spacing w:line="360" w:lineRule="auto"/>
        <w:rPr>
          <w:sz w:val="32"/>
          <w:szCs w:val="32"/>
        </w:rPr>
      </w:pPr>
    </w:p>
    <w:p w14:paraId="5A8E440C" w14:textId="77777777" w:rsidR="003867E9" w:rsidRDefault="003867E9" w:rsidP="003867E9">
      <w:pPr>
        <w:spacing w:line="360" w:lineRule="auto"/>
        <w:rPr>
          <w:sz w:val="32"/>
          <w:szCs w:val="32"/>
        </w:rPr>
      </w:pPr>
    </w:p>
    <w:p w14:paraId="1ED573FA" w14:textId="77777777" w:rsidR="003867E9" w:rsidRPr="008777F4" w:rsidRDefault="003867E9" w:rsidP="003867E9">
      <w:pPr>
        <w:spacing w:line="360" w:lineRule="auto"/>
        <w:rPr>
          <w:sz w:val="32"/>
          <w:szCs w:val="32"/>
        </w:rPr>
      </w:pPr>
    </w:p>
    <w:p w14:paraId="7DCEFBB5" w14:textId="77777777" w:rsidR="003867E9" w:rsidRDefault="003867E9" w:rsidP="003867E9"/>
    <w:sdt>
      <w:sdtPr>
        <w:rPr>
          <w:rFonts w:asciiTheme="minorHAnsi" w:eastAsiaTheme="minorEastAsia" w:hAnsiTheme="minorHAnsi" w:cstheme="minorBidi"/>
          <w:color w:val="auto"/>
          <w:sz w:val="22"/>
          <w:szCs w:val="22"/>
        </w:rPr>
        <w:id w:val="1092895404"/>
        <w:docPartObj>
          <w:docPartGallery w:val="Table of Contents"/>
          <w:docPartUnique/>
        </w:docPartObj>
      </w:sdtPr>
      <w:sdtEndPr>
        <w:rPr>
          <w:b/>
          <w:bCs/>
          <w:noProof/>
        </w:rPr>
      </w:sdtEndPr>
      <w:sdtContent>
        <w:p w14:paraId="089B504F" w14:textId="77777777" w:rsidR="003867E9" w:rsidRDefault="003867E9" w:rsidP="003867E9">
          <w:pPr>
            <w:pStyle w:val="TOCHeading"/>
          </w:pPr>
          <w:r>
            <w:t>Table of Contents</w:t>
          </w:r>
        </w:p>
        <w:p w14:paraId="49649C6C" w14:textId="5E4D30F5"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33D1BE24" w14:textId="3136F202"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10783BEE" w14:textId="251EFF11"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6F9FCC8F" w14:textId="7D0A422C"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60778581" w14:textId="55034A5B"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44993EE" w14:textId="486CECB2"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5BD0B24" w14:textId="33E74C1A"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706163AE" w14:textId="2454D029"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6339F0F0" w14:textId="11E88DA7"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40DD023A" w14:textId="037D2AD8"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79AB3924" w14:textId="23EB98C8"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38BC249F" w14:textId="5CA2A31F"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24D5BC0F" w14:textId="77777777" w:rsidR="003867E9" w:rsidRDefault="003867E9" w:rsidP="003867E9">
          <w:r>
            <w:rPr>
              <w:b/>
              <w:bCs/>
              <w:noProof/>
            </w:rPr>
            <w:fldChar w:fldCharType="end"/>
          </w:r>
        </w:p>
      </w:sdtContent>
    </w:sdt>
    <w:p w14:paraId="369C4C30" w14:textId="77777777" w:rsidR="003867E9" w:rsidRDefault="003867E9" w:rsidP="003867E9">
      <w:pPr>
        <w:spacing w:before="100" w:beforeAutospacing="1" w:line="360" w:lineRule="auto"/>
        <w:rPr>
          <w:sz w:val="24"/>
          <w:szCs w:val="24"/>
        </w:rPr>
      </w:pPr>
    </w:p>
    <w:p w14:paraId="2523A4E1" w14:textId="77777777" w:rsidR="003867E9" w:rsidRDefault="003867E9" w:rsidP="003867E9">
      <w:pPr>
        <w:rPr>
          <w:sz w:val="24"/>
          <w:szCs w:val="24"/>
        </w:rPr>
      </w:pPr>
      <w:r>
        <w:rPr>
          <w:sz w:val="24"/>
          <w:szCs w:val="24"/>
        </w:rPr>
        <w:br w:type="page"/>
      </w:r>
    </w:p>
    <w:p w14:paraId="6379249A"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397E121F"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3489F180"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2B0284DB"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1AAF98BB"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5D83093C"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070631B2"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13AD268D"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74AC9B21"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1CC82BC3"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4643AB89" w14:textId="77777777" w:rsidR="003867E9" w:rsidRPr="005F2654" w:rsidRDefault="003867E9" w:rsidP="003867E9">
      <w:pPr>
        <w:spacing w:line="360" w:lineRule="auto"/>
        <w:rPr>
          <w:sz w:val="24"/>
          <w:szCs w:val="24"/>
        </w:rPr>
      </w:pPr>
    </w:p>
    <w:p w14:paraId="2D187C7D"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1F6C9975"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2447F360"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7750637E"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6205CCC3"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138D3593"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2B4D0EFD"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4644B76F"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553DE7A7"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42ECD2B3"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125BFF7C"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6E650572"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348ED89B"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67188541"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32BCEB60"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149E96C6"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30AD5B1" w14:textId="77777777" w:rsidR="003867E9" w:rsidRPr="005F2654" w:rsidRDefault="003867E9" w:rsidP="003867E9">
      <w:pPr>
        <w:spacing w:line="360" w:lineRule="auto"/>
        <w:rPr>
          <w:sz w:val="24"/>
          <w:szCs w:val="24"/>
        </w:rPr>
      </w:pPr>
    </w:p>
    <w:p w14:paraId="71B49DC5"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391590CB"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0B6089E6"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11970158"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691B36B4"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540E77E6"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4A1A8A98"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7743D377"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00146BCE"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2A785CC8"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668C3F2B"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2D604C48"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625B4311"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6228C601"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5141049B"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65A8BE5"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1AB5A503"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45882F3E"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14893E7C"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702ED02B"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4EF4F981"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2714BBAE"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6170D8AD"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41355637"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36394F00"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4F9896BB"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2BDB54B5"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184D7641" w14:textId="77777777" w:rsidR="003867E9" w:rsidRPr="005F2654" w:rsidRDefault="003867E9" w:rsidP="003867E9">
      <w:pPr>
        <w:spacing w:line="360" w:lineRule="auto"/>
        <w:rPr>
          <w:sz w:val="24"/>
          <w:szCs w:val="24"/>
        </w:rPr>
      </w:pPr>
    </w:p>
    <w:p w14:paraId="6EBE4E9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15D8D7EF"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3AE0BBC6"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5A906D80"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71C5A7C8"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46C28D28"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30AE07C8"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1F6D4BBD"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3EFF617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664AB08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5A620706"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7DB459ED"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0AEAD6C2" w14:textId="77777777" w:rsidR="003867E9" w:rsidRPr="005F2654" w:rsidRDefault="003867E9" w:rsidP="003867E9">
      <w:pPr>
        <w:spacing w:line="360" w:lineRule="auto"/>
        <w:rPr>
          <w:sz w:val="24"/>
          <w:szCs w:val="24"/>
        </w:rPr>
      </w:pPr>
    </w:p>
    <w:p w14:paraId="6E3D751D" w14:textId="77777777" w:rsidR="003867E9" w:rsidRDefault="003867E9" w:rsidP="003867E9"/>
    <w:p w14:paraId="46C2D2EB" w14:textId="77777777" w:rsidR="003867E9" w:rsidRDefault="003867E9" w:rsidP="003867E9"/>
    <w:p w14:paraId="3B22651A" w14:textId="77777777" w:rsidR="003867E9" w:rsidRDefault="003867E9" w:rsidP="003867E9"/>
    <w:p w14:paraId="318D6738" w14:textId="77777777" w:rsidR="003867E9" w:rsidRDefault="003867E9" w:rsidP="003867E9"/>
    <w:p w14:paraId="18BDA1D8" w14:textId="77777777" w:rsidR="003867E9" w:rsidRDefault="003867E9" w:rsidP="003867E9"/>
    <w:p w14:paraId="3DF68E6C" w14:textId="77777777" w:rsidR="003867E9" w:rsidRDefault="003867E9" w:rsidP="003867E9"/>
    <w:p w14:paraId="36C28C7E" w14:textId="77777777" w:rsidR="003867E9" w:rsidRDefault="003867E9" w:rsidP="003867E9"/>
    <w:p w14:paraId="60948DA5" w14:textId="77777777" w:rsidR="003867E9" w:rsidRDefault="003867E9" w:rsidP="003867E9"/>
    <w:p w14:paraId="3E0AE4E8" w14:textId="77777777" w:rsidR="003867E9" w:rsidRDefault="003867E9" w:rsidP="003867E9"/>
    <w:p w14:paraId="42FC7CAF" w14:textId="77777777" w:rsidR="003867E9" w:rsidRDefault="003867E9" w:rsidP="003867E9"/>
    <w:p w14:paraId="6B482EB2" w14:textId="77777777" w:rsidR="003867E9" w:rsidRDefault="003867E9" w:rsidP="003867E9"/>
    <w:p w14:paraId="4B345CCC" w14:textId="77777777" w:rsidR="003867E9" w:rsidRDefault="003867E9" w:rsidP="003867E9"/>
    <w:p w14:paraId="32D8DAF2" w14:textId="77777777" w:rsidR="003867E9" w:rsidRDefault="003867E9" w:rsidP="003867E9"/>
    <w:p w14:paraId="445451C7" w14:textId="77777777" w:rsidR="003867E9" w:rsidRDefault="003867E9" w:rsidP="003867E9"/>
    <w:p w14:paraId="71D20D4A" w14:textId="77777777" w:rsidR="003867E9" w:rsidRDefault="003867E9" w:rsidP="003867E9"/>
    <w:p w14:paraId="2254D376" w14:textId="77777777" w:rsidR="003867E9" w:rsidRDefault="003867E9" w:rsidP="003867E9"/>
    <w:p w14:paraId="2B4107D9" w14:textId="77777777" w:rsidR="003867E9" w:rsidRDefault="003867E9" w:rsidP="003867E9"/>
    <w:p w14:paraId="78D6C939" w14:textId="77777777" w:rsidR="003867E9" w:rsidRDefault="003867E9" w:rsidP="003867E9">
      <w:pPr>
        <w:pStyle w:val="Heading1"/>
      </w:pPr>
      <w:r w:rsidRPr="00B12DEE">
        <w:lastRenderedPageBreak/>
        <w:t>Bibliography</w:t>
      </w:r>
    </w:p>
    <w:p w14:paraId="62F29527" w14:textId="77777777" w:rsidR="003867E9" w:rsidRDefault="003867E9" w:rsidP="003867E9"/>
    <w:p w14:paraId="0F50E657" w14:textId="77777777" w:rsidR="003867E9" w:rsidRPr="00B12DEE" w:rsidRDefault="00B13568" w:rsidP="003867E9">
      <w:pPr>
        <w:rPr>
          <w:color w:val="000000" w:themeColor="text1"/>
        </w:rPr>
      </w:pPr>
      <w:hyperlink r:id="rId63" w:history="1">
        <w:r w:rsidR="003867E9" w:rsidRPr="00B12DEE">
          <w:rPr>
            <w:rStyle w:val="Hyperlink"/>
            <w:color w:val="000000" w:themeColor="text1"/>
          </w:rPr>
          <w:t>https://blog.ipleaders.in/free-consent/</w:t>
        </w:r>
      </w:hyperlink>
    </w:p>
    <w:p w14:paraId="2DA16409" w14:textId="77777777" w:rsidR="003867E9" w:rsidRDefault="00B13568" w:rsidP="003867E9">
      <w:hyperlink r:id="rId64" w:history="1">
        <w:r w:rsidR="003867E9" w:rsidRPr="00B12DEE">
          <w:rPr>
            <w:rStyle w:val="Hyperlink"/>
            <w:color w:val="000000" w:themeColor="text1"/>
          </w:rPr>
          <w:t>https://egyankosh.ac.in/bitstream/123456789/13360/1/Unit-4.pdf</w:t>
        </w:r>
      </w:hyperlink>
    </w:p>
    <w:p w14:paraId="23876B3D" w14:textId="77777777" w:rsidR="003867E9" w:rsidRPr="00B12DEE" w:rsidRDefault="003867E9" w:rsidP="003867E9"/>
    <w:p w14:paraId="15BBFC16" w14:textId="77777777" w:rsidR="003867E9" w:rsidRDefault="003867E9" w:rsidP="003867E9">
      <w:pPr>
        <w:pStyle w:val="TOCHeading"/>
        <w:rPr>
          <w:noProof/>
        </w:rPr>
      </w:pPr>
      <w:r>
        <w:rPr>
          <w:noProof/>
        </w:rPr>
        <mc:AlternateContent>
          <mc:Choice Requires="wps">
            <w:drawing>
              <wp:anchor distT="0" distB="0" distL="114300" distR="114300" simplePos="0" relativeHeight="252113920" behindDoc="0" locked="0" layoutInCell="1" allowOverlap="1" wp14:anchorId="546A55DE" wp14:editId="0E6D1B97">
                <wp:simplePos x="0" y="0"/>
                <wp:positionH relativeFrom="column">
                  <wp:posOffset>735330</wp:posOffset>
                </wp:positionH>
                <wp:positionV relativeFrom="paragraph">
                  <wp:posOffset>228600</wp:posOffset>
                </wp:positionV>
                <wp:extent cx="5875020" cy="7046595"/>
                <wp:effectExtent l="152400" t="152400" r="144780" b="154305"/>
                <wp:wrapNone/>
                <wp:docPr id="514" name="Rectangle 514"/>
                <wp:cNvGraphicFramePr/>
                <a:graphic xmlns:a="http://schemas.openxmlformats.org/drawingml/2006/main">
                  <a:graphicData uri="http://schemas.microsoft.com/office/word/2010/wordprocessingShape">
                    <wps:wsp>
                      <wps:cNvSpPr/>
                      <wps:spPr>
                        <a:xfrm>
                          <a:off x="0" y="0"/>
                          <a:ext cx="5875020" cy="7046595"/>
                        </a:xfrm>
                        <a:prstGeom prst="rect">
                          <a:avLst/>
                        </a:prstGeom>
                        <a:noFill/>
                        <a:ln w="304800">
                          <a:gradFill flip="none" rotWithShape="1">
                            <a:gsLst>
                              <a:gs pos="0">
                                <a:srgbClr val="E98A20"/>
                              </a:gs>
                              <a:gs pos="52300">
                                <a:srgbClr val="E98A20">
                                  <a:lumMod val="76000"/>
                                  <a:lumOff val="24000"/>
                                </a:srgbClr>
                              </a:gs>
                              <a:gs pos="100000">
                                <a:srgbClr val="E98A20"/>
                              </a:gs>
                            </a:gsLst>
                            <a:path path="circle">
                              <a:fillToRect l="100000" t="100000"/>
                            </a:path>
                            <a:tileRect r="-100000" b="-100000"/>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7243F" id="Rectangle 514" o:spid="_x0000_s1026" style="position:absolute;margin-left:57.9pt;margin-top:18pt;width:462.6pt;height:554.8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" filled="f" strokeweight="24pt"/>
            </w:pict>
          </mc:Fallback>
        </mc:AlternateContent>
      </w:r>
      <w:r>
        <w:rPr>
          <w:noProof/>
        </w:rPr>
        <mc:AlternateContent>
          <mc:Choice Requires="wps">
            <w:drawing>
              <wp:anchor distT="0" distB="0" distL="114300" distR="114300" simplePos="0" relativeHeight="252111872" behindDoc="0" locked="0" layoutInCell="1" allowOverlap="1" wp14:anchorId="0AC81F97" wp14:editId="3A708C05">
                <wp:simplePos x="0" y="0"/>
                <wp:positionH relativeFrom="column">
                  <wp:posOffset>6355715</wp:posOffset>
                </wp:positionH>
                <wp:positionV relativeFrom="paragraph">
                  <wp:posOffset>4299585</wp:posOffset>
                </wp:positionV>
                <wp:extent cx="865505" cy="2209165"/>
                <wp:effectExtent l="2540" t="3810" r="0" b="0"/>
                <wp:wrapNone/>
                <wp:docPr id="515"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DEA09"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DD84AE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81F97" id="Text Box 515" o:spid="_x0000_s1269" type="#_x0000_t202" style="position:absolute;margin-left:500.45pt;margin-top:338.55pt;width:68.15pt;height:173.9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DSdSF7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710DEA09"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3DD84AEA"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67C286F8" w14:textId="77777777" w:rsidR="003867E9" w:rsidRDefault="003867E9" w:rsidP="003867E9">
      <w:r>
        <w:rPr>
          <w:noProof/>
        </w:rPr>
        <mc:AlternateContent>
          <mc:Choice Requires="wps">
            <w:drawing>
              <wp:anchor distT="0" distB="0" distL="114300" distR="114300" simplePos="0" relativeHeight="252121088" behindDoc="0" locked="0" layoutInCell="1" allowOverlap="1" wp14:anchorId="0AB85D15" wp14:editId="5DD7AA1F">
                <wp:simplePos x="0" y="0"/>
                <wp:positionH relativeFrom="column">
                  <wp:posOffset>2479675</wp:posOffset>
                </wp:positionH>
                <wp:positionV relativeFrom="paragraph">
                  <wp:posOffset>1684020</wp:posOffset>
                </wp:positionV>
                <wp:extent cx="1863416" cy="264795"/>
                <wp:effectExtent l="0" t="0" r="3810" b="1905"/>
                <wp:wrapNone/>
                <wp:docPr id="516" name="Text Box 516"/>
                <wp:cNvGraphicFramePr/>
                <a:graphic xmlns:a="http://schemas.openxmlformats.org/drawingml/2006/main">
                  <a:graphicData uri="http://schemas.microsoft.com/office/word/2010/wordprocessingShape">
                    <wps:wsp>
                      <wps:cNvSpPr txBox="1"/>
                      <wps:spPr>
                        <a:xfrm>
                          <a:off x="0" y="0"/>
                          <a:ext cx="1863416" cy="264795"/>
                        </a:xfrm>
                        <a:prstGeom prst="rect">
                          <a:avLst/>
                        </a:prstGeom>
                        <a:noFill/>
                        <a:ln w="6350">
                          <a:noFill/>
                        </a:ln>
                      </wps:spPr>
                      <wps:txbx>
                        <w:txbxContent>
                          <w:p w14:paraId="09C009C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5D15" id="Text Box 516" o:spid="_x0000_s1270" type="#_x0000_t202" style="position:absolute;margin-left:195.25pt;margin-top:132.6pt;width:146.75pt;height:20.8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" filled="f" stroked="f" strokeweight=".5pt">
                <v:textbox inset="0,0,0,0">
                  <w:txbxContent>
                    <w:p w14:paraId="09C009C9" w14:textId="77777777" w:rsidR="003867E9" w:rsidRPr="00FB5E80" w:rsidRDefault="003867E9" w:rsidP="003867E9">
                      <w:pPr>
                        <w:rPr>
                          <w:b/>
                          <w:bCs/>
                          <w:sz w:val="40"/>
                          <w:szCs w:val="40"/>
                        </w:rPr>
                      </w:pPr>
                      <w:r>
                        <w:rPr>
                          <w:b/>
                          <w:bCs/>
                          <w:sz w:val="40"/>
                          <w:szCs w:val="40"/>
                        </w:rPr>
                        <w:t>JANUARY</w:t>
                      </w:r>
                      <w:r w:rsidRPr="00FB5E80">
                        <w:rPr>
                          <w:b/>
                          <w:bCs/>
                          <w:sz w:val="40"/>
                          <w:szCs w:val="40"/>
                        </w:rPr>
                        <w:t xml:space="preserve"> 202</w:t>
                      </w:r>
                      <w:r>
                        <w:rPr>
                          <w:b/>
                          <w:bCs/>
                          <w:sz w:val="40"/>
                          <w:szCs w:val="40"/>
                        </w:rPr>
                        <w:t>2</w:t>
                      </w:r>
                    </w:p>
                  </w:txbxContent>
                </v:textbox>
              </v:shape>
            </w:pict>
          </mc:Fallback>
        </mc:AlternateContent>
      </w:r>
      <w:r>
        <w:rPr>
          <w:noProof/>
        </w:rPr>
        <mc:AlternateContent>
          <mc:Choice Requires="wps">
            <w:drawing>
              <wp:anchor distT="0" distB="0" distL="114300" distR="114300" simplePos="0" relativeHeight="252125184" behindDoc="0" locked="0" layoutInCell="1" allowOverlap="1" wp14:anchorId="35A649A5" wp14:editId="47640560">
                <wp:simplePos x="0" y="0"/>
                <wp:positionH relativeFrom="column">
                  <wp:posOffset>4107815</wp:posOffset>
                </wp:positionH>
                <wp:positionV relativeFrom="paragraph">
                  <wp:posOffset>5368185</wp:posOffset>
                </wp:positionV>
                <wp:extent cx="5282565" cy="5282565"/>
                <wp:effectExtent l="19050" t="19050" r="32385" b="32385"/>
                <wp:wrapNone/>
                <wp:docPr id="517" name="Straight Connector 517"/>
                <wp:cNvGraphicFramePr/>
                <a:graphic xmlns:a="http://schemas.openxmlformats.org/drawingml/2006/main">
                  <a:graphicData uri="http://schemas.microsoft.com/office/word/2010/wordprocessingShape">
                    <wps:wsp>
                      <wps:cNvCnPr/>
                      <wps:spPr>
                        <a:xfrm flipH="1">
                          <a:off x="0" y="0"/>
                          <a:ext cx="5282565" cy="5282565"/>
                        </a:xfrm>
                        <a:prstGeom prst="line">
                          <a:avLst/>
                        </a:prstGeom>
                        <a:ln w="41275">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1624" id="Straight Connector 517" o:spid="_x0000_s1026" style="position:absolute;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422.7pt" to="739.4pt,8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" strokecolor="#2d3234" strokeweight="3.25pt"/>
            </w:pict>
          </mc:Fallback>
        </mc:AlternateContent>
      </w:r>
      <w:r>
        <w:rPr>
          <w:noProof/>
        </w:rPr>
        <mc:AlternateContent>
          <mc:Choice Requires="wps">
            <w:drawing>
              <wp:anchor distT="0" distB="0" distL="114300" distR="114300" simplePos="0" relativeHeight="252119040" behindDoc="0" locked="0" layoutInCell="1" allowOverlap="1" wp14:anchorId="632F03D2" wp14:editId="1DB2883A">
                <wp:simplePos x="0" y="0"/>
                <wp:positionH relativeFrom="column">
                  <wp:posOffset>261620</wp:posOffset>
                </wp:positionH>
                <wp:positionV relativeFrom="paragraph">
                  <wp:posOffset>7237730</wp:posOffset>
                </wp:positionV>
                <wp:extent cx="914400" cy="304800"/>
                <wp:effectExtent l="0" t="0" r="15240" b="0"/>
                <wp:wrapNone/>
                <wp:docPr id="518" name="Text Box 5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235F56" w14:textId="77777777" w:rsidR="003867E9" w:rsidRPr="00C92892" w:rsidRDefault="003867E9" w:rsidP="003867E9">
                            <w:pPr>
                              <w:rPr>
                                <w:b/>
                                <w:bCs/>
                                <w:sz w:val="30"/>
                                <w:szCs w:val="30"/>
                              </w:rPr>
                            </w:pPr>
                            <w:r w:rsidRPr="00C92892">
                              <w:rPr>
                                <w:b/>
                                <w:bCs/>
                                <w:sz w:val="30"/>
                                <w:szCs w:val="30"/>
                              </w:rPr>
                              <w:t>PREPARED BY: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F03D2" id="Text Box 518" o:spid="_x0000_s1271" type="#_x0000_t202" style="position:absolute;margin-left:20.6pt;margin-top:569.9pt;width:1in;height:24pt;z-index:252119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" filled="f" stroked="f" strokeweight=".5pt">
                <v:textbox inset="0,0,0,0">
                  <w:txbxContent>
                    <w:p w14:paraId="7C235F56" w14:textId="77777777" w:rsidR="003867E9" w:rsidRPr="00C92892" w:rsidRDefault="003867E9" w:rsidP="003867E9">
                      <w:pPr>
                        <w:rPr>
                          <w:b/>
                          <w:bCs/>
                          <w:sz w:val="30"/>
                          <w:szCs w:val="30"/>
                        </w:rPr>
                      </w:pPr>
                      <w:r w:rsidRPr="00C92892">
                        <w:rPr>
                          <w:b/>
                          <w:bCs/>
                          <w:sz w:val="30"/>
                          <w:szCs w:val="30"/>
                        </w:rPr>
                        <w:t>PREPARED BY:</w:t>
                      </w:r>
                    </w:p>
                  </w:txbxContent>
                </v:textbox>
              </v:shape>
            </w:pict>
          </mc:Fallback>
        </mc:AlternateContent>
      </w:r>
      <w:r>
        <w:rPr>
          <w:noProof/>
        </w:rPr>
        <mc:AlternateContent>
          <mc:Choice Requires="wps">
            <w:drawing>
              <wp:anchor distT="0" distB="0" distL="114300" distR="114300" simplePos="0" relativeHeight="252120064" behindDoc="0" locked="0" layoutInCell="1" allowOverlap="1" wp14:anchorId="6520D2FD" wp14:editId="374B1D69">
                <wp:simplePos x="0" y="0"/>
                <wp:positionH relativeFrom="column">
                  <wp:posOffset>1585838</wp:posOffset>
                </wp:positionH>
                <wp:positionV relativeFrom="paragraph">
                  <wp:posOffset>7183120</wp:posOffset>
                </wp:positionV>
                <wp:extent cx="5025390" cy="1492250"/>
                <wp:effectExtent l="0" t="0" r="3810" b="12700"/>
                <wp:wrapNone/>
                <wp:docPr id="519" name="Text Box 519"/>
                <wp:cNvGraphicFramePr/>
                <a:graphic xmlns:a="http://schemas.openxmlformats.org/drawingml/2006/main">
                  <a:graphicData uri="http://schemas.microsoft.com/office/word/2010/wordprocessingShape">
                    <wps:wsp>
                      <wps:cNvSpPr txBox="1"/>
                      <wps:spPr>
                        <a:xfrm>
                          <a:off x="0" y="0"/>
                          <a:ext cx="5025390" cy="1492250"/>
                        </a:xfrm>
                        <a:prstGeom prst="rect">
                          <a:avLst/>
                        </a:prstGeom>
                        <a:noFill/>
                        <a:ln w="6350">
                          <a:noFill/>
                        </a:ln>
                      </wps:spPr>
                      <wps:txbx>
                        <w:txbxContent>
                          <w:p w14:paraId="4205EAD1" w14:textId="77777777" w:rsidR="003867E9" w:rsidRPr="00846B4F" w:rsidRDefault="003867E9" w:rsidP="003867E9">
                            <w:pPr>
                              <w:spacing w:after="0"/>
                              <w:rPr>
                                <w:b/>
                                <w:bCs/>
                                <w:sz w:val="40"/>
                                <w:szCs w:val="40"/>
                              </w:rPr>
                            </w:pPr>
                            <w:r>
                              <w:rPr>
                                <w:b/>
                                <w:bCs/>
                                <w:sz w:val="40"/>
                                <w:szCs w:val="40"/>
                              </w:rPr>
                              <w:t>MUKESH SINGH NEGI</w:t>
                            </w:r>
                          </w:p>
                          <w:p w14:paraId="780E1D94"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5091A5CF" w14:textId="77777777" w:rsidR="003867E9" w:rsidRPr="00846B4F" w:rsidRDefault="003867E9" w:rsidP="003867E9">
                            <w:pPr>
                              <w:spacing w:after="0"/>
                              <w:rPr>
                                <w:sz w:val="26"/>
                                <w:szCs w:val="26"/>
                              </w:rPr>
                            </w:pPr>
                            <w:r>
                              <w:rPr>
                                <w:sz w:val="26"/>
                                <w:szCs w:val="26"/>
                              </w:rPr>
                              <w:t xml:space="preserve">Roll No: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D2FD" id="Text Box 519" o:spid="_x0000_s1272" type="#_x0000_t202" style="position:absolute;margin-left:124.85pt;margin-top:565.6pt;width:395.7pt;height:117.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" filled="f" stroked="f" strokeweight=".5pt">
                <v:textbox inset="0,0,0,0">
                  <w:txbxContent>
                    <w:p w14:paraId="4205EAD1" w14:textId="77777777" w:rsidR="003867E9" w:rsidRPr="00846B4F" w:rsidRDefault="003867E9" w:rsidP="003867E9">
                      <w:pPr>
                        <w:spacing w:after="0"/>
                        <w:rPr>
                          <w:b/>
                          <w:bCs/>
                          <w:sz w:val="40"/>
                          <w:szCs w:val="40"/>
                        </w:rPr>
                      </w:pPr>
                      <w:r>
                        <w:rPr>
                          <w:b/>
                          <w:bCs/>
                          <w:sz w:val="40"/>
                          <w:szCs w:val="40"/>
                        </w:rPr>
                        <w:t>MUKESH SINGH NEGI</w:t>
                      </w:r>
                    </w:p>
                    <w:p w14:paraId="780E1D94" w14:textId="77777777" w:rsidR="003867E9" w:rsidRPr="00846B4F" w:rsidRDefault="003867E9" w:rsidP="003867E9">
                      <w:pPr>
                        <w:spacing w:after="0"/>
                        <w:rPr>
                          <w:sz w:val="26"/>
                          <w:szCs w:val="26"/>
                        </w:rPr>
                      </w:pPr>
                      <w:r>
                        <w:rPr>
                          <w:b/>
                          <w:bCs/>
                          <w:color w:val="E98A20"/>
                          <w:sz w:val="26"/>
                          <w:szCs w:val="26"/>
                        </w:rPr>
                        <w:t>LLB- I</w:t>
                      </w:r>
                      <w:r w:rsidRPr="00AA4FE7">
                        <w:rPr>
                          <w:b/>
                          <w:bCs/>
                          <w:color w:val="E98A20"/>
                          <w:sz w:val="26"/>
                          <w:szCs w:val="26"/>
                          <w:vertAlign w:val="superscript"/>
                        </w:rPr>
                        <w:t>st</w:t>
                      </w:r>
                      <w:r>
                        <w:rPr>
                          <w:b/>
                          <w:bCs/>
                          <w:color w:val="E98A20"/>
                          <w:sz w:val="26"/>
                          <w:szCs w:val="26"/>
                        </w:rPr>
                        <w:t xml:space="preserve"> SEM</w:t>
                      </w:r>
                    </w:p>
                    <w:p w14:paraId="5091A5CF" w14:textId="77777777" w:rsidR="003867E9" w:rsidRPr="00846B4F" w:rsidRDefault="003867E9" w:rsidP="003867E9">
                      <w:pPr>
                        <w:spacing w:after="0"/>
                        <w:rPr>
                          <w:sz w:val="26"/>
                          <w:szCs w:val="26"/>
                        </w:rPr>
                      </w:pPr>
                      <w:r>
                        <w:rPr>
                          <w:sz w:val="26"/>
                          <w:szCs w:val="26"/>
                        </w:rPr>
                        <w:t xml:space="preserve">Roll No: </w:t>
                      </w:r>
                    </w:p>
                  </w:txbxContent>
                </v:textbox>
              </v:shape>
            </w:pict>
          </mc:Fallback>
        </mc:AlternateContent>
      </w:r>
      <w:r>
        <w:rPr>
          <w:noProof/>
        </w:rPr>
        <mc:AlternateContent>
          <mc:Choice Requires="wpg">
            <w:drawing>
              <wp:anchor distT="0" distB="0" distL="114300" distR="114300" simplePos="0" relativeHeight="252114944" behindDoc="0" locked="0" layoutInCell="1" allowOverlap="1" wp14:anchorId="57B41564" wp14:editId="32A58BC6">
                <wp:simplePos x="0" y="0"/>
                <wp:positionH relativeFrom="column">
                  <wp:posOffset>959727</wp:posOffset>
                </wp:positionH>
                <wp:positionV relativeFrom="paragraph">
                  <wp:posOffset>4206766</wp:posOffset>
                </wp:positionV>
                <wp:extent cx="6921719" cy="6333140"/>
                <wp:effectExtent l="171450" t="114300" r="50800" b="182245"/>
                <wp:wrapNone/>
                <wp:docPr id="520" name="Group 520"/>
                <wp:cNvGraphicFramePr/>
                <a:graphic xmlns:a="http://schemas.openxmlformats.org/drawingml/2006/main">
                  <a:graphicData uri="http://schemas.microsoft.com/office/word/2010/wordprocessingGroup">
                    <wpg:wgp>
                      <wpg:cNvGrpSpPr/>
                      <wpg:grpSpPr>
                        <a:xfrm>
                          <a:off x="0" y="0"/>
                          <a:ext cx="6921719" cy="6333140"/>
                          <a:chOff x="5256" y="909802"/>
                          <a:chExt cx="6921719" cy="6333140"/>
                        </a:xfrm>
                      </wpg:grpSpPr>
                      <wps:wsp>
                        <wps:cNvPr id="521" name="Straight Connector 521"/>
                        <wps:cNvCnPr/>
                        <wps:spPr>
                          <a:xfrm flipH="1">
                            <a:off x="5256" y="954471"/>
                            <a:ext cx="6288471" cy="6288471"/>
                          </a:xfrm>
                          <a:prstGeom prst="line">
                            <a:avLst/>
                          </a:prstGeom>
                          <a:ln w="3810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wps:spPr>
                          <a:xfrm flipH="1">
                            <a:off x="638504" y="909802"/>
                            <a:ext cx="6288471" cy="6288471"/>
                          </a:xfrm>
                          <a:prstGeom prst="line">
                            <a:avLst/>
                          </a:prstGeom>
                          <a:ln w="1905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7D5F3A" id="Group 520" o:spid="_x0000_s1026" style="position:absolute;margin-left:75.55pt;margin-top:331.25pt;width:545pt;height:498.65pt;z-index:252114944;mso-width-relative:margin;mso-height-relative:margin" coordorigin="52,9098" coordsize="69217,6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">
                <v:line id="Straight Connector 521" o:spid="_x0000_s1027" style="position:absolute;flip:x;visibility:visible;mso-wrap-style:square" from="52,9544" to="62937,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" strokecolor="white [3212]" strokeweight="30pt"/>
                <v:line id="Straight Connector 522" o:spid="_x0000_s1028" style="position:absolute;flip:x;visibility:visible;mso-wrap-style:square" from="6385,9098" to="69269,7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" strokecolor="white [3212]" strokeweight="15pt"/>
              </v:group>
            </w:pict>
          </mc:Fallback>
        </mc:AlternateContent>
      </w:r>
      <w:r>
        <w:rPr>
          <w:noProof/>
        </w:rPr>
        <mc:AlternateContent>
          <mc:Choice Requires="wps">
            <w:drawing>
              <wp:anchor distT="0" distB="0" distL="114300" distR="114300" simplePos="0" relativeHeight="252124160" behindDoc="0" locked="0" layoutInCell="1" allowOverlap="1" wp14:anchorId="13EFFABB" wp14:editId="78729C91">
                <wp:simplePos x="0" y="0"/>
                <wp:positionH relativeFrom="column">
                  <wp:posOffset>3989705</wp:posOffset>
                </wp:positionH>
                <wp:positionV relativeFrom="paragraph">
                  <wp:posOffset>5249011</wp:posOffset>
                </wp:positionV>
                <wp:extent cx="5282565" cy="5282565"/>
                <wp:effectExtent l="38100" t="38100" r="51435" b="70485"/>
                <wp:wrapNone/>
                <wp:docPr id="523" name="Straight Connector 523"/>
                <wp:cNvGraphicFramePr/>
                <a:graphic xmlns:a="http://schemas.openxmlformats.org/drawingml/2006/main">
                  <a:graphicData uri="http://schemas.microsoft.com/office/word/2010/wordprocessingShape">
                    <wps:wsp>
                      <wps:cNvCnPr/>
                      <wps:spPr>
                        <a:xfrm flipH="1">
                          <a:off x="0" y="0"/>
                          <a:ext cx="5282565" cy="5282565"/>
                        </a:xfrm>
                        <a:prstGeom prst="line">
                          <a:avLst/>
                        </a:prstGeom>
                        <a:ln w="9525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F0EC9" id="Straight Connector 523" o:spid="_x0000_s1026" style="position:absolute;flip:x;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413.3pt" to="730.1pt,8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" strokecolor="#2d3234" strokeweight="7.5pt"/>
            </w:pict>
          </mc:Fallback>
        </mc:AlternateContent>
      </w:r>
      <w:r>
        <w:rPr>
          <w:noProof/>
        </w:rPr>
        <mc:AlternateContent>
          <mc:Choice Requires="wps">
            <w:drawing>
              <wp:anchor distT="0" distB="0" distL="114300" distR="114300" simplePos="0" relativeHeight="252123136" behindDoc="0" locked="0" layoutInCell="1" allowOverlap="1" wp14:anchorId="5FED4F33" wp14:editId="2E04405A">
                <wp:simplePos x="0" y="0"/>
                <wp:positionH relativeFrom="column">
                  <wp:posOffset>3628390</wp:posOffset>
                </wp:positionH>
                <wp:positionV relativeFrom="paragraph">
                  <wp:posOffset>5289550</wp:posOffset>
                </wp:positionV>
                <wp:extent cx="5282565" cy="5282565"/>
                <wp:effectExtent l="95250" t="76200" r="0" b="108585"/>
                <wp:wrapNone/>
                <wp:docPr id="524" name="Straight Connector 524"/>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CB820" id="Straight Connector 524" o:spid="_x0000_s1026" style="position:absolute;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16.5pt" to="701.65pt,8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115968" behindDoc="0" locked="0" layoutInCell="1" allowOverlap="1" wp14:anchorId="74259AF4" wp14:editId="61B66FCF">
                <wp:simplePos x="0" y="0"/>
                <wp:positionH relativeFrom="column">
                  <wp:posOffset>-1513205</wp:posOffset>
                </wp:positionH>
                <wp:positionV relativeFrom="paragraph">
                  <wp:posOffset>-2092363</wp:posOffset>
                </wp:positionV>
                <wp:extent cx="5282565" cy="5282565"/>
                <wp:effectExtent l="95250" t="76200" r="0" b="108585"/>
                <wp:wrapNone/>
                <wp:docPr id="525" name="Straight Connector 525"/>
                <wp:cNvGraphicFramePr/>
                <a:graphic xmlns:a="http://schemas.openxmlformats.org/drawingml/2006/main">
                  <a:graphicData uri="http://schemas.microsoft.com/office/word/2010/wordprocessingShape">
                    <wps:wsp>
                      <wps:cNvCnPr/>
                      <wps:spPr>
                        <a:xfrm flipH="1">
                          <a:off x="0" y="0"/>
                          <a:ext cx="5282565" cy="5282565"/>
                        </a:xfrm>
                        <a:prstGeom prst="line">
                          <a:avLst/>
                        </a:prstGeom>
                        <a:ln w="1905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22889" id="Straight Connector 525"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5pt,-164.75pt" to="296.8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" strokecolor="#2d3234" strokeweight="15pt"/>
            </w:pict>
          </mc:Fallback>
        </mc:AlternateContent>
      </w:r>
      <w:r>
        <w:rPr>
          <w:noProof/>
        </w:rPr>
        <mc:AlternateContent>
          <mc:Choice Requires="wps">
            <w:drawing>
              <wp:anchor distT="0" distB="0" distL="114300" distR="114300" simplePos="0" relativeHeight="252116992" behindDoc="0" locked="0" layoutInCell="1" allowOverlap="1" wp14:anchorId="2EEC4B11" wp14:editId="3A08901C">
                <wp:simplePos x="0" y="0"/>
                <wp:positionH relativeFrom="column">
                  <wp:posOffset>-1346835</wp:posOffset>
                </wp:positionH>
                <wp:positionV relativeFrom="paragraph">
                  <wp:posOffset>-1371600</wp:posOffset>
                </wp:positionV>
                <wp:extent cx="5924550" cy="5924550"/>
                <wp:effectExtent l="304800" t="285750" r="247650" b="323850"/>
                <wp:wrapNone/>
                <wp:docPr id="526" name="Straight Connector 526"/>
                <wp:cNvGraphicFramePr/>
                <a:graphic xmlns:a="http://schemas.openxmlformats.org/drawingml/2006/main">
                  <a:graphicData uri="http://schemas.microsoft.com/office/word/2010/wordprocessingShape">
                    <wps:wsp>
                      <wps:cNvCnPr/>
                      <wps:spPr>
                        <a:xfrm flipH="1">
                          <a:off x="0" y="0"/>
                          <a:ext cx="5924550" cy="5924550"/>
                        </a:xfrm>
                        <a:prstGeom prst="line">
                          <a:avLst/>
                        </a:prstGeom>
                        <a:ln w="762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8E72A" id="Straight Connector 526" o:spid="_x0000_s1026" style="position:absolute;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05pt,-108pt" to="360.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" strokecolor="#2d3234" strokeweight="60pt"/>
            </w:pict>
          </mc:Fallback>
        </mc:AlternateContent>
      </w:r>
      <w:r>
        <w:rPr>
          <w:noProof/>
        </w:rPr>
        <mc:AlternateContent>
          <mc:Choice Requires="wps">
            <w:drawing>
              <wp:anchor distT="0" distB="0" distL="114300" distR="114300" simplePos="0" relativeHeight="252112896" behindDoc="0" locked="0" layoutInCell="1" allowOverlap="1" wp14:anchorId="758D6034" wp14:editId="4BB0A985">
                <wp:simplePos x="0" y="0"/>
                <wp:positionH relativeFrom="column">
                  <wp:posOffset>-1657350</wp:posOffset>
                </wp:positionH>
                <wp:positionV relativeFrom="paragraph">
                  <wp:posOffset>-1371600</wp:posOffset>
                </wp:positionV>
                <wp:extent cx="5282565" cy="5282565"/>
                <wp:effectExtent l="171450" t="152400" r="146685" b="184785"/>
                <wp:wrapNone/>
                <wp:docPr id="527" name="Straight Connector 527"/>
                <wp:cNvGraphicFramePr/>
                <a:graphic xmlns:a="http://schemas.openxmlformats.org/drawingml/2006/main">
                  <a:graphicData uri="http://schemas.microsoft.com/office/word/2010/wordprocessingShape">
                    <wps:wsp>
                      <wps:cNvCnPr/>
                      <wps:spPr>
                        <a:xfrm flipH="1">
                          <a:off x="0" y="0"/>
                          <a:ext cx="5282565" cy="5282565"/>
                        </a:xfrm>
                        <a:prstGeom prst="line">
                          <a:avLst/>
                        </a:prstGeom>
                        <a:ln w="381000">
                          <a:solidFill>
                            <a:srgbClr val="2D323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6CF68" id="Straight Connector 527" o:spid="_x0000_s1026" style="position:absolute;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08pt" to="285.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" strokecolor="#2d3234" strokeweight="30pt"/>
            </w:pict>
          </mc:Fallback>
        </mc:AlternateContent>
      </w:r>
    </w:p>
    <w:p w14:paraId="2CC0D407" w14:textId="77777777" w:rsidR="003867E9" w:rsidRDefault="003867E9" w:rsidP="003867E9">
      <w:pPr>
        <w:rPr>
          <w:sz w:val="24"/>
          <w:szCs w:val="24"/>
        </w:rPr>
      </w:pPr>
      <w:r>
        <w:rPr>
          <w:noProof/>
        </w:rPr>
        <mc:AlternateContent>
          <mc:Choice Requires="wps">
            <w:drawing>
              <wp:anchor distT="0" distB="0" distL="114300" distR="114300" simplePos="0" relativeHeight="252122112" behindDoc="0" locked="0" layoutInCell="1" allowOverlap="1" wp14:anchorId="53642C41" wp14:editId="4502AAC1">
                <wp:simplePos x="0" y="0"/>
                <wp:positionH relativeFrom="column">
                  <wp:posOffset>1089660</wp:posOffset>
                </wp:positionH>
                <wp:positionV relativeFrom="paragraph">
                  <wp:posOffset>3353435</wp:posOffset>
                </wp:positionV>
                <wp:extent cx="4853940" cy="2308860"/>
                <wp:effectExtent l="0" t="0" r="3810" b="15240"/>
                <wp:wrapNone/>
                <wp:docPr id="528" name="Text Box 528"/>
                <wp:cNvGraphicFramePr/>
                <a:graphic xmlns:a="http://schemas.openxmlformats.org/drawingml/2006/main">
                  <a:graphicData uri="http://schemas.microsoft.com/office/word/2010/wordprocessingShape">
                    <wps:wsp>
                      <wps:cNvSpPr txBox="1"/>
                      <wps:spPr>
                        <a:xfrm>
                          <a:off x="0" y="0"/>
                          <a:ext cx="4853940" cy="2308860"/>
                        </a:xfrm>
                        <a:prstGeom prst="rect">
                          <a:avLst/>
                        </a:prstGeom>
                        <a:noFill/>
                        <a:ln w="6350">
                          <a:noFill/>
                        </a:ln>
                      </wps:spPr>
                      <wps:txbx>
                        <w:txbxContent>
                          <w:p w14:paraId="6263545F"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7A8A3F2"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BA62FD0" w14:textId="77777777" w:rsidR="003867E9" w:rsidRPr="003F5839" w:rsidRDefault="003867E9" w:rsidP="003867E9">
                            <w:pPr>
                              <w:jc w:val="center"/>
                              <w:rPr>
                                <w:i/>
                                <w:iCs/>
                                <w:sz w:val="48"/>
                                <w:szCs w:val="48"/>
                                <w:lang w:val="en-IN"/>
                              </w:rPr>
                            </w:pPr>
                            <w:r w:rsidRPr="003F5839">
                              <w:rPr>
                                <w:i/>
                                <w:iCs/>
                                <w:sz w:val="48"/>
                                <w:szCs w:val="48"/>
                                <w:lang w:val="en-IN"/>
                              </w:rPr>
                              <w:t>Topic</w:t>
                            </w:r>
                          </w:p>
                          <w:p w14:paraId="7185218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42C41" id="Text Box 528" o:spid="_x0000_s1273" type="#_x0000_t202" style="position:absolute;margin-left:85.8pt;margin-top:264.05pt;width:382.2pt;height:18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" filled="f" stroked="f" strokeweight=".5pt">
                <v:textbox inset="0,0,0,0">
                  <w:txbxContent>
                    <w:p w14:paraId="6263545F" w14:textId="77777777" w:rsidR="003867E9" w:rsidRPr="003F5839" w:rsidRDefault="003867E9" w:rsidP="003867E9">
                      <w:pPr>
                        <w:jc w:val="center"/>
                        <w:rPr>
                          <w:i/>
                          <w:iCs/>
                          <w:sz w:val="48"/>
                          <w:szCs w:val="48"/>
                          <w:lang w:val="en-IN"/>
                        </w:rPr>
                      </w:pPr>
                      <w:r w:rsidRPr="003F5839">
                        <w:rPr>
                          <w:i/>
                          <w:iCs/>
                          <w:sz w:val="48"/>
                          <w:szCs w:val="48"/>
                          <w:lang w:val="en-IN"/>
                        </w:rPr>
                        <w:t>Submitted To</w:t>
                      </w:r>
                    </w:p>
                    <w:p w14:paraId="17A8A3F2" w14:textId="77777777" w:rsidR="003867E9" w:rsidRPr="003F5839" w:rsidRDefault="003867E9" w:rsidP="003867E9">
                      <w:pPr>
                        <w:jc w:val="center"/>
                        <w:rPr>
                          <w:b/>
                          <w:bCs/>
                          <w:sz w:val="48"/>
                          <w:szCs w:val="48"/>
                          <w:lang w:val="en-IN"/>
                        </w:rPr>
                      </w:pPr>
                      <w:r w:rsidRPr="003F5839">
                        <w:rPr>
                          <w:b/>
                          <w:bCs/>
                          <w:sz w:val="48"/>
                          <w:szCs w:val="48"/>
                          <w:lang w:val="en-IN"/>
                        </w:rPr>
                        <w:t>Dr. Manoj Sir</w:t>
                      </w:r>
                    </w:p>
                    <w:p w14:paraId="3BA62FD0" w14:textId="77777777" w:rsidR="003867E9" w:rsidRPr="003F5839" w:rsidRDefault="003867E9" w:rsidP="003867E9">
                      <w:pPr>
                        <w:jc w:val="center"/>
                        <w:rPr>
                          <w:i/>
                          <w:iCs/>
                          <w:sz w:val="48"/>
                          <w:szCs w:val="48"/>
                          <w:lang w:val="en-IN"/>
                        </w:rPr>
                      </w:pPr>
                      <w:r w:rsidRPr="003F5839">
                        <w:rPr>
                          <w:i/>
                          <w:iCs/>
                          <w:sz w:val="48"/>
                          <w:szCs w:val="48"/>
                          <w:lang w:val="en-IN"/>
                        </w:rPr>
                        <w:t>Topic</w:t>
                      </w:r>
                    </w:p>
                    <w:p w14:paraId="7185218A" w14:textId="77777777" w:rsidR="003867E9" w:rsidRPr="003F5839" w:rsidRDefault="003867E9" w:rsidP="003867E9">
                      <w:pPr>
                        <w:jc w:val="center"/>
                        <w:rPr>
                          <w:b/>
                          <w:bCs/>
                          <w:sz w:val="48"/>
                          <w:szCs w:val="48"/>
                          <w:lang w:val="en-IN"/>
                        </w:rPr>
                      </w:pPr>
                      <w:r w:rsidRPr="003F5839">
                        <w:rPr>
                          <w:b/>
                          <w:bCs/>
                          <w:sz w:val="48"/>
                          <w:szCs w:val="48"/>
                          <w:lang w:val="en-IN"/>
                        </w:rPr>
                        <w:t>LAW OF CONSENT</w:t>
                      </w:r>
                    </w:p>
                  </w:txbxContent>
                </v:textbox>
              </v:shape>
            </w:pict>
          </mc:Fallback>
        </mc:AlternateContent>
      </w:r>
      <w:r>
        <w:rPr>
          <w:noProof/>
        </w:rPr>
        <mc:AlternateContent>
          <mc:Choice Requires="wpg">
            <w:drawing>
              <wp:anchor distT="0" distB="0" distL="114300" distR="114300" simplePos="0" relativeHeight="252118016" behindDoc="0" locked="0" layoutInCell="1" allowOverlap="1" wp14:anchorId="125D9298" wp14:editId="2ACD9AF3">
                <wp:simplePos x="0" y="0"/>
                <wp:positionH relativeFrom="column">
                  <wp:posOffset>1756410</wp:posOffset>
                </wp:positionH>
                <wp:positionV relativeFrom="paragraph">
                  <wp:posOffset>2085975</wp:posOffset>
                </wp:positionV>
                <wp:extent cx="3116581" cy="1345565"/>
                <wp:effectExtent l="0" t="0" r="7620" b="6985"/>
                <wp:wrapNone/>
                <wp:docPr id="529" name="Group 529"/>
                <wp:cNvGraphicFramePr/>
                <a:graphic xmlns:a="http://schemas.openxmlformats.org/drawingml/2006/main">
                  <a:graphicData uri="http://schemas.microsoft.com/office/word/2010/wordprocessingGroup">
                    <wpg:wgp>
                      <wpg:cNvGrpSpPr/>
                      <wpg:grpSpPr>
                        <a:xfrm>
                          <a:off x="0" y="0"/>
                          <a:ext cx="3116581" cy="1345565"/>
                          <a:chOff x="-1071868" y="87053"/>
                          <a:chExt cx="825384" cy="1554585"/>
                        </a:xfrm>
                      </wpg:grpSpPr>
                      <wps:wsp>
                        <wps:cNvPr id="530" name="Text Box 530"/>
                        <wps:cNvSpPr txBox="1"/>
                        <wps:spPr>
                          <a:xfrm>
                            <a:off x="-922704" y="606471"/>
                            <a:ext cx="499300" cy="1035167"/>
                          </a:xfrm>
                          <a:prstGeom prst="rect">
                            <a:avLst/>
                          </a:prstGeom>
                          <a:noFill/>
                          <a:ln w="6350">
                            <a:noFill/>
                          </a:ln>
                        </wps:spPr>
                        <wps:txbx>
                          <w:txbxContent>
                            <w:p w14:paraId="7FC0376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C1A665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531" name="Text Box 531"/>
                        <wps:cNvSpPr txBox="1"/>
                        <wps:spPr>
                          <a:xfrm>
                            <a:off x="-1071868" y="87053"/>
                            <a:ext cx="825384" cy="519418"/>
                          </a:xfrm>
                          <a:prstGeom prst="rect">
                            <a:avLst/>
                          </a:prstGeom>
                          <a:noFill/>
                          <a:ln w="6350">
                            <a:noFill/>
                          </a:ln>
                        </wps:spPr>
                        <wps:txbx>
                          <w:txbxContent>
                            <w:p w14:paraId="7142D2A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D9298" id="Group 529" o:spid="_x0000_s1274" style="position:absolute;margin-left:138.3pt;margin-top:164.25pt;width:245.4pt;height:105.95pt;z-index:252118016;mso-width-relative:margin;mso-height-relative:margin" coordorigin="-10718,870" coordsize="8253,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">
                <v:shape id="Text Box 530" o:spid="_x0000_s1275" type="#_x0000_t202" style="position:absolute;left:-9227;top:6064;width:4993;height:103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" filled="f" stroked="f" strokeweight=".5pt">
                  <v:textbox inset="0,0,0,0">
                    <w:txbxContent>
                      <w:p w14:paraId="7FC03767" w14:textId="77777777" w:rsidR="003867E9"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LAW ASSIGNEMENT</w:t>
                        </w:r>
                      </w:p>
                      <w:p w14:paraId="0C1A665A" w14:textId="77777777" w:rsidR="003867E9" w:rsidRPr="00AA4FE7" w:rsidRDefault="003867E9" w:rsidP="003867E9">
                        <w:pPr>
                          <w:spacing w:after="0" w:line="202" w:lineRule="auto"/>
                          <w:jc w:val="center"/>
                          <w:rPr>
                            <w:rFonts w:ascii="Bebas Neue" w:hAnsi="Bebas Neue"/>
                            <w:b/>
                            <w:bCs/>
                            <w:sz w:val="40"/>
                            <w:szCs w:val="40"/>
                            <w:lang w:val="en-IN"/>
                          </w:rPr>
                        </w:pPr>
                        <w:r>
                          <w:rPr>
                            <w:rFonts w:ascii="Bebas Neue" w:hAnsi="Bebas Neue"/>
                            <w:b/>
                            <w:bCs/>
                            <w:sz w:val="40"/>
                            <w:szCs w:val="40"/>
                            <w:lang w:val="en-IN"/>
                          </w:rPr>
                          <w:t>A STUDENT PERSPECTIVE</w:t>
                        </w:r>
                      </w:p>
                    </w:txbxContent>
                  </v:textbox>
                </v:shape>
                <v:shape id="Text Box 531" o:spid="_x0000_s1276" type="#_x0000_t202" style="position:absolute;left:-10718;top:870;width:8254;height:5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" filled="f" stroked="f" strokeweight=".5pt">
                  <v:textbox inset="0,0,0,0">
                    <w:txbxContent>
                      <w:p w14:paraId="7142D2AF" w14:textId="77777777" w:rsidR="003867E9" w:rsidRPr="00AA4FE7" w:rsidRDefault="003867E9" w:rsidP="003867E9">
                        <w:pPr>
                          <w:spacing w:after="0" w:line="202" w:lineRule="auto"/>
                          <w:rPr>
                            <w:rFonts w:ascii="Bebas Neue" w:hAnsi="Bebas Neue"/>
                            <w:b/>
                            <w:bCs/>
                            <w:sz w:val="52"/>
                            <w:szCs w:val="52"/>
                            <w:lang w:val="en-IN"/>
                          </w:rPr>
                        </w:pPr>
                        <w:r w:rsidRPr="00AA4FE7">
                          <w:rPr>
                            <w:rFonts w:ascii="Bebas Neue" w:hAnsi="Bebas Neue"/>
                            <w:b/>
                            <w:bCs/>
                            <w:sz w:val="52"/>
                            <w:szCs w:val="52"/>
                            <w:lang w:val="en-IN"/>
                          </w:rPr>
                          <w:t>HEERALAL YADAV LAW COLLEGE</w:t>
                        </w:r>
                      </w:p>
                    </w:txbxContent>
                  </v:textbox>
                </v:shape>
              </v:group>
            </w:pict>
          </mc:Fallback>
        </mc:AlternateContent>
      </w:r>
      <w:r>
        <w:rPr>
          <w:sz w:val="24"/>
          <w:szCs w:val="24"/>
        </w:rPr>
        <w:br w:type="page"/>
      </w:r>
    </w:p>
    <w:p w14:paraId="7C92D4A6" w14:textId="77777777" w:rsidR="003867E9" w:rsidRDefault="003867E9" w:rsidP="003867E9">
      <w:pPr>
        <w:pStyle w:val="TOCHeading"/>
        <w:rPr>
          <w:rFonts w:asciiTheme="minorHAnsi" w:eastAsiaTheme="minorEastAsia" w:hAnsiTheme="minorHAnsi" w:cstheme="minorBidi"/>
          <w:color w:val="auto"/>
          <w:sz w:val="22"/>
          <w:szCs w:val="22"/>
        </w:rPr>
      </w:pPr>
    </w:p>
    <w:p w14:paraId="27F4E8C8" w14:textId="77777777" w:rsidR="003867E9" w:rsidRDefault="003867E9" w:rsidP="003867E9">
      <w:pPr>
        <w:spacing w:line="276" w:lineRule="auto"/>
      </w:pPr>
      <w:r>
        <w:br w:type="page"/>
      </w:r>
      <w:r>
        <w:rPr>
          <w:noProof/>
        </w:rPr>
        <w:lastRenderedPageBreak/>
        <mc:AlternateContent>
          <mc:Choice Requires="wps">
            <w:drawing>
              <wp:anchor distT="0" distB="0" distL="114300" distR="114300" simplePos="0" relativeHeight="252126208" behindDoc="0" locked="0" layoutInCell="1" allowOverlap="1" wp14:anchorId="2CBE2BED" wp14:editId="16A80029">
                <wp:simplePos x="0" y="0"/>
                <wp:positionH relativeFrom="column">
                  <wp:posOffset>6355715</wp:posOffset>
                </wp:positionH>
                <wp:positionV relativeFrom="paragraph">
                  <wp:posOffset>4299585</wp:posOffset>
                </wp:positionV>
                <wp:extent cx="865505" cy="2209165"/>
                <wp:effectExtent l="2540" t="3810" r="0" b="0"/>
                <wp:wrapNone/>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9BFB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A3BEAE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2BED" id="Text Box 532" o:spid="_x0000_s1277" type="#_x0000_t202" style="position:absolute;margin-left:500.45pt;margin-top:338.55pt;width:68.15pt;height:173.9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" filled="f" fillcolor="#923743" stroked="f">
                <v:textbox style="layout-flow:vertical;mso-layout-flow-alt:bottom-to-top" inset="0,0,0,0">
                  <w:txbxContent>
                    <w:p w14:paraId="3AF9BFB2" w14:textId="77777777" w:rsidR="003867E9" w:rsidRPr="000A32AD" w:rsidRDefault="003867E9" w:rsidP="003867E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1A3BEAEE" w14:textId="77777777" w:rsidR="003867E9" w:rsidRPr="000A32AD" w:rsidRDefault="003867E9" w:rsidP="003867E9">
                      <w:pPr>
                        <w:spacing w:line="216" w:lineRule="auto"/>
                        <w:jc w:val="center"/>
                        <w:rPr>
                          <w:rFonts w:ascii="Bahnschrift" w:hAnsi="Bahnschrift"/>
                          <w:color w:val="FFFFFF" w:themeColor="background1"/>
                          <w:sz w:val="120"/>
                          <w:szCs w:val="120"/>
                        </w:rPr>
                      </w:pPr>
                    </w:p>
                  </w:txbxContent>
                </v:textbox>
              </v:shape>
            </w:pict>
          </mc:Fallback>
        </mc:AlternateContent>
      </w:r>
      <w:r>
        <w:rPr>
          <w:noProof/>
        </w:rPr>
        <w:softHyphen/>
      </w:r>
    </w:p>
    <w:p w14:paraId="7992F986" w14:textId="77777777" w:rsidR="003867E9" w:rsidRPr="00653E78" w:rsidRDefault="003867E9" w:rsidP="003867E9">
      <w:pPr>
        <w:jc w:val="center"/>
        <w:rPr>
          <w:b/>
          <w:i/>
          <w:sz w:val="40"/>
          <w:szCs w:val="40"/>
        </w:rPr>
      </w:pPr>
      <w:r w:rsidRPr="00653E78">
        <w:rPr>
          <w:rFonts w:hint="eastAsia"/>
          <w:b/>
          <w:i/>
          <w:sz w:val="40"/>
          <w:szCs w:val="40"/>
        </w:rPr>
        <w:t>Acknowledgement</w:t>
      </w:r>
    </w:p>
    <w:p w14:paraId="167B84B7" w14:textId="77777777" w:rsidR="003867E9" w:rsidRPr="008777F4" w:rsidRDefault="003867E9" w:rsidP="003867E9">
      <w:pPr>
        <w:spacing w:line="360" w:lineRule="auto"/>
        <w:rPr>
          <w:sz w:val="32"/>
          <w:szCs w:val="32"/>
        </w:rPr>
      </w:pPr>
      <w:r w:rsidRPr="008777F4">
        <w:rPr>
          <w:rFonts w:hint="eastAsia"/>
          <w:sz w:val="32"/>
          <w:szCs w:val="32"/>
        </w:rPr>
        <w:t xml:space="preserve">The </w:t>
      </w:r>
      <w:r w:rsidRPr="008777F4">
        <w:rPr>
          <w:sz w:val="32"/>
          <w:szCs w:val="32"/>
        </w:rPr>
        <w:t>accomplishment</w:t>
      </w:r>
      <w:r w:rsidRPr="008777F4">
        <w:rPr>
          <w:rFonts w:hint="eastAsia"/>
          <w:sz w:val="32"/>
          <w:szCs w:val="32"/>
        </w:rPr>
        <w:t xml:space="preserve"> of this thesis benefits of the help and direction from my dear supervisor</w:t>
      </w:r>
      <w:r w:rsidRPr="008777F4">
        <w:rPr>
          <w:sz w:val="32"/>
          <w:szCs w:val="32"/>
        </w:rPr>
        <w:t xml:space="preserve"> </w:t>
      </w:r>
      <w:r w:rsidRPr="008777F4">
        <w:rPr>
          <w:b/>
          <w:bCs/>
          <w:sz w:val="32"/>
          <w:szCs w:val="32"/>
        </w:rPr>
        <w:t xml:space="preserve">Dr. </w:t>
      </w:r>
      <w:r>
        <w:rPr>
          <w:b/>
          <w:bCs/>
          <w:sz w:val="32"/>
          <w:szCs w:val="32"/>
        </w:rPr>
        <w:t>Manoj</w:t>
      </w:r>
      <w:r w:rsidRPr="008777F4">
        <w:rPr>
          <w:rFonts w:hint="eastAsia"/>
          <w:b/>
          <w:bCs/>
          <w:sz w:val="32"/>
          <w:szCs w:val="32"/>
        </w:rPr>
        <w:t>.</w:t>
      </w:r>
      <w:r w:rsidRPr="008777F4">
        <w:rPr>
          <w:rFonts w:hint="eastAsia"/>
          <w:sz w:val="32"/>
          <w:szCs w:val="32"/>
        </w:rPr>
        <w:t xml:space="preserve"> </w:t>
      </w:r>
      <w:r w:rsidRPr="008777F4">
        <w:rPr>
          <w:b/>
          <w:bCs/>
          <w:sz w:val="32"/>
          <w:szCs w:val="32"/>
        </w:rPr>
        <w:t xml:space="preserve">Dr. </w:t>
      </w:r>
      <w:r>
        <w:rPr>
          <w:b/>
          <w:bCs/>
          <w:sz w:val="32"/>
          <w:szCs w:val="32"/>
        </w:rPr>
        <w:t>Manoj</w:t>
      </w:r>
      <w:r w:rsidRPr="008777F4">
        <w:rPr>
          <w:rFonts w:hint="eastAsia"/>
          <w:sz w:val="32"/>
          <w:szCs w:val="32"/>
        </w:rPr>
        <w:t xml:space="preserve"> is always happy and willing to help me solve the confusions and direct me approach to the final result of the </w:t>
      </w:r>
      <w:r w:rsidRPr="008777F4">
        <w:rPr>
          <w:sz w:val="32"/>
          <w:szCs w:val="32"/>
        </w:rPr>
        <w:t>assignments</w:t>
      </w:r>
      <w:r w:rsidRPr="008777F4">
        <w:rPr>
          <w:rFonts w:hint="eastAsia"/>
          <w:sz w:val="32"/>
          <w:szCs w:val="32"/>
        </w:rPr>
        <w:t xml:space="preserve">. On top of that, </w:t>
      </w:r>
      <w:r w:rsidRPr="008777F4">
        <w:rPr>
          <w:b/>
          <w:bCs/>
          <w:sz w:val="32"/>
          <w:szCs w:val="32"/>
        </w:rPr>
        <w:t xml:space="preserve">Dr. </w:t>
      </w:r>
      <w:r>
        <w:rPr>
          <w:b/>
          <w:bCs/>
          <w:sz w:val="32"/>
          <w:szCs w:val="32"/>
        </w:rPr>
        <w:t>Manoj</w:t>
      </w:r>
      <w:r w:rsidRPr="008777F4">
        <w:rPr>
          <w:rFonts w:hint="eastAsia"/>
          <w:sz w:val="32"/>
          <w:szCs w:val="32"/>
        </w:rPr>
        <w:t xml:space="preserve"> is an easy-going and open-minded person, whom is also a good friend to me. Without his encouragement, I would not finish this work in my </w:t>
      </w:r>
      <w:r w:rsidRPr="008777F4">
        <w:rPr>
          <w:sz w:val="32"/>
          <w:szCs w:val="32"/>
        </w:rPr>
        <w:t>graduation</w:t>
      </w:r>
      <w:r w:rsidRPr="008777F4">
        <w:rPr>
          <w:rFonts w:hint="eastAsia"/>
          <w:sz w:val="32"/>
          <w:szCs w:val="32"/>
        </w:rPr>
        <w:t xml:space="preserve"> study. </w:t>
      </w:r>
    </w:p>
    <w:p w14:paraId="1B9F1DD9" w14:textId="77777777" w:rsidR="003867E9" w:rsidRDefault="003867E9" w:rsidP="003867E9">
      <w:pPr>
        <w:spacing w:line="360" w:lineRule="auto"/>
        <w:rPr>
          <w:sz w:val="32"/>
          <w:szCs w:val="32"/>
        </w:rPr>
      </w:pPr>
      <w:r w:rsidRPr="008777F4">
        <w:rPr>
          <w:rFonts w:hint="eastAsia"/>
          <w:sz w:val="32"/>
          <w:szCs w:val="32"/>
        </w:rPr>
        <w:t>Furthermore, I would like to show my grateful feeling to</w:t>
      </w:r>
      <w:r w:rsidRPr="008777F4">
        <w:rPr>
          <w:b/>
          <w:bCs/>
          <w:sz w:val="32"/>
          <w:szCs w:val="32"/>
        </w:rPr>
        <w:t xml:space="preserve"> Dr. </w:t>
      </w:r>
      <w:r>
        <w:rPr>
          <w:b/>
          <w:bCs/>
          <w:sz w:val="32"/>
          <w:szCs w:val="32"/>
        </w:rPr>
        <w:t>Manoj</w:t>
      </w:r>
      <w:r w:rsidRPr="008777F4">
        <w:rPr>
          <w:rFonts w:hint="eastAsia"/>
          <w:sz w:val="32"/>
          <w:szCs w:val="32"/>
        </w:rPr>
        <w:t xml:space="preserve">, who once taught me and was my </w:t>
      </w:r>
      <w:r w:rsidRPr="008777F4">
        <w:rPr>
          <w:sz w:val="32"/>
          <w:szCs w:val="32"/>
        </w:rPr>
        <w:t>teacher</w:t>
      </w:r>
      <w:r w:rsidRPr="008777F4">
        <w:rPr>
          <w:rFonts w:hint="eastAsia"/>
          <w:sz w:val="32"/>
          <w:szCs w:val="32"/>
        </w:rPr>
        <w:t xml:space="preserve"> in the </w:t>
      </w:r>
      <w:r w:rsidRPr="008777F4">
        <w:rPr>
          <w:sz w:val="32"/>
          <w:szCs w:val="32"/>
        </w:rPr>
        <w:t>1</w:t>
      </w:r>
      <w:r w:rsidRPr="008777F4">
        <w:rPr>
          <w:sz w:val="32"/>
          <w:szCs w:val="32"/>
          <w:vertAlign w:val="superscript"/>
        </w:rPr>
        <w:t>st</w:t>
      </w:r>
      <w:r w:rsidRPr="008777F4">
        <w:rPr>
          <w:rFonts w:hint="eastAsia"/>
          <w:sz w:val="32"/>
          <w:szCs w:val="32"/>
        </w:rPr>
        <w:t xml:space="preserve"> semester. </w:t>
      </w:r>
      <w:r w:rsidRPr="008777F4">
        <w:rPr>
          <w:b/>
          <w:bCs/>
          <w:sz w:val="32"/>
          <w:szCs w:val="32"/>
        </w:rPr>
        <w:t xml:space="preserve">Dr. </w:t>
      </w:r>
      <w:r>
        <w:rPr>
          <w:b/>
          <w:bCs/>
          <w:sz w:val="32"/>
          <w:szCs w:val="32"/>
        </w:rPr>
        <w:t>Manoj</w:t>
      </w:r>
      <w:r w:rsidRPr="008777F4">
        <w:rPr>
          <w:rFonts w:hint="eastAsia"/>
          <w:sz w:val="32"/>
          <w:szCs w:val="32"/>
        </w:rPr>
        <w:t xml:space="preserve"> is a warm-hearted and discipline-keeping person, with whose supervision I accomplish my </w:t>
      </w:r>
      <w:r w:rsidRPr="008777F4">
        <w:rPr>
          <w:sz w:val="32"/>
          <w:szCs w:val="32"/>
        </w:rPr>
        <w:t>graduation</w:t>
      </w:r>
      <w:r w:rsidRPr="008777F4">
        <w:rPr>
          <w:rFonts w:hint="eastAsia"/>
          <w:sz w:val="32"/>
          <w:szCs w:val="32"/>
        </w:rPr>
        <w:t xml:space="preserve"> study in time. He is always patient to help me out with questions in terms of administration and rules. </w:t>
      </w:r>
    </w:p>
    <w:p w14:paraId="4248DE9B" w14:textId="77777777" w:rsidR="003867E9" w:rsidRDefault="003867E9" w:rsidP="003867E9">
      <w:pPr>
        <w:spacing w:line="360" w:lineRule="auto"/>
        <w:rPr>
          <w:sz w:val="32"/>
          <w:szCs w:val="32"/>
        </w:rPr>
      </w:pPr>
    </w:p>
    <w:p w14:paraId="0090B2CF" w14:textId="77777777" w:rsidR="003867E9" w:rsidRDefault="003867E9" w:rsidP="003867E9">
      <w:pPr>
        <w:spacing w:line="360" w:lineRule="auto"/>
        <w:rPr>
          <w:sz w:val="32"/>
          <w:szCs w:val="32"/>
        </w:rPr>
      </w:pPr>
    </w:p>
    <w:p w14:paraId="4A286226" w14:textId="77777777" w:rsidR="003867E9" w:rsidRDefault="003867E9" w:rsidP="003867E9">
      <w:pPr>
        <w:spacing w:line="360" w:lineRule="auto"/>
        <w:rPr>
          <w:sz w:val="32"/>
          <w:szCs w:val="32"/>
        </w:rPr>
      </w:pPr>
    </w:p>
    <w:p w14:paraId="0A4A396E" w14:textId="77777777" w:rsidR="003867E9" w:rsidRDefault="003867E9" w:rsidP="003867E9">
      <w:pPr>
        <w:spacing w:line="360" w:lineRule="auto"/>
        <w:rPr>
          <w:sz w:val="32"/>
          <w:szCs w:val="32"/>
        </w:rPr>
      </w:pPr>
    </w:p>
    <w:p w14:paraId="5C89E5EF" w14:textId="77777777" w:rsidR="003867E9" w:rsidRDefault="003867E9" w:rsidP="003867E9">
      <w:pPr>
        <w:spacing w:line="360" w:lineRule="auto"/>
        <w:rPr>
          <w:sz w:val="32"/>
          <w:szCs w:val="32"/>
        </w:rPr>
      </w:pPr>
    </w:p>
    <w:p w14:paraId="3146EBC6" w14:textId="77777777" w:rsidR="003867E9" w:rsidRDefault="003867E9" w:rsidP="003867E9">
      <w:pPr>
        <w:spacing w:line="360" w:lineRule="auto"/>
        <w:rPr>
          <w:sz w:val="32"/>
          <w:szCs w:val="32"/>
        </w:rPr>
      </w:pPr>
    </w:p>
    <w:p w14:paraId="08CFDEA1" w14:textId="77777777" w:rsidR="003867E9" w:rsidRDefault="003867E9" w:rsidP="003867E9">
      <w:pPr>
        <w:spacing w:line="360" w:lineRule="auto"/>
        <w:rPr>
          <w:sz w:val="32"/>
          <w:szCs w:val="32"/>
        </w:rPr>
      </w:pPr>
    </w:p>
    <w:p w14:paraId="299C75D8" w14:textId="77777777" w:rsidR="003867E9" w:rsidRDefault="003867E9" w:rsidP="003867E9">
      <w:pPr>
        <w:spacing w:line="360" w:lineRule="auto"/>
        <w:rPr>
          <w:sz w:val="32"/>
          <w:szCs w:val="32"/>
        </w:rPr>
      </w:pPr>
    </w:p>
    <w:p w14:paraId="7261B183" w14:textId="77777777" w:rsidR="003867E9" w:rsidRPr="008777F4" w:rsidRDefault="003867E9" w:rsidP="003867E9">
      <w:pPr>
        <w:spacing w:line="360" w:lineRule="auto"/>
        <w:rPr>
          <w:sz w:val="32"/>
          <w:szCs w:val="32"/>
        </w:rPr>
      </w:pPr>
    </w:p>
    <w:p w14:paraId="28E3EAD3" w14:textId="77777777" w:rsidR="003867E9" w:rsidRDefault="003867E9" w:rsidP="003867E9"/>
    <w:sdt>
      <w:sdtPr>
        <w:rPr>
          <w:rFonts w:asciiTheme="minorHAnsi" w:eastAsiaTheme="minorEastAsia" w:hAnsiTheme="minorHAnsi" w:cstheme="minorBidi"/>
          <w:color w:val="auto"/>
          <w:sz w:val="22"/>
          <w:szCs w:val="22"/>
        </w:rPr>
        <w:id w:val="-555926796"/>
        <w:docPartObj>
          <w:docPartGallery w:val="Table of Contents"/>
          <w:docPartUnique/>
        </w:docPartObj>
      </w:sdtPr>
      <w:sdtEndPr>
        <w:rPr>
          <w:b/>
          <w:bCs/>
          <w:noProof/>
        </w:rPr>
      </w:sdtEndPr>
      <w:sdtContent>
        <w:p w14:paraId="4AB45A6C" w14:textId="77777777" w:rsidR="003867E9" w:rsidRDefault="003867E9" w:rsidP="003867E9">
          <w:pPr>
            <w:pStyle w:val="TOCHeading"/>
          </w:pPr>
          <w:r>
            <w:t>Table of Contents</w:t>
          </w:r>
        </w:p>
        <w:p w14:paraId="03FDBCCD" w14:textId="3DFFF3F5" w:rsidR="003867E9" w:rsidRDefault="003867E9" w:rsidP="003867E9">
          <w:pPr>
            <w:pStyle w:val="TOC1"/>
            <w:tabs>
              <w:tab w:val="right" w:leader="dot" w:pos="10790"/>
            </w:tabs>
            <w:rPr>
              <w:lang w:val="en-IN" w:eastAsia="en-IN"/>
            </w:rPr>
          </w:pPr>
          <w:r>
            <w:fldChar w:fldCharType="begin"/>
          </w:r>
          <w:r>
            <w:instrText xml:space="preserve"> TOC \o "1-3" \h \z \u </w:instrText>
          </w:r>
          <w:r>
            <w:fldChar w:fldCharType="separate"/>
          </w:r>
          <w:hyperlink w:anchor="_Toc92385433" w:history="1">
            <w:r w:rsidRPr="001C153A">
              <w:rPr>
                <w:rStyle w:val="Hyperlink"/>
              </w:rPr>
              <w:t>Contract</w:t>
            </w:r>
            <w:r>
              <w:rPr>
                <w:webHidden/>
              </w:rPr>
              <w:tab/>
            </w:r>
            <w:r>
              <w:rPr>
                <w:webHidden/>
              </w:rPr>
              <w:fldChar w:fldCharType="begin"/>
            </w:r>
            <w:r>
              <w:rPr>
                <w:webHidden/>
              </w:rPr>
              <w:instrText xml:space="preserve"> PAGEREF _Toc92385433 \h </w:instrText>
            </w:r>
            <w:r>
              <w:rPr>
                <w:webHidden/>
              </w:rPr>
            </w:r>
            <w:r>
              <w:rPr>
                <w:webHidden/>
              </w:rPr>
              <w:fldChar w:fldCharType="separate"/>
            </w:r>
            <w:r w:rsidR="00B13568">
              <w:rPr>
                <w:webHidden/>
              </w:rPr>
              <w:t>5</w:t>
            </w:r>
            <w:r>
              <w:rPr>
                <w:webHidden/>
              </w:rPr>
              <w:fldChar w:fldCharType="end"/>
            </w:r>
          </w:hyperlink>
        </w:p>
        <w:p w14:paraId="3840B69A" w14:textId="4AABB6F7" w:rsidR="003867E9" w:rsidRDefault="00B13568" w:rsidP="003867E9">
          <w:pPr>
            <w:pStyle w:val="TOC1"/>
            <w:tabs>
              <w:tab w:val="right" w:leader="dot" w:pos="10790"/>
            </w:tabs>
            <w:rPr>
              <w:lang w:val="en-IN" w:eastAsia="en-IN"/>
            </w:rPr>
          </w:pPr>
          <w:hyperlink w:anchor="_Toc92385434" w:history="1">
            <w:r w:rsidR="003867E9" w:rsidRPr="001C153A">
              <w:rPr>
                <w:rStyle w:val="Hyperlink"/>
              </w:rPr>
              <w:t>Definitions of Contract</w:t>
            </w:r>
            <w:r w:rsidR="003867E9">
              <w:rPr>
                <w:webHidden/>
              </w:rPr>
              <w:tab/>
            </w:r>
            <w:r w:rsidR="003867E9">
              <w:rPr>
                <w:webHidden/>
              </w:rPr>
              <w:fldChar w:fldCharType="begin"/>
            </w:r>
            <w:r w:rsidR="003867E9">
              <w:rPr>
                <w:webHidden/>
              </w:rPr>
              <w:instrText xml:space="preserve"> PAGEREF _Toc92385434 \h </w:instrText>
            </w:r>
            <w:r w:rsidR="003867E9">
              <w:rPr>
                <w:webHidden/>
              </w:rPr>
            </w:r>
            <w:r w:rsidR="003867E9">
              <w:rPr>
                <w:webHidden/>
              </w:rPr>
              <w:fldChar w:fldCharType="separate"/>
            </w:r>
            <w:r>
              <w:rPr>
                <w:webHidden/>
              </w:rPr>
              <w:t>5</w:t>
            </w:r>
            <w:r w:rsidR="003867E9">
              <w:rPr>
                <w:webHidden/>
              </w:rPr>
              <w:fldChar w:fldCharType="end"/>
            </w:r>
          </w:hyperlink>
        </w:p>
        <w:p w14:paraId="25A9F947" w14:textId="14911274" w:rsidR="003867E9" w:rsidRDefault="00B13568" w:rsidP="003867E9">
          <w:pPr>
            <w:pStyle w:val="TOC1"/>
            <w:tabs>
              <w:tab w:val="right" w:leader="dot" w:pos="10790"/>
            </w:tabs>
            <w:rPr>
              <w:lang w:val="en-IN" w:eastAsia="en-IN"/>
            </w:rPr>
          </w:pPr>
          <w:hyperlink w:anchor="_Toc92385435" w:history="1">
            <w:r w:rsidR="003867E9" w:rsidRPr="001C153A">
              <w:rPr>
                <w:rStyle w:val="Hyperlink"/>
              </w:rPr>
              <w:t>Law of Contract in India</w:t>
            </w:r>
            <w:r w:rsidR="003867E9">
              <w:rPr>
                <w:webHidden/>
              </w:rPr>
              <w:tab/>
            </w:r>
            <w:r w:rsidR="003867E9">
              <w:rPr>
                <w:webHidden/>
              </w:rPr>
              <w:fldChar w:fldCharType="begin"/>
            </w:r>
            <w:r w:rsidR="003867E9">
              <w:rPr>
                <w:webHidden/>
              </w:rPr>
              <w:instrText xml:space="preserve"> PAGEREF _Toc92385435 \h </w:instrText>
            </w:r>
            <w:r w:rsidR="003867E9">
              <w:rPr>
                <w:webHidden/>
              </w:rPr>
            </w:r>
            <w:r w:rsidR="003867E9">
              <w:rPr>
                <w:webHidden/>
              </w:rPr>
              <w:fldChar w:fldCharType="separate"/>
            </w:r>
            <w:r>
              <w:rPr>
                <w:webHidden/>
              </w:rPr>
              <w:t>5</w:t>
            </w:r>
            <w:r w:rsidR="003867E9">
              <w:rPr>
                <w:webHidden/>
              </w:rPr>
              <w:fldChar w:fldCharType="end"/>
            </w:r>
          </w:hyperlink>
        </w:p>
        <w:p w14:paraId="04CCEFA4" w14:textId="1C2D2D61" w:rsidR="003867E9" w:rsidRDefault="00B13568" w:rsidP="003867E9">
          <w:pPr>
            <w:pStyle w:val="TOC1"/>
            <w:tabs>
              <w:tab w:val="right" w:leader="dot" w:pos="10790"/>
            </w:tabs>
            <w:rPr>
              <w:lang w:val="en-IN" w:eastAsia="en-IN"/>
            </w:rPr>
          </w:pPr>
          <w:hyperlink w:anchor="_Toc92385436" w:history="1">
            <w:r w:rsidR="003867E9" w:rsidRPr="001C153A">
              <w:rPr>
                <w:rStyle w:val="Hyperlink"/>
              </w:rPr>
              <w:t>Essential Elements of Contract</w:t>
            </w:r>
            <w:r w:rsidR="003867E9">
              <w:rPr>
                <w:webHidden/>
              </w:rPr>
              <w:tab/>
            </w:r>
            <w:r w:rsidR="003867E9">
              <w:rPr>
                <w:webHidden/>
              </w:rPr>
              <w:fldChar w:fldCharType="begin"/>
            </w:r>
            <w:r w:rsidR="003867E9">
              <w:rPr>
                <w:webHidden/>
              </w:rPr>
              <w:instrText xml:space="preserve"> PAGEREF _Toc92385436 \h </w:instrText>
            </w:r>
            <w:r w:rsidR="003867E9">
              <w:rPr>
                <w:webHidden/>
              </w:rPr>
            </w:r>
            <w:r w:rsidR="003867E9">
              <w:rPr>
                <w:webHidden/>
              </w:rPr>
              <w:fldChar w:fldCharType="separate"/>
            </w:r>
            <w:r>
              <w:rPr>
                <w:webHidden/>
              </w:rPr>
              <w:t>7</w:t>
            </w:r>
            <w:r w:rsidR="003867E9">
              <w:rPr>
                <w:webHidden/>
              </w:rPr>
              <w:fldChar w:fldCharType="end"/>
            </w:r>
          </w:hyperlink>
        </w:p>
        <w:p w14:paraId="451207B2" w14:textId="1040EA22" w:rsidR="003867E9" w:rsidRDefault="00B13568" w:rsidP="003867E9">
          <w:pPr>
            <w:pStyle w:val="TOC2"/>
            <w:tabs>
              <w:tab w:val="right" w:leader="dot" w:pos="10790"/>
            </w:tabs>
            <w:rPr>
              <w:noProof/>
              <w:lang w:val="en-IN" w:eastAsia="en-IN"/>
            </w:rPr>
          </w:pPr>
          <w:hyperlink w:anchor="_Toc92385437" w:history="1">
            <w:r w:rsidR="003867E9" w:rsidRPr="001C153A">
              <w:rPr>
                <w:rStyle w:val="Hyperlink"/>
                <w:noProof/>
              </w:rPr>
              <w:t>Offer</w:t>
            </w:r>
            <w:r w:rsidR="003867E9">
              <w:rPr>
                <w:noProof/>
                <w:webHidden/>
              </w:rPr>
              <w:tab/>
            </w:r>
            <w:r w:rsidR="003867E9">
              <w:rPr>
                <w:noProof/>
                <w:webHidden/>
              </w:rPr>
              <w:fldChar w:fldCharType="begin"/>
            </w:r>
            <w:r w:rsidR="003867E9">
              <w:rPr>
                <w:noProof/>
                <w:webHidden/>
              </w:rPr>
              <w:instrText xml:space="preserve"> PAGEREF _Toc92385437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5FBE1C71" w14:textId="5A2E934F" w:rsidR="003867E9" w:rsidRDefault="00B13568" w:rsidP="003867E9">
          <w:pPr>
            <w:pStyle w:val="TOC2"/>
            <w:tabs>
              <w:tab w:val="right" w:leader="dot" w:pos="10790"/>
            </w:tabs>
            <w:rPr>
              <w:noProof/>
              <w:lang w:val="en-IN" w:eastAsia="en-IN"/>
            </w:rPr>
          </w:pPr>
          <w:hyperlink w:anchor="_Toc92385438" w:history="1">
            <w:r w:rsidR="003867E9" w:rsidRPr="001C153A">
              <w:rPr>
                <w:rStyle w:val="Hyperlink"/>
                <w:noProof/>
              </w:rPr>
              <w:t>Acceptance</w:t>
            </w:r>
            <w:r w:rsidR="003867E9">
              <w:rPr>
                <w:noProof/>
                <w:webHidden/>
              </w:rPr>
              <w:tab/>
            </w:r>
            <w:r w:rsidR="003867E9">
              <w:rPr>
                <w:noProof/>
                <w:webHidden/>
              </w:rPr>
              <w:fldChar w:fldCharType="begin"/>
            </w:r>
            <w:r w:rsidR="003867E9">
              <w:rPr>
                <w:noProof/>
                <w:webHidden/>
              </w:rPr>
              <w:instrText xml:space="preserve"> PAGEREF _Toc92385438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1B5600A8" w14:textId="7B4C1B0F" w:rsidR="003867E9" w:rsidRDefault="00B13568" w:rsidP="003867E9">
          <w:pPr>
            <w:pStyle w:val="TOC2"/>
            <w:tabs>
              <w:tab w:val="right" w:leader="dot" w:pos="10790"/>
            </w:tabs>
            <w:rPr>
              <w:noProof/>
              <w:lang w:val="en-IN" w:eastAsia="en-IN"/>
            </w:rPr>
          </w:pPr>
          <w:hyperlink w:anchor="_Toc92385439" w:history="1">
            <w:r w:rsidR="003867E9" w:rsidRPr="001C153A">
              <w:rPr>
                <w:rStyle w:val="Hyperlink"/>
                <w:noProof/>
              </w:rPr>
              <w:t>Mutual Agreement</w:t>
            </w:r>
            <w:r w:rsidR="003867E9">
              <w:rPr>
                <w:noProof/>
                <w:webHidden/>
              </w:rPr>
              <w:tab/>
            </w:r>
            <w:r w:rsidR="003867E9">
              <w:rPr>
                <w:noProof/>
                <w:webHidden/>
              </w:rPr>
              <w:fldChar w:fldCharType="begin"/>
            </w:r>
            <w:r w:rsidR="003867E9">
              <w:rPr>
                <w:noProof/>
                <w:webHidden/>
              </w:rPr>
              <w:instrText xml:space="preserve"> PAGEREF _Toc92385439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4D63EC32" w14:textId="57E4E0F7" w:rsidR="003867E9" w:rsidRDefault="00B13568" w:rsidP="003867E9">
          <w:pPr>
            <w:pStyle w:val="TOC2"/>
            <w:tabs>
              <w:tab w:val="right" w:leader="dot" w:pos="10790"/>
            </w:tabs>
            <w:rPr>
              <w:noProof/>
              <w:lang w:val="en-IN" w:eastAsia="en-IN"/>
            </w:rPr>
          </w:pPr>
          <w:hyperlink w:anchor="_Toc92385440" w:history="1">
            <w:r w:rsidR="003867E9" w:rsidRPr="001C153A">
              <w:rPr>
                <w:rStyle w:val="Hyperlink"/>
                <w:noProof/>
              </w:rPr>
              <w:t>Lawful Consideration</w:t>
            </w:r>
            <w:r w:rsidR="003867E9">
              <w:rPr>
                <w:noProof/>
                <w:webHidden/>
              </w:rPr>
              <w:tab/>
            </w:r>
            <w:r w:rsidR="003867E9">
              <w:rPr>
                <w:noProof/>
                <w:webHidden/>
              </w:rPr>
              <w:fldChar w:fldCharType="begin"/>
            </w:r>
            <w:r w:rsidR="003867E9">
              <w:rPr>
                <w:noProof/>
                <w:webHidden/>
              </w:rPr>
              <w:instrText xml:space="preserve"> PAGEREF _Toc92385440 \h </w:instrText>
            </w:r>
            <w:r w:rsidR="003867E9">
              <w:rPr>
                <w:noProof/>
                <w:webHidden/>
              </w:rPr>
            </w:r>
            <w:r w:rsidR="003867E9">
              <w:rPr>
                <w:noProof/>
                <w:webHidden/>
              </w:rPr>
              <w:fldChar w:fldCharType="separate"/>
            </w:r>
            <w:r>
              <w:rPr>
                <w:noProof/>
                <w:webHidden/>
              </w:rPr>
              <w:t>7</w:t>
            </w:r>
            <w:r w:rsidR="003867E9">
              <w:rPr>
                <w:noProof/>
                <w:webHidden/>
              </w:rPr>
              <w:fldChar w:fldCharType="end"/>
            </w:r>
          </w:hyperlink>
        </w:p>
        <w:p w14:paraId="0D6918BA" w14:textId="7F1EFBD6" w:rsidR="003867E9" w:rsidRDefault="00B13568" w:rsidP="003867E9">
          <w:pPr>
            <w:pStyle w:val="TOC2"/>
            <w:tabs>
              <w:tab w:val="right" w:leader="dot" w:pos="10790"/>
            </w:tabs>
            <w:rPr>
              <w:noProof/>
              <w:lang w:val="en-IN" w:eastAsia="en-IN"/>
            </w:rPr>
          </w:pPr>
          <w:hyperlink w:anchor="_Toc92385441" w:history="1">
            <w:r w:rsidR="003867E9" w:rsidRPr="001C153A">
              <w:rPr>
                <w:rStyle w:val="Hyperlink"/>
                <w:noProof/>
              </w:rPr>
              <w:t>Capacity of Parties to Contract</w:t>
            </w:r>
            <w:r w:rsidR="003867E9">
              <w:rPr>
                <w:noProof/>
                <w:webHidden/>
              </w:rPr>
              <w:tab/>
            </w:r>
            <w:r w:rsidR="003867E9">
              <w:rPr>
                <w:noProof/>
                <w:webHidden/>
              </w:rPr>
              <w:fldChar w:fldCharType="begin"/>
            </w:r>
            <w:r w:rsidR="003867E9">
              <w:rPr>
                <w:noProof/>
                <w:webHidden/>
              </w:rPr>
              <w:instrText xml:space="preserve"> PAGEREF _Toc92385441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13E653E4" w14:textId="1F454654" w:rsidR="003867E9" w:rsidRDefault="00B13568" w:rsidP="003867E9">
          <w:pPr>
            <w:pStyle w:val="TOC2"/>
            <w:tabs>
              <w:tab w:val="right" w:leader="dot" w:pos="10790"/>
            </w:tabs>
            <w:rPr>
              <w:noProof/>
              <w:lang w:val="en-IN" w:eastAsia="en-IN"/>
            </w:rPr>
          </w:pPr>
          <w:hyperlink w:anchor="_Toc92385442" w:history="1">
            <w:r w:rsidR="003867E9" w:rsidRPr="001C153A">
              <w:rPr>
                <w:rStyle w:val="Hyperlink"/>
                <w:noProof/>
              </w:rPr>
              <w:t>Legality of Contract</w:t>
            </w:r>
            <w:r w:rsidR="003867E9">
              <w:rPr>
                <w:noProof/>
                <w:webHidden/>
              </w:rPr>
              <w:tab/>
            </w:r>
            <w:r w:rsidR="003867E9">
              <w:rPr>
                <w:noProof/>
                <w:webHidden/>
              </w:rPr>
              <w:fldChar w:fldCharType="begin"/>
            </w:r>
            <w:r w:rsidR="003867E9">
              <w:rPr>
                <w:noProof/>
                <w:webHidden/>
              </w:rPr>
              <w:instrText xml:space="preserve"> PAGEREF _Toc92385442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62D0DC6" w14:textId="24245097" w:rsidR="003867E9" w:rsidRDefault="00B13568" w:rsidP="003867E9">
          <w:pPr>
            <w:pStyle w:val="TOC2"/>
            <w:tabs>
              <w:tab w:val="right" w:leader="dot" w:pos="10790"/>
            </w:tabs>
            <w:rPr>
              <w:noProof/>
              <w:lang w:val="en-IN" w:eastAsia="en-IN"/>
            </w:rPr>
          </w:pPr>
          <w:hyperlink w:anchor="_Toc92385443" w:history="1">
            <w:r w:rsidR="003867E9" w:rsidRPr="001C153A">
              <w:rPr>
                <w:rStyle w:val="Hyperlink"/>
                <w:noProof/>
              </w:rPr>
              <w:t>Free Consent</w:t>
            </w:r>
            <w:r w:rsidR="003867E9">
              <w:rPr>
                <w:noProof/>
                <w:webHidden/>
              </w:rPr>
              <w:tab/>
            </w:r>
            <w:r w:rsidR="003867E9">
              <w:rPr>
                <w:noProof/>
                <w:webHidden/>
              </w:rPr>
              <w:fldChar w:fldCharType="begin"/>
            </w:r>
            <w:r w:rsidR="003867E9">
              <w:rPr>
                <w:noProof/>
                <w:webHidden/>
              </w:rPr>
              <w:instrText xml:space="preserve"> PAGEREF _Toc92385443 \h </w:instrText>
            </w:r>
            <w:r w:rsidR="003867E9">
              <w:rPr>
                <w:noProof/>
                <w:webHidden/>
              </w:rPr>
            </w:r>
            <w:r w:rsidR="003867E9">
              <w:rPr>
                <w:noProof/>
                <w:webHidden/>
              </w:rPr>
              <w:fldChar w:fldCharType="separate"/>
            </w:r>
            <w:r>
              <w:rPr>
                <w:noProof/>
                <w:webHidden/>
              </w:rPr>
              <w:t>8</w:t>
            </w:r>
            <w:r w:rsidR="003867E9">
              <w:rPr>
                <w:noProof/>
                <w:webHidden/>
              </w:rPr>
              <w:fldChar w:fldCharType="end"/>
            </w:r>
          </w:hyperlink>
        </w:p>
        <w:p w14:paraId="09762466" w14:textId="15CBB91D" w:rsidR="003867E9" w:rsidRDefault="00B13568" w:rsidP="003867E9">
          <w:pPr>
            <w:pStyle w:val="TOC1"/>
            <w:tabs>
              <w:tab w:val="right" w:leader="dot" w:pos="10790"/>
            </w:tabs>
            <w:rPr>
              <w:lang w:val="en-IN" w:eastAsia="en-IN"/>
            </w:rPr>
          </w:pPr>
          <w:hyperlink w:anchor="_Toc92385444" w:history="1">
            <w:r w:rsidR="003867E9" w:rsidRPr="001C153A">
              <w:rPr>
                <w:rStyle w:val="Hyperlink"/>
              </w:rPr>
              <w:t>Bibliography</w:t>
            </w:r>
            <w:r w:rsidR="003867E9">
              <w:rPr>
                <w:webHidden/>
              </w:rPr>
              <w:tab/>
            </w:r>
            <w:r w:rsidR="003867E9">
              <w:rPr>
                <w:webHidden/>
              </w:rPr>
              <w:fldChar w:fldCharType="begin"/>
            </w:r>
            <w:r w:rsidR="003867E9">
              <w:rPr>
                <w:webHidden/>
              </w:rPr>
              <w:instrText xml:space="preserve"> PAGEREF _Toc92385444 \h </w:instrText>
            </w:r>
            <w:r w:rsidR="003867E9">
              <w:rPr>
                <w:webHidden/>
              </w:rPr>
            </w:r>
            <w:r w:rsidR="003867E9">
              <w:rPr>
                <w:webHidden/>
              </w:rPr>
              <w:fldChar w:fldCharType="separate"/>
            </w:r>
            <w:r>
              <w:rPr>
                <w:webHidden/>
              </w:rPr>
              <w:t>10</w:t>
            </w:r>
            <w:r w:rsidR="003867E9">
              <w:rPr>
                <w:webHidden/>
              </w:rPr>
              <w:fldChar w:fldCharType="end"/>
            </w:r>
          </w:hyperlink>
        </w:p>
        <w:p w14:paraId="145F0AC4" w14:textId="77777777" w:rsidR="003867E9" w:rsidRDefault="003867E9" w:rsidP="003867E9">
          <w:r>
            <w:rPr>
              <w:b/>
              <w:bCs/>
              <w:noProof/>
            </w:rPr>
            <w:fldChar w:fldCharType="end"/>
          </w:r>
        </w:p>
      </w:sdtContent>
    </w:sdt>
    <w:p w14:paraId="1D2CAD0A" w14:textId="77777777" w:rsidR="003867E9" w:rsidRDefault="003867E9" w:rsidP="003867E9">
      <w:pPr>
        <w:spacing w:before="100" w:beforeAutospacing="1" w:line="360" w:lineRule="auto"/>
        <w:rPr>
          <w:sz w:val="24"/>
          <w:szCs w:val="24"/>
        </w:rPr>
      </w:pPr>
    </w:p>
    <w:p w14:paraId="55F71613" w14:textId="77777777" w:rsidR="003867E9" w:rsidRDefault="003867E9" w:rsidP="003867E9">
      <w:pPr>
        <w:rPr>
          <w:sz w:val="24"/>
          <w:szCs w:val="24"/>
        </w:rPr>
      </w:pPr>
      <w:r>
        <w:rPr>
          <w:sz w:val="24"/>
          <w:szCs w:val="24"/>
        </w:rPr>
        <w:br w:type="page"/>
      </w:r>
    </w:p>
    <w:p w14:paraId="0316AEA6" w14:textId="77777777" w:rsidR="003867E9" w:rsidRPr="005F2654" w:rsidRDefault="003867E9" w:rsidP="003867E9">
      <w:pPr>
        <w:spacing w:before="100" w:beforeAutospacing="1" w:line="360" w:lineRule="auto"/>
        <w:rPr>
          <w:sz w:val="24"/>
          <w:szCs w:val="24"/>
        </w:rPr>
      </w:pPr>
      <w:r w:rsidRPr="005F2654">
        <w:rPr>
          <w:sz w:val="24"/>
          <w:szCs w:val="24"/>
        </w:rPr>
        <w:lastRenderedPageBreak/>
        <w:t>Contract plays a significant role in our daily life. A contract is an agreement between two or more parties, which have obligation and rights according to the content of the agreement. A contract is legally enforceable. In India, contracts are governed by the Indian Contract Act, 1872.</w:t>
      </w:r>
    </w:p>
    <w:p w14:paraId="1836BE52" w14:textId="77777777" w:rsidR="003867E9" w:rsidRPr="005F2654" w:rsidRDefault="003867E9" w:rsidP="003867E9">
      <w:pPr>
        <w:pStyle w:val="Heading1"/>
        <w:spacing w:line="360" w:lineRule="auto"/>
        <w:rPr>
          <w:sz w:val="28"/>
          <w:szCs w:val="28"/>
          <w:u w:val="single"/>
        </w:rPr>
      </w:pPr>
      <w:r w:rsidRPr="005F2654">
        <w:rPr>
          <w:sz w:val="28"/>
          <w:szCs w:val="28"/>
          <w:u w:val="single"/>
        </w:rPr>
        <w:t>Contract</w:t>
      </w:r>
    </w:p>
    <w:p w14:paraId="0730031F" w14:textId="77777777" w:rsidR="003867E9" w:rsidRPr="005F2654" w:rsidRDefault="003867E9" w:rsidP="003867E9">
      <w:pPr>
        <w:spacing w:line="360" w:lineRule="auto"/>
        <w:rPr>
          <w:sz w:val="24"/>
          <w:szCs w:val="24"/>
        </w:rPr>
      </w:pPr>
      <w:r w:rsidRPr="005F2654">
        <w:rPr>
          <w:sz w:val="24"/>
          <w:szCs w:val="24"/>
        </w:rPr>
        <w:t>A set of promises may be oral or written in nature, which is legally enforceable is known as contract. It is a binding agreement between two or more parties. A contract includes variety of subjects such as exchange of goods, services, capital or promises of any of those. Contracts are part and parcel of our life. Contracts can be of various types depending on the terms and conditions. A contract creates mutual obligation on the contracting parties.</w:t>
      </w:r>
    </w:p>
    <w:p w14:paraId="57F470A3" w14:textId="77777777" w:rsidR="003867E9" w:rsidRPr="005F2654" w:rsidRDefault="003867E9" w:rsidP="003867E9">
      <w:pPr>
        <w:pStyle w:val="Heading1"/>
        <w:spacing w:line="360" w:lineRule="auto"/>
        <w:rPr>
          <w:sz w:val="28"/>
          <w:szCs w:val="28"/>
          <w:u w:val="single"/>
        </w:rPr>
      </w:pPr>
      <w:r w:rsidRPr="005F2654">
        <w:rPr>
          <w:sz w:val="28"/>
          <w:szCs w:val="28"/>
          <w:u w:val="single"/>
        </w:rPr>
        <w:t>Definitions of Contract</w:t>
      </w:r>
    </w:p>
    <w:p w14:paraId="5791F5C7" w14:textId="77777777" w:rsidR="003867E9" w:rsidRPr="005F2654" w:rsidRDefault="003867E9" w:rsidP="003867E9">
      <w:pPr>
        <w:spacing w:line="360" w:lineRule="auto"/>
        <w:rPr>
          <w:sz w:val="24"/>
          <w:szCs w:val="24"/>
        </w:rPr>
      </w:pPr>
      <w:r w:rsidRPr="005F2654">
        <w:rPr>
          <w:sz w:val="24"/>
          <w:szCs w:val="24"/>
        </w:rPr>
        <w:t>According to Pollock, every agreement and promise enforceable by law is a contract.</w:t>
      </w:r>
    </w:p>
    <w:p w14:paraId="158EC7F6" w14:textId="77777777" w:rsidR="003867E9" w:rsidRPr="005F2654" w:rsidRDefault="003867E9" w:rsidP="003867E9">
      <w:pPr>
        <w:spacing w:line="360" w:lineRule="auto"/>
        <w:rPr>
          <w:sz w:val="24"/>
          <w:szCs w:val="24"/>
        </w:rPr>
      </w:pPr>
      <w:r w:rsidRPr="005F2654">
        <w:rPr>
          <w:sz w:val="24"/>
          <w:szCs w:val="24"/>
        </w:rPr>
        <w:t>According to Salmond, A contract is an agreement creating and defining obligation between two or more persons by which rights are acquired by one or more to act or forbearance on the part of others.</w:t>
      </w:r>
    </w:p>
    <w:p w14:paraId="2199D4BA" w14:textId="77777777" w:rsidR="003867E9" w:rsidRPr="005F2654" w:rsidRDefault="003867E9" w:rsidP="003867E9">
      <w:pPr>
        <w:spacing w:line="360" w:lineRule="auto"/>
        <w:rPr>
          <w:sz w:val="24"/>
          <w:szCs w:val="24"/>
        </w:rPr>
      </w:pPr>
      <w:r w:rsidRPr="005F2654">
        <w:rPr>
          <w:sz w:val="24"/>
          <w:szCs w:val="24"/>
        </w:rPr>
        <w:t>According to Anson, The law of contract is that branch of law which determines the circumstances in which a promise shall be legally binding on the person making it.</w:t>
      </w:r>
    </w:p>
    <w:p w14:paraId="2582AB6E" w14:textId="77777777" w:rsidR="003867E9" w:rsidRPr="005F2654" w:rsidRDefault="003867E9" w:rsidP="003867E9">
      <w:pPr>
        <w:spacing w:line="360" w:lineRule="auto"/>
        <w:rPr>
          <w:sz w:val="24"/>
          <w:szCs w:val="24"/>
        </w:rPr>
      </w:pPr>
      <w:r w:rsidRPr="005F2654">
        <w:rPr>
          <w:sz w:val="24"/>
          <w:szCs w:val="24"/>
        </w:rPr>
        <w:t>According to Section 2(h) of the Indian Contract Act, 1872, An agreement enforceable by law is a contract.</w:t>
      </w:r>
    </w:p>
    <w:p w14:paraId="20F755DB" w14:textId="77777777" w:rsidR="003867E9" w:rsidRPr="005F2654" w:rsidRDefault="003867E9" w:rsidP="003867E9">
      <w:pPr>
        <w:spacing w:line="360" w:lineRule="auto"/>
        <w:rPr>
          <w:sz w:val="24"/>
          <w:szCs w:val="24"/>
        </w:rPr>
      </w:pPr>
      <w:r w:rsidRPr="005F2654">
        <w:rPr>
          <w:sz w:val="24"/>
          <w:szCs w:val="24"/>
        </w:rPr>
        <w:t>From this definition, we find that a contract essentially consists of two elements i.e. an agreement and legal obligation i.e. a duty enforceable by law.</w:t>
      </w:r>
    </w:p>
    <w:p w14:paraId="4BA5838E" w14:textId="77777777" w:rsidR="003867E9" w:rsidRPr="005F2654" w:rsidRDefault="003867E9" w:rsidP="003867E9">
      <w:pPr>
        <w:spacing w:line="360" w:lineRule="auto"/>
        <w:rPr>
          <w:sz w:val="24"/>
          <w:szCs w:val="24"/>
        </w:rPr>
      </w:pPr>
      <w:r w:rsidRPr="005F2654">
        <w:rPr>
          <w:sz w:val="24"/>
          <w:szCs w:val="24"/>
        </w:rPr>
        <w:t>According to Cambridge Dictionary, Contract is a legal document that states and explains a formal agreement between two different people or groups, or the agreement itself.</w:t>
      </w:r>
    </w:p>
    <w:p w14:paraId="27B4C5FD" w14:textId="77777777" w:rsidR="003867E9" w:rsidRPr="005F2654" w:rsidRDefault="003867E9" w:rsidP="003867E9">
      <w:pPr>
        <w:spacing w:line="360" w:lineRule="auto"/>
        <w:rPr>
          <w:sz w:val="24"/>
          <w:szCs w:val="24"/>
        </w:rPr>
      </w:pPr>
    </w:p>
    <w:p w14:paraId="5D1C47DC" w14:textId="77777777" w:rsidR="003867E9" w:rsidRPr="005F2654" w:rsidRDefault="003867E9" w:rsidP="003867E9">
      <w:pPr>
        <w:pStyle w:val="Heading1"/>
        <w:spacing w:line="360" w:lineRule="auto"/>
        <w:rPr>
          <w:sz w:val="28"/>
          <w:szCs w:val="28"/>
          <w:u w:val="single"/>
        </w:rPr>
      </w:pPr>
      <w:r w:rsidRPr="005F2654">
        <w:rPr>
          <w:sz w:val="28"/>
          <w:szCs w:val="28"/>
          <w:u w:val="single"/>
        </w:rPr>
        <w:t>Law of Contract in India</w:t>
      </w:r>
    </w:p>
    <w:p w14:paraId="20FDB1AB" w14:textId="77777777" w:rsidR="003867E9" w:rsidRPr="005F2654" w:rsidRDefault="003867E9" w:rsidP="003867E9">
      <w:pPr>
        <w:spacing w:line="360" w:lineRule="auto"/>
        <w:rPr>
          <w:sz w:val="24"/>
          <w:szCs w:val="24"/>
        </w:rPr>
      </w:pPr>
      <w:r w:rsidRPr="005F2654">
        <w:rPr>
          <w:sz w:val="24"/>
          <w:szCs w:val="24"/>
        </w:rPr>
        <w:t>In India, contracts are being governed by the British enacted legislation i.e. the Indian Contract Act, 1872. This act is based on the principle of English Common Law'. It deals efficiently with all the aspects of contract such as formation, enforcement etc. There are 11 Chapters and 266 sections however Sections 76 to 123 and 239 to 266 have been repealed.</w:t>
      </w:r>
    </w:p>
    <w:p w14:paraId="3F95B26E" w14:textId="77777777" w:rsidR="003867E9" w:rsidRPr="005F2654" w:rsidRDefault="003867E9" w:rsidP="003867E9">
      <w:pPr>
        <w:spacing w:line="360" w:lineRule="auto"/>
        <w:rPr>
          <w:sz w:val="24"/>
          <w:szCs w:val="24"/>
        </w:rPr>
      </w:pPr>
      <w:r w:rsidRPr="005F2654">
        <w:rPr>
          <w:sz w:val="24"/>
          <w:szCs w:val="24"/>
        </w:rPr>
        <w:t>Important Definitions in the Indian Contract Act, 1872</w:t>
      </w:r>
    </w:p>
    <w:p w14:paraId="6CEB0079" w14:textId="77777777" w:rsidR="003867E9" w:rsidRPr="005F2654" w:rsidRDefault="003867E9" w:rsidP="003867E9">
      <w:pPr>
        <w:spacing w:line="360" w:lineRule="auto"/>
        <w:rPr>
          <w:sz w:val="24"/>
          <w:szCs w:val="24"/>
        </w:rPr>
      </w:pPr>
      <w:r w:rsidRPr="005F2654">
        <w:rPr>
          <w:sz w:val="24"/>
          <w:szCs w:val="24"/>
        </w:rPr>
        <w:lastRenderedPageBreak/>
        <w:t>As per Section 13, Consent is defined as two or more persons are said to be consent when they agree upon the same thing in the same sense.</w:t>
      </w:r>
    </w:p>
    <w:p w14:paraId="0E7E0BFC" w14:textId="77777777" w:rsidR="003867E9" w:rsidRPr="005F2654" w:rsidRDefault="003867E9" w:rsidP="003867E9">
      <w:pPr>
        <w:spacing w:line="360" w:lineRule="auto"/>
        <w:rPr>
          <w:sz w:val="24"/>
          <w:szCs w:val="24"/>
        </w:rPr>
      </w:pPr>
      <w:r w:rsidRPr="005F2654">
        <w:rPr>
          <w:sz w:val="24"/>
          <w:szCs w:val="24"/>
        </w:rPr>
        <w:t>As per Section 14, Free consent is defined as consent is said to be free when it is not caused by coercion, undue influence, fraud, misrepresentation and mistake.</w:t>
      </w:r>
    </w:p>
    <w:p w14:paraId="149E76ED" w14:textId="77777777" w:rsidR="003867E9" w:rsidRPr="005F2654" w:rsidRDefault="003867E9" w:rsidP="003867E9">
      <w:pPr>
        <w:spacing w:line="360" w:lineRule="auto"/>
        <w:rPr>
          <w:sz w:val="24"/>
          <w:szCs w:val="24"/>
        </w:rPr>
      </w:pPr>
      <w:r w:rsidRPr="005F2654">
        <w:rPr>
          <w:sz w:val="24"/>
          <w:szCs w:val="24"/>
        </w:rPr>
        <w:t>As per Section 15, Coercion is defined as the committing, or threatening to commit, any act forbidden by the Indian Penal Code (45 to 1860) or the unlawful detaining, or threatening to detain, any property, to the prejudice of any person whatever, with the intention of causing any person to enter into an agreement.</w:t>
      </w:r>
    </w:p>
    <w:p w14:paraId="1E45144D" w14:textId="77777777" w:rsidR="003867E9" w:rsidRPr="005F2654" w:rsidRDefault="003867E9" w:rsidP="003867E9">
      <w:pPr>
        <w:spacing w:line="360" w:lineRule="auto"/>
        <w:rPr>
          <w:sz w:val="24"/>
          <w:szCs w:val="24"/>
        </w:rPr>
      </w:pPr>
      <w:r w:rsidRPr="005F2654">
        <w:rPr>
          <w:sz w:val="24"/>
          <w:szCs w:val="24"/>
        </w:rPr>
        <w:t>As per Section 16, Undue influence is defined as a contract is said to be induced by undue influence where the relations subsisting between the parties are such that one of the parties is in a position to dominate the will of the other and uses that position to obtain an unfair advantage over the other.</w:t>
      </w:r>
    </w:p>
    <w:p w14:paraId="5B289C45" w14:textId="77777777" w:rsidR="003867E9" w:rsidRPr="005F2654" w:rsidRDefault="003867E9" w:rsidP="003867E9">
      <w:pPr>
        <w:spacing w:line="360" w:lineRule="auto"/>
        <w:rPr>
          <w:sz w:val="24"/>
          <w:szCs w:val="24"/>
        </w:rPr>
      </w:pPr>
      <w:r w:rsidRPr="005F2654">
        <w:rPr>
          <w:sz w:val="24"/>
          <w:szCs w:val="24"/>
        </w:rPr>
        <w:t>As per Section 17, Fraud means and includes any of the following acts committed by a party to a contract, or with his connivance, or by his agent, with intent to deceive another party thereto of his agent, or to induce him to enter into the contract.</w:t>
      </w:r>
    </w:p>
    <w:p w14:paraId="3FFFFC27" w14:textId="77777777" w:rsidR="003867E9" w:rsidRPr="005F2654" w:rsidRDefault="003867E9" w:rsidP="003867E9">
      <w:pPr>
        <w:spacing w:line="360" w:lineRule="auto"/>
        <w:rPr>
          <w:sz w:val="24"/>
          <w:szCs w:val="24"/>
        </w:rPr>
      </w:pPr>
      <w:r w:rsidRPr="005F2654">
        <w:rPr>
          <w:sz w:val="24"/>
          <w:szCs w:val="24"/>
        </w:rPr>
        <w:t>As per Section 18, Misrepresentation means and includes:</w:t>
      </w:r>
    </w:p>
    <w:p w14:paraId="5A792C06" w14:textId="77777777" w:rsidR="003867E9" w:rsidRPr="005F2654" w:rsidRDefault="003867E9" w:rsidP="003867E9">
      <w:pPr>
        <w:spacing w:line="360" w:lineRule="auto"/>
        <w:rPr>
          <w:sz w:val="24"/>
          <w:szCs w:val="24"/>
        </w:rPr>
      </w:pPr>
      <w:r w:rsidRPr="005F2654">
        <w:rPr>
          <w:sz w:val="24"/>
          <w:szCs w:val="24"/>
        </w:rPr>
        <w:t>The positive assertion, in a manner not warranted by the information of the person making it, of that which is not true, though he believes it to be true; [Section 18(1)]</w:t>
      </w:r>
    </w:p>
    <w:p w14:paraId="759AC36F" w14:textId="77777777" w:rsidR="003867E9" w:rsidRPr="005F2654" w:rsidRDefault="003867E9" w:rsidP="003867E9">
      <w:pPr>
        <w:spacing w:line="360" w:lineRule="auto"/>
        <w:rPr>
          <w:sz w:val="24"/>
          <w:szCs w:val="24"/>
        </w:rPr>
      </w:pPr>
      <w:r w:rsidRPr="005F2654">
        <w:rPr>
          <w:sz w:val="24"/>
          <w:szCs w:val="24"/>
        </w:rPr>
        <w:t>Any breach of duty which, without intent to deceive, gives an advantage to the person committing it, or anyone claiming under him, by misleading another to his prejudice, or to the prejudice of anyone claiming under him; [Section 18(2)]</w:t>
      </w:r>
    </w:p>
    <w:p w14:paraId="4D4870AF" w14:textId="77777777" w:rsidR="003867E9" w:rsidRPr="005F2654" w:rsidRDefault="003867E9" w:rsidP="003867E9">
      <w:pPr>
        <w:spacing w:line="360" w:lineRule="auto"/>
        <w:rPr>
          <w:sz w:val="24"/>
          <w:szCs w:val="24"/>
        </w:rPr>
      </w:pPr>
      <w:r w:rsidRPr="005F2654">
        <w:rPr>
          <w:sz w:val="24"/>
          <w:szCs w:val="24"/>
        </w:rPr>
        <w:t>Causing however innocently, a party to an agreement, to make a mistake as to the substance of the thing which is the subject of the agreement; [Section 18(3)]</w:t>
      </w:r>
    </w:p>
    <w:p w14:paraId="6F17D10C" w14:textId="77777777" w:rsidR="003867E9" w:rsidRPr="005F2654" w:rsidRDefault="003867E9" w:rsidP="003867E9">
      <w:pPr>
        <w:spacing w:line="360" w:lineRule="auto"/>
        <w:rPr>
          <w:sz w:val="24"/>
          <w:szCs w:val="24"/>
        </w:rPr>
      </w:pPr>
      <w:r w:rsidRPr="005F2654">
        <w:rPr>
          <w:sz w:val="24"/>
          <w:szCs w:val="24"/>
        </w:rPr>
        <w:t>As per Section 31, Contingent contract is defined as a contract to do or not to do something, if some event, collateral to such contract, does or does not happen.</w:t>
      </w:r>
    </w:p>
    <w:p w14:paraId="7FBBB3A4" w14:textId="77777777" w:rsidR="003867E9" w:rsidRPr="005F2654" w:rsidRDefault="003867E9" w:rsidP="003867E9">
      <w:pPr>
        <w:spacing w:line="360" w:lineRule="auto"/>
        <w:rPr>
          <w:sz w:val="24"/>
          <w:szCs w:val="24"/>
        </w:rPr>
      </w:pPr>
      <w:r w:rsidRPr="005F2654">
        <w:rPr>
          <w:sz w:val="24"/>
          <w:szCs w:val="24"/>
        </w:rPr>
        <w:t>As per Section 148, Bailment, Bailor and Bailee are defined as a bailment' is the delivery of goods by one person to another for some purpose, upon a contract that they shall, when the purpose is accomplished, be returned or otherwise disposed off according to the directions of the person delivering them. The person delivering the goods is called the bailor'. The person to whom they are delivered is called the bailee'.</w:t>
      </w:r>
    </w:p>
    <w:p w14:paraId="5EE78533" w14:textId="77777777" w:rsidR="003867E9" w:rsidRPr="005F2654" w:rsidRDefault="003867E9" w:rsidP="003867E9">
      <w:pPr>
        <w:spacing w:line="360" w:lineRule="auto"/>
        <w:rPr>
          <w:sz w:val="24"/>
          <w:szCs w:val="24"/>
        </w:rPr>
      </w:pPr>
      <w:r w:rsidRPr="005F2654">
        <w:rPr>
          <w:sz w:val="24"/>
          <w:szCs w:val="24"/>
        </w:rPr>
        <w:t>As per Section 172, Pledge, Pawnor and Pawnee are defined as the bailment of goods as security for payment of a debt or performance of a promise is called pledge. The bailor is in this case called the pawnor. The bailee is called the pawnee.</w:t>
      </w:r>
    </w:p>
    <w:p w14:paraId="72EDE1A5" w14:textId="77777777" w:rsidR="003867E9" w:rsidRPr="005F2654" w:rsidRDefault="003867E9" w:rsidP="003867E9">
      <w:pPr>
        <w:spacing w:line="360" w:lineRule="auto"/>
        <w:rPr>
          <w:sz w:val="24"/>
          <w:szCs w:val="24"/>
        </w:rPr>
      </w:pPr>
      <w:r w:rsidRPr="005F2654">
        <w:rPr>
          <w:sz w:val="24"/>
          <w:szCs w:val="24"/>
        </w:rPr>
        <w:lastRenderedPageBreak/>
        <w:t>As per Section 182, Agent and Principal are defined as an agent is a person employed to do any act for another, or to represent another in dealings with third persons. The person for whom such act is done, or who is so represented, is called the principal.</w:t>
      </w:r>
    </w:p>
    <w:p w14:paraId="2AF67B44" w14:textId="77777777" w:rsidR="003867E9" w:rsidRPr="005F2654" w:rsidRDefault="003867E9" w:rsidP="003867E9">
      <w:pPr>
        <w:spacing w:line="360" w:lineRule="auto"/>
        <w:rPr>
          <w:sz w:val="24"/>
          <w:szCs w:val="24"/>
        </w:rPr>
      </w:pPr>
    </w:p>
    <w:p w14:paraId="4CE3B126" w14:textId="77777777" w:rsidR="003867E9" w:rsidRPr="005F2654" w:rsidRDefault="003867E9" w:rsidP="003867E9">
      <w:pPr>
        <w:pStyle w:val="Heading1"/>
        <w:spacing w:line="360" w:lineRule="auto"/>
        <w:rPr>
          <w:sz w:val="28"/>
          <w:szCs w:val="28"/>
          <w:u w:val="single"/>
        </w:rPr>
      </w:pPr>
      <w:r w:rsidRPr="005F2654">
        <w:rPr>
          <w:sz w:val="28"/>
          <w:szCs w:val="28"/>
          <w:u w:val="single"/>
        </w:rPr>
        <w:t>Essential Elements of Contract</w:t>
      </w:r>
    </w:p>
    <w:p w14:paraId="560FE9A7" w14:textId="77777777" w:rsidR="003867E9" w:rsidRPr="005F2654" w:rsidRDefault="003867E9" w:rsidP="003867E9">
      <w:pPr>
        <w:spacing w:line="360" w:lineRule="auto"/>
        <w:rPr>
          <w:sz w:val="24"/>
          <w:szCs w:val="24"/>
        </w:rPr>
      </w:pPr>
      <w:r w:rsidRPr="005F2654">
        <w:rPr>
          <w:sz w:val="24"/>
          <w:szCs w:val="24"/>
        </w:rPr>
        <w:t>As per Section 10 of Indian Contract Act, 1872, All agreements are contracts if they are made by the free consent of parties competent to contract for a lawful consideration and with a lawful object and are not hereby expressly declared to be void.</w:t>
      </w:r>
    </w:p>
    <w:p w14:paraId="3B838642" w14:textId="77777777" w:rsidR="003867E9" w:rsidRPr="005F2654" w:rsidRDefault="003867E9" w:rsidP="003867E9">
      <w:pPr>
        <w:spacing w:line="360" w:lineRule="auto"/>
        <w:rPr>
          <w:sz w:val="24"/>
          <w:szCs w:val="24"/>
        </w:rPr>
      </w:pPr>
      <w:r w:rsidRPr="005F2654">
        <w:rPr>
          <w:sz w:val="24"/>
          <w:szCs w:val="24"/>
        </w:rPr>
        <w:t>The essential elements of a valid contract are as follows</w:t>
      </w:r>
    </w:p>
    <w:p w14:paraId="3FC25C9B" w14:textId="77777777" w:rsidR="003867E9" w:rsidRPr="005F2654" w:rsidRDefault="003867E9" w:rsidP="003867E9">
      <w:pPr>
        <w:pStyle w:val="Heading2"/>
        <w:spacing w:line="360" w:lineRule="auto"/>
        <w:rPr>
          <w:sz w:val="28"/>
          <w:szCs w:val="28"/>
          <w:u w:val="single"/>
        </w:rPr>
      </w:pPr>
      <w:r w:rsidRPr="005F2654">
        <w:rPr>
          <w:sz w:val="28"/>
          <w:szCs w:val="28"/>
          <w:u w:val="single"/>
        </w:rPr>
        <w:t>Offer</w:t>
      </w:r>
    </w:p>
    <w:p w14:paraId="1E677CDA" w14:textId="77777777" w:rsidR="003867E9" w:rsidRPr="005F2654" w:rsidRDefault="003867E9" w:rsidP="003867E9">
      <w:pPr>
        <w:spacing w:line="360" w:lineRule="auto"/>
        <w:rPr>
          <w:sz w:val="24"/>
          <w:szCs w:val="24"/>
        </w:rPr>
      </w:pPr>
      <w:r w:rsidRPr="005F2654">
        <w:rPr>
          <w:sz w:val="24"/>
          <w:szCs w:val="24"/>
        </w:rPr>
        <w:t>An offer is also termed as proposal. An offer is a proposal by one person, whereby he expresses his willingness to enter into a contractual obligation in return for a promise, act or forbearance.</w:t>
      </w:r>
    </w:p>
    <w:p w14:paraId="032D892C" w14:textId="77777777" w:rsidR="003867E9" w:rsidRPr="005F2654" w:rsidRDefault="003867E9" w:rsidP="003867E9">
      <w:pPr>
        <w:spacing w:line="360" w:lineRule="auto"/>
        <w:rPr>
          <w:sz w:val="24"/>
          <w:szCs w:val="24"/>
        </w:rPr>
      </w:pPr>
      <w:r w:rsidRPr="005F2654">
        <w:rPr>
          <w:sz w:val="24"/>
          <w:szCs w:val="24"/>
        </w:rPr>
        <w:t>As per Section 2 (a) of the Indian Contract Act, when one person signifies to another his willingness to do or abstain from doing anything with a view to obtaining the assent of that other to such act or abstinence, he is said to make a proposal or offer.</w:t>
      </w:r>
    </w:p>
    <w:p w14:paraId="04F40586" w14:textId="77777777" w:rsidR="003867E9" w:rsidRPr="005F2654" w:rsidRDefault="003867E9" w:rsidP="003867E9">
      <w:pPr>
        <w:spacing w:line="360" w:lineRule="auto"/>
        <w:rPr>
          <w:sz w:val="24"/>
          <w:szCs w:val="24"/>
        </w:rPr>
      </w:pPr>
      <w:r w:rsidRPr="005F2654">
        <w:rPr>
          <w:sz w:val="24"/>
          <w:szCs w:val="24"/>
        </w:rPr>
        <w:t>The person making the proposal/offer is called the proposer or offeror and the person to whom the proposal is made, is called the offeree.</w:t>
      </w:r>
    </w:p>
    <w:p w14:paraId="2084A36D" w14:textId="77777777" w:rsidR="003867E9" w:rsidRPr="005F2654" w:rsidRDefault="003867E9" w:rsidP="003867E9">
      <w:pPr>
        <w:pStyle w:val="Heading2"/>
        <w:spacing w:line="360" w:lineRule="auto"/>
        <w:rPr>
          <w:sz w:val="28"/>
          <w:szCs w:val="28"/>
          <w:u w:val="single"/>
        </w:rPr>
      </w:pPr>
      <w:r w:rsidRPr="005F2654">
        <w:rPr>
          <w:sz w:val="28"/>
          <w:szCs w:val="28"/>
          <w:u w:val="single"/>
        </w:rPr>
        <w:t>Acceptance</w:t>
      </w:r>
    </w:p>
    <w:p w14:paraId="1B7E4A7B" w14:textId="77777777" w:rsidR="003867E9" w:rsidRPr="005F2654" w:rsidRDefault="003867E9" w:rsidP="003867E9">
      <w:pPr>
        <w:spacing w:line="360" w:lineRule="auto"/>
        <w:rPr>
          <w:sz w:val="24"/>
          <w:szCs w:val="24"/>
        </w:rPr>
      </w:pPr>
      <w:r w:rsidRPr="005F2654">
        <w:rPr>
          <w:sz w:val="24"/>
          <w:szCs w:val="24"/>
        </w:rPr>
        <w:t>A contract emerges from the acceptance of an offer. Acceptance is the act of assenting by the offeree to an offer. Under Section 2 (b) of the Contract Act, When a person to whom the proposal is made, signifies his assent thereto, the proposal is said to be accepted.</w:t>
      </w:r>
    </w:p>
    <w:p w14:paraId="56FC1C9F" w14:textId="77777777" w:rsidR="003867E9" w:rsidRPr="005F2654" w:rsidRDefault="003867E9" w:rsidP="003867E9">
      <w:pPr>
        <w:pStyle w:val="Heading2"/>
        <w:spacing w:line="360" w:lineRule="auto"/>
        <w:rPr>
          <w:sz w:val="28"/>
          <w:szCs w:val="28"/>
          <w:u w:val="single"/>
        </w:rPr>
      </w:pPr>
      <w:r w:rsidRPr="005F2654">
        <w:rPr>
          <w:sz w:val="28"/>
          <w:szCs w:val="28"/>
          <w:u w:val="single"/>
        </w:rPr>
        <w:t>Mutual Agreement</w:t>
      </w:r>
    </w:p>
    <w:p w14:paraId="20E2F058" w14:textId="77777777" w:rsidR="003867E9" w:rsidRPr="005F2654" w:rsidRDefault="003867E9" w:rsidP="003867E9">
      <w:pPr>
        <w:spacing w:line="360" w:lineRule="auto"/>
        <w:rPr>
          <w:sz w:val="24"/>
          <w:szCs w:val="24"/>
        </w:rPr>
      </w:pPr>
      <w:r w:rsidRPr="005F2654">
        <w:rPr>
          <w:sz w:val="24"/>
          <w:szCs w:val="24"/>
        </w:rPr>
        <w:t>A situation is referred to as meeting of mind, when both the parties have recognized the contract and both give consent for entering into its obligations.</w:t>
      </w:r>
    </w:p>
    <w:p w14:paraId="3D2B2368" w14:textId="77777777" w:rsidR="003867E9" w:rsidRPr="005F2654" w:rsidRDefault="003867E9" w:rsidP="003867E9">
      <w:pPr>
        <w:pStyle w:val="Heading2"/>
        <w:spacing w:line="360" w:lineRule="auto"/>
        <w:rPr>
          <w:sz w:val="28"/>
          <w:szCs w:val="28"/>
          <w:u w:val="single"/>
        </w:rPr>
      </w:pPr>
      <w:r w:rsidRPr="005F2654">
        <w:rPr>
          <w:sz w:val="28"/>
          <w:szCs w:val="28"/>
          <w:u w:val="single"/>
        </w:rPr>
        <w:t>Lawful Consideration</w:t>
      </w:r>
    </w:p>
    <w:p w14:paraId="3AFA128A" w14:textId="77777777" w:rsidR="003867E9" w:rsidRPr="005F2654" w:rsidRDefault="003867E9" w:rsidP="003867E9">
      <w:pPr>
        <w:spacing w:line="360" w:lineRule="auto"/>
        <w:rPr>
          <w:sz w:val="24"/>
          <w:szCs w:val="24"/>
        </w:rPr>
      </w:pPr>
      <w:r w:rsidRPr="005F2654">
        <w:rPr>
          <w:sz w:val="24"/>
          <w:szCs w:val="24"/>
        </w:rPr>
        <w:t>The term consideration' simply means something in return (quid pro quo). Any contract to be enforceable by law must have legal consideration.</w:t>
      </w:r>
    </w:p>
    <w:p w14:paraId="26A61618" w14:textId="77777777" w:rsidR="003867E9" w:rsidRPr="005F2654" w:rsidRDefault="003867E9" w:rsidP="003867E9">
      <w:pPr>
        <w:spacing w:line="360" w:lineRule="auto"/>
        <w:rPr>
          <w:sz w:val="24"/>
          <w:szCs w:val="24"/>
        </w:rPr>
      </w:pPr>
      <w:r w:rsidRPr="005F2654">
        <w:rPr>
          <w:sz w:val="24"/>
          <w:szCs w:val="24"/>
        </w:rPr>
        <w:lastRenderedPageBreak/>
        <w:t>According to Section 2(d), consideration is defined When at the desire of the promisor, the promise or other person has done or abstained from doing, or does, abstains from doing, or promises to do or abstain from doing something, such act or abstinence or promise is called consideration for the promise.</w:t>
      </w:r>
    </w:p>
    <w:p w14:paraId="4CAA6804" w14:textId="77777777" w:rsidR="003867E9" w:rsidRPr="005F2654" w:rsidRDefault="003867E9" w:rsidP="003867E9">
      <w:pPr>
        <w:pStyle w:val="Heading2"/>
        <w:spacing w:line="360" w:lineRule="auto"/>
        <w:rPr>
          <w:sz w:val="28"/>
          <w:szCs w:val="28"/>
          <w:u w:val="single"/>
        </w:rPr>
      </w:pPr>
      <w:r w:rsidRPr="005F2654">
        <w:rPr>
          <w:sz w:val="28"/>
          <w:szCs w:val="28"/>
          <w:u w:val="single"/>
        </w:rPr>
        <w:t>Capacity of Parties to Contract</w:t>
      </w:r>
    </w:p>
    <w:p w14:paraId="40653E5D" w14:textId="77777777" w:rsidR="003867E9" w:rsidRPr="005F2654" w:rsidRDefault="003867E9" w:rsidP="003867E9">
      <w:pPr>
        <w:spacing w:line="360" w:lineRule="auto"/>
        <w:rPr>
          <w:sz w:val="24"/>
          <w:szCs w:val="24"/>
        </w:rPr>
      </w:pPr>
      <w:r w:rsidRPr="005F2654">
        <w:rPr>
          <w:sz w:val="24"/>
          <w:szCs w:val="24"/>
        </w:rPr>
        <w:t>For a contract to be valid, the parties of a contract must have capacity, i.e. competence to enter into a contract. Every person is presumed to have capacity to contract but there is certain person whose age, condition of mental status renders them incapable of binding themselves by a contract. This incapacity must be proved by the party claiming the benefit of it.</w:t>
      </w:r>
    </w:p>
    <w:p w14:paraId="0716589F" w14:textId="77777777" w:rsidR="003867E9" w:rsidRPr="005F2654" w:rsidRDefault="003867E9" w:rsidP="003867E9">
      <w:pPr>
        <w:spacing w:line="360" w:lineRule="auto"/>
        <w:rPr>
          <w:sz w:val="24"/>
          <w:szCs w:val="24"/>
        </w:rPr>
      </w:pPr>
      <w:r w:rsidRPr="005F2654">
        <w:rPr>
          <w:sz w:val="24"/>
          <w:szCs w:val="24"/>
        </w:rPr>
        <w:t>As per Section 11 of the Act, it deals with the competency of parties and provides that:</w:t>
      </w:r>
    </w:p>
    <w:p w14:paraId="7F526F46" w14:textId="77777777" w:rsidR="003867E9" w:rsidRPr="005F2654" w:rsidRDefault="003867E9" w:rsidP="003867E9">
      <w:pPr>
        <w:spacing w:line="360" w:lineRule="auto"/>
        <w:rPr>
          <w:sz w:val="24"/>
          <w:szCs w:val="24"/>
        </w:rPr>
      </w:pPr>
      <w:r w:rsidRPr="005F2654">
        <w:rPr>
          <w:sz w:val="24"/>
          <w:szCs w:val="24"/>
        </w:rPr>
        <w:t>every person is competent to contract who is of the age of majority according to the law to which he is subject and who is of sound mind and is not disqualified from contracting by any law to which he is subject.</w:t>
      </w:r>
    </w:p>
    <w:p w14:paraId="1883D462" w14:textId="77777777" w:rsidR="003867E9" w:rsidRPr="005F2654" w:rsidRDefault="003867E9" w:rsidP="003867E9">
      <w:pPr>
        <w:spacing w:line="360" w:lineRule="auto"/>
        <w:rPr>
          <w:sz w:val="24"/>
          <w:szCs w:val="24"/>
        </w:rPr>
      </w:pPr>
      <w:r w:rsidRPr="005F2654">
        <w:rPr>
          <w:sz w:val="24"/>
          <w:szCs w:val="24"/>
        </w:rPr>
        <w:t>Therefore, the following persons are incompetent t contract:</w:t>
      </w:r>
    </w:p>
    <w:p w14:paraId="14776223" w14:textId="77777777" w:rsidR="003867E9" w:rsidRPr="005F2654" w:rsidRDefault="003867E9" w:rsidP="003867E9">
      <w:pPr>
        <w:spacing w:line="360" w:lineRule="auto"/>
        <w:rPr>
          <w:sz w:val="24"/>
          <w:szCs w:val="24"/>
        </w:rPr>
      </w:pPr>
      <w:r w:rsidRPr="005F2654">
        <w:rPr>
          <w:sz w:val="24"/>
          <w:szCs w:val="24"/>
        </w:rPr>
        <w:t>Minor, Person of unsound mind and person disqualified by any law to which they are subject. Thus, any contract entered into by the persons mentioned above, are void.</w:t>
      </w:r>
    </w:p>
    <w:p w14:paraId="42FC8479" w14:textId="77777777" w:rsidR="003867E9" w:rsidRPr="005F2654" w:rsidRDefault="003867E9" w:rsidP="003867E9">
      <w:pPr>
        <w:pStyle w:val="Heading2"/>
        <w:spacing w:line="360" w:lineRule="auto"/>
        <w:rPr>
          <w:sz w:val="28"/>
          <w:szCs w:val="28"/>
          <w:u w:val="single"/>
        </w:rPr>
      </w:pPr>
      <w:r w:rsidRPr="005F2654">
        <w:rPr>
          <w:sz w:val="28"/>
          <w:szCs w:val="28"/>
          <w:u w:val="single"/>
        </w:rPr>
        <w:t>Legality of Contract</w:t>
      </w:r>
    </w:p>
    <w:p w14:paraId="6C72F2CA" w14:textId="77777777" w:rsidR="003867E9" w:rsidRPr="005F2654" w:rsidRDefault="003867E9" w:rsidP="003867E9">
      <w:pPr>
        <w:spacing w:line="360" w:lineRule="auto"/>
        <w:rPr>
          <w:sz w:val="24"/>
          <w:szCs w:val="24"/>
        </w:rPr>
      </w:pPr>
      <w:r w:rsidRPr="005F2654">
        <w:rPr>
          <w:sz w:val="24"/>
          <w:szCs w:val="24"/>
        </w:rPr>
        <w:t>Legality of contract is the basis for its future and performance of obligation by the parties. A contract can be made only for the legal product or services; legality of contract, vary from one jurisdiction to another. For instance, an arm smuggler's contract with its buyers cannot be entertained into court of law.</w:t>
      </w:r>
    </w:p>
    <w:p w14:paraId="10D9319D" w14:textId="77777777" w:rsidR="003867E9" w:rsidRPr="005F2654" w:rsidRDefault="003867E9" w:rsidP="003867E9">
      <w:pPr>
        <w:pStyle w:val="Heading2"/>
        <w:spacing w:line="360" w:lineRule="auto"/>
        <w:rPr>
          <w:sz w:val="28"/>
          <w:szCs w:val="28"/>
          <w:u w:val="single"/>
        </w:rPr>
      </w:pPr>
      <w:r w:rsidRPr="005F2654">
        <w:rPr>
          <w:sz w:val="28"/>
          <w:szCs w:val="28"/>
          <w:u w:val="single"/>
        </w:rPr>
        <w:t>Free Consent</w:t>
      </w:r>
    </w:p>
    <w:p w14:paraId="7750FBD2" w14:textId="77777777" w:rsidR="003867E9" w:rsidRPr="005F2654" w:rsidRDefault="003867E9" w:rsidP="003867E9">
      <w:pPr>
        <w:spacing w:line="360" w:lineRule="auto"/>
        <w:rPr>
          <w:sz w:val="24"/>
          <w:szCs w:val="24"/>
        </w:rPr>
      </w:pPr>
      <w:r w:rsidRPr="005F2654">
        <w:rPr>
          <w:sz w:val="24"/>
          <w:szCs w:val="24"/>
        </w:rPr>
        <w:t>For a contract to be valid, the consent of the parties must be genuine i.e. free. The principle of consensus-ad-idem is followed which means that the parties entering into contract, must mean the same thing in the same sense. The parties to the contract must have the same understanding regards to subject matter of the contract.</w:t>
      </w:r>
    </w:p>
    <w:p w14:paraId="78D9926F" w14:textId="77777777" w:rsidR="003867E9" w:rsidRPr="005F2654" w:rsidRDefault="003867E9" w:rsidP="003867E9">
      <w:pPr>
        <w:spacing w:line="360" w:lineRule="auto"/>
        <w:rPr>
          <w:sz w:val="24"/>
          <w:szCs w:val="24"/>
        </w:rPr>
      </w:pPr>
      <w:r w:rsidRPr="005F2654">
        <w:rPr>
          <w:sz w:val="24"/>
          <w:szCs w:val="24"/>
        </w:rPr>
        <w:t>As per the Act, free consent is consent, i.e. free from coercion, undue influence, fraud, misrepresentation or mistake. When the given consent is affected by these elements, it calls into question whether the consent given was free and voluntary.</w:t>
      </w:r>
    </w:p>
    <w:p w14:paraId="4DD3A2EF" w14:textId="77777777" w:rsidR="003867E9" w:rsidRPr="005F2654" w:rsidRDefault="003867E9" w:rsidP="003867E9">
      <w:pPr>
        <w:spacing w:line="360" w:lineRule="auto"/>
        <w:rPr>
          <w:sz w:val="24"/>
          <w:szCs w:val="24"/>
        </w:rPr>
      </w:pPr>
      <w:r w:rsidRPr="005F2654">
        <w:rPr>
          <w:sz w:val="24"/>
          <w:szCs w:val="24"/>
        </w:rPr>
        <w:t>The Law of Contract Act 1872 is a law following in India from British rule. It divided into two parts, they are general principle of Contract from sec 1 to 75 and special kinds of contract from sec 124 to 238.</w:t>
      </w:r>
    </w:p>
    <w:p w14:paraId="4B1E9958" w14:textId="77777777" w:rsidR="003867E9" w:rsidRPr="005F2654" w:rsidRDefault="003867E9" w:rsidP="003867E9">
      <w:pPr>
        <w:spacing w:line="360" w:lineRule="auto"/>
        <w:rPr>
          <w:sz w:val="24"/>
          <w:szCs w:val="24"/>
        </w:rPr>
      </w:pPr>
      <w:r w:rsidRPr="005F2654">
        <w:rPr>
          <w:sz w:val="24"/>
          <w:szCs w:val="24"/>
        </w:rPr>
        <w:t>As by this Law of Contract all agreements are contracts if they are made by:</w:t>
      </w:r>
    </w:p>
    <w:p w14:paraId="6FED9BBC" w14:textId="77777777" w:rsidR="003867E9" w:rsidRPr="005F2654" w:rsidRDefault="003867E9" w:rsidP="003867E9">
      <w:pPr>
        <w:spacing w:line="360" w:lineRule="auto"/>
        <w:rPr>
          <w:sz w:val="24"/>
          <w:szCs w:val="24"/>
        </w:rPr>
      </w:pPr>
    </w:p>
    <w:p w14:paraId="097C622D"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lastRenderedPageBreak/>
        <w:t>free consent of parties,</w:t>
      </w:r>
    </w:p>
    <w:p w14:paraId="03CF1AF7"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competent to contract,</w:t>
      </w:r>
    </w:p>
    <w:p w14:paraId="3B4A1533"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lawful consideration,</w:t>
      </w:r>
    </w:p>
    <w:p w14:paraId="241C2A75"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with lawful object, and</w:t>
      </w:r>
    </w:p>
    <w:p w14:paraId="679597AE" w14:textId="77777777" w:rsidR="003867E9" w:rsidRPr="005F2654" w:rsidRDefault="003867E9" w:rsidP="003867E9">
      <w:pPr>
        <w:pStyle w:val="ListParagraph"/>
        <w:numPr>
          <w:ilvl w:val="0"/>
          <w:numId w:val="41"/>
        </w:numPr>
        <w:spacing w:line="360" w:lineRule="auto"/>
        <w:rPr>
          <w:sz w:val="24"/>
          <w:szCs w:val="24"/>
        </w:rPr>
      </w:pPr>
      <w:r w:rsidRPr="005F2654">
        <w:rPr>
          <w:sz w:val="24"/>
          <w:szCs w:val="24"/>
        </w:rPr>
        <w:t>Thereby not expressly declared void.</w:t>
      </w:r>
    </w:p>
    <w:p w14:paraId="70E8CB7E" w14:textId="77777777" w:rsidR="003867E9" w:rsidRPr="005F2654" w:rsidRDefault="003867E9" w:rsidP="003867E9">
      <w:pPr>
        <w:spacing w:line="360" w:lineRule="auto"/>
        <w:rPr>
          <w:sz w:val="24"/>
          <w:szCs w:val="24"/>
        </w:rPr>
      </w:pPr>
      <w:r w:rsidRPr="005F2654">
        <w:rPr>
          <w:sz w:val="24"/>
          <w:szCs w:val="24"/>
        </w:rPr>
        <w:t>As by above free consent is essential element for valid contract. Here as by section 13 consent means, when two or more persons are agree upon the same thing within the same sense.</w:t>
      </w:r>
    </w:p>
    <w:p w14:paraId="2DD3A672" w14:textId="77777777" w:rsidR="003867E9" w:rsidRPr="005F2654" w:rsidRDefault="003867E9" w:rsidP="003867E9">
      <w:pPr>
        <w:spacing w:line="360" w:lineRule="auto"/>
        <w:rPr>
          <w:sz w:val="24"/>
          <w:szCs w:val="24"/>
        </w:rPr>
      </w:pPr>
      <w:r w:rsidRPr="005F2654">
        <w:rPr>
          <w:sz w:val="24"/>
          <w:szCs w:val="24"/>
        </w:rPr>
        <w:t>As per section 14 free consent is a consent which is not caused by:</w:t>
      </w:r>
    </w:p>
    <w:p w14:paraId="2BA53F0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Coercion defined in sec 15 or</w:t>
      </w:r>
    </w:p>
    <w:p w14:paraId="7D70B52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Undue influence sec16 or</w:t>
      </w:r>
    </w:p>
    <w:p w14:paraId="67E38F48"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Fraud under sec- 17 or</w:t>
      </w:r>
    </w:p>
    <w:p w14:paraId="1FFCBAD0"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Misrepresentation sec 18 or</w:t>
      </w:r>
    </w:p>
    <w:p w14:paraId="3D97887E" w14:textId="77777777" w:rsidR="003867E9" w:rsidRPr="005F2654" w:rsidRDefault="003867E9" w:rsidP="003867E9">
      <w:pPr>
        <w:pStyle w:val="ListParagraph"/>
        <w:numPr>
          <w:ilvl w:val="0"/>
          <w:numId w:val="42"/>
        </w:numPr>
        <w:spacing w:line="360" w:lineRule="auto"/>
        <w:rPr>
          <w:sz w:val="24"/>
          <w:szCs w:val="24"/>
        </w:rPr>
      </w:pPr>
      <w:r w:rsidRPr="005F2654">
        <w:rPr>
          <w:sz w:val="24"/>
          <w:szCs w:val="24"/>
        </w:rPr>
        <w:t>Mistake under sec 20, 21 and 22.</w:t>
      </w:r>
    </w:p>
    <w:p w14:paraId="795C15D3" w14:textId="77777777" w:rsidR="003867E9" w:rsidRPr="005F2654" w:rsidRDefault="003867E9" w:rsidP="003867E9">
      <w:pPr>
        <w:spacing w:line="360" w:lineRule="auto"/>
        <w:rPr>
          <w:sz w:val="24"/>
          <w:szCs w:val="24"/>
        </w:rPr>
      </w:pPr>
    </w:p>
    <w:p w14:paraId="5CBE2780" w14:textId="77777777" w:rsidR="003867E9" w:rsidRDefault="003867E9" w:rsidP="003867E9"/>
    <w:p w14:paraId="05FE506A" w14:textId="77777777" w:rsidR="003867E9" w:rsidRDefault="003867E9" w:rsidP="003867E9"/>
    <w:p w14:paraId="085FB01A" w14:textId="77777777" w:rsidR="003867E9" w:rsidRDefault="003867E9" w:rsidP="003867E9"/>
    <w:p w14:paraId="59F394C2" w14:textId="77777777" w:rsidR="003867E9" w:rsidRDefault="003867E9" w:rsidP="003867E9"/>
    <w:p w14:paraId="709EC2F8" w14:textId="77777777" w:rsidR="003867E9" w:rsidRDefault="003867E9" w:rsidP="003867E9"/>
    <w:p w14:paraId="15AAA4E6" w14:textId="77777777" w:rsidR="003867E9" w:rsidRDefault="003867E9" w:rsidP="003867E9"/>
    <w:p w14:paraId="4E84C852" w14:textId="77777777" w:rsidR="003867E9" w:rsidRDefault="003867E9" w:rsidP="003867E9"/>
    <w:p w14:paraId="5705D78A" w14:textId="77777777" w:rsidR="003867E9" w:rsidRDefault="003867E9" w:rsidP="003867E9"/>
    <w:p w14:paraId="162ABC9A" w14:textId="77777777" w:rsidR="003867E9" w:rsidRDefault="003867E9" w:rsidP="003867E9"/>
    <w:p w14:paraId="00920FE7" w14:textId="77777777" w:rsidR="003867E9" w:rsidRDefault="003867E9" w:rsidP="003867E9"/>
    <w:p w14:paraId="7E78CDFB" w14:textId="77777777" w:rsidR="003867E9" w:rsidRDefault="003867E9" w:rsidP="003867E9"/>
    <w:p w14:paraId="7B8317CF" w14:textId="77777777" w:rsidR="003867E9" w:rsidRDefault="003867E9" w:rsidP="003867E9"/>
    <w:p w14:paraId="6F354EB7" w14:textId="77777777" w:rsidR="003867E9" w:rsidRDefault="003867E9" w:rsidP="003867E9"/>
    <w:p w14:paraId="6B19BFAF" w14:textId="77777777" w:rsidR="003867E9" w:rsidRDefault="003867E9" w:rsidP="003867E9"/>
    <w:p w14:paraId="55DB8A7E" w14:textId="77777777" w:rsidR="003867E9" w:rsidRDefault="003867E9" w:rsidP="003867E9"/>
    <w:p w14:paraId="625CEF98" w14:textId="77777777" w:rsidR="003867E9" w:rsidRDefault="003867E9" w:rsidP="003867E9"/>
    <w:p w14:paraId="226082AC" w14:textId="77777777" w:rsidR="003867E9" w:rsidRDefault="003867E9" w:rsidP="003867E9"/>
    <w:p w14:paraId="6B81BBE6" w14:textId="77777777" w:rsidR="003867E9" w:rsidRDefault="003867E9" w:rsidP="003867E9">
      <w:pPr>
        <w:pStyle w:val="Heading1"/>
      </w:pPr>
      <w:r w:rsidRPr="00B12DEE">
        <w:lastRenderedPageBreak/>
        <w:t>Bibliography</w:t>
      </w:r>
    </w:p>
    <w:p w14:paraId="6B126854" w14:textId="77777777" w:rsidR="003867E9" w:rsidRDefault="003867E9" w:rsidP="003867E9"/>
    <w:p w14:paraId="3C394F6F" w14:textId="77777777" w:rsidR="003867E9" w:rsidRPr="00B12DEE" w:rsidRDefault="00B13568" w:rsidP="003867E9">
      <w:pPr>
        <w:rPr>
          <w:color w:val="000000" w:themeColor="text1"/>
        </w:rPr>
      </w:pPr>
      <w:hyperlink r:id="rId65" w:history="1">
        <w:r w:rsidR="003867E9" w:rsidRPr="00B12DEE">
          <w:rPr>
            <w:rStyle w:val="Hyperlink"/>
            <w:color w:val="000000" w:themeColor="text1"/>
          </w:rPr>
          <w:t>https://blog.ipleaders.in/free-consent/</w:t>
        </w:r>
      </w:hyperlink>
    </w:p>
    <w:p w14:paraId="7DA924F8" w14:textId="77777777" w:rsidR="003867E9" w:rsidRDefault="00B13568" w:rsidP="003867E9">
      <w:hyperlink r:id="rId66" w:history="1">
        <w:r w:rsidR="003867E9" w:rsidRPr="00B12DEE">
          <w:rPr>
            <w:rStyle w:val="Hyperlink"/>
            <w:color w:val="000000" w:themeColor="text1"/>
          </w:rPr>
          <w:t>https://egyankosh.ac.in/bitstream/123456789/13360/1/Unit-4.pdf</w:t>
        </w:r>
      </w:hyperlink>
    </w:p>
    <w:p w14:paraId="5CFC4184" w14:textId="77777777" w:rsidR="003867E9" w:rsidRPr="00B12DEE" w:rsidRDefault="003867E9" w:rsidP="003867E9"/>
    <w:p w14:paraId="0F980CD3" w14:textId="77777777" w:rsidR="003867E9" w:rsidRPr="00B12DEE" w:rsidRDefault="003867E9" w:rsidP="00B12DEE"/>
    <w:sectPr w:rsidR="003867E9" w:rsidRPr="00B12DEE" w:rsidSect="00D2170F">
      <w:footerReference w:type="default" r:id="rId67"/>
      <w:pgSz w:w="12240" w:h="15840"/>
      <w:pgMar w:top="720" w:right="720" w:bottom="720" w:left="720" w:header="288"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A2055" w14:textId="77777777" w:rsidR="00A63BCC" w:rsidRDefault="00A63BCC">
      <w:pPr>
        <w:spacing w:line="240" w:lineRule="auto"/>
      </w:pPr>
      <w:r>
        <w:separator/>
      </w:r>
    </w:p>
  </w:endnote>
  <w:endnote w:type="continuationSeparator" w:id="0">
    <w:p w14:paraId="4AB27DDC" w14:textId="77777777" w:rsidR="00A63BCC" w:rsidRDefault="00A63BCC">
      <w:pPr>
        <w:spacing w:line="240" w:lineRule="auto"/>
      </w:pPr>
      <w:r>
        <w:continuationSeparator/>
      </w:r>
    </w:p>
  </w:endnote>
  <w:endnote w:type="continuationNotice" w:id="1">
    <w:p w14:paraId="77F4547E" w14:textId="77777777" w:rsidR="00A63BCC" w:rsidRDefault="00A63B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eelawadee">
    <w:charset w:val="DE"/>
    <w:family w:val="swiss"/>
    <w:pitch w:val="variable"/>
    <w:sig w:usb0="81000003" w:usb1="00000000" w:usb2="00000000" w:usb3="00000000" w:csb0="00010001" w:csb1="00000000"/>
  </w:font>
  <w:font w:name="Bebas Neue">
    <w:altName w:val="Bebas Neue"/>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5CD4EDBC"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B11AA3"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666D1" w14:textId="77777777" w:rsidR="00A63BCC" w:rsidRDefault="00A63BCC">
      <w:pPr>
        <w:spacing w:line="240" w:lineRule="auto"/>
      </w:pPr>
      <w:r>
        <w:separator/>
      </w:r>
    </w:p>
  </w:footnote>
  <w:footnote w:type="continuationSeparator" w:id="0">
    <w:p w14:paraId="2BF7508E" w14:textId="77777777" w:rsidR="00A63BCC" w:rsidRDefault="00A63BCC">
      <w:pPr>
        <w:spacing w:line="240" w:lineRule="auto"/>
      </w:pPr>
      <w:r>
        <w:continuationSeparator/>
      </w:r>
    </w:p>
  </w:footnote>
  <w:footnote w:type="continuationNotice" w:id="1">
    <w:p w14:paraId="4F6B1984" w14:textId="77777777" w:rsidR="00A63BCC" w:rsidRDefault="00A63BC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A4534"/>
    <w:multiLevelType w:val="hybridMultilevel"/>
    <w:tmpl w:val="449E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0834AA"/>
    <w:multiLevelType w:val="multilevel"/>
    <w:tmpl w:val="13A400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8CC0A1F"/>
    <w:multiLevelType w:val="multilevel"/>
    <w:tmpl w:val="D9C61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EC3E4D"/>
    <w:multiLevelType w:val="hybridMultilevel"/>
    <w:tmpl w:val="C5B2E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4B439F"/>
    <w:multiLevelType w:val="multilevel"/>
    <w:tmpl w:val="E51AA1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623D5"/>
    <w:multiLevelType w:val="multilevel"/>
    <w:tmpl w:val="95A43E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27655"/>
    <w:multiLevelType w:val="multilevel"/>
    <w:tmpl w:val="BE1250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5031A"/>
    <w:multiLevelType w:val="multilevel"/>
    <w:tmpl w:val="4BEC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C77C6"/>
    <w:multiLevelType w:val="multilevel"/>
    <w:tmpl w:val="FA005712"/>
    <w:lvl w:ilvl="0">
      <w:start w:val="1"/>
      <w:numFmt w:val="decimal"/>
      <w:pStyle w:val="ListNumber"/>
      <w:lvlText w:val="%1."/>
      <w:lvlJc w:val="left"/>
      <w:pPr>
        <w:ind w:left="792" w:hanging="360"/>
      </w:pPr>
      <w:rPr>
        <w:rFonts w:hint="default"/>
        <w:b/>
        <w:color w:val="63A0CC"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D397D"/>
    <w:multiLevelType w:val="multilevel"/>
    <w:tmpl w:val="857A23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534155246">
    <w:abstractNumId w:val="23"/>
  </w:num>
  <w:num w:numId="2" w16cid:durableId="177038864">
    <w:abstractNumId w:val="23"/>
    <w:lvlOverride w:ilvl="0">
      <w:startOverride w:val="1"/>
    </w:lvlOverride>
  </w:num>
  <w:num w:numId="3" w16cid:durableId="1315794485">
    <w:abstractNumId w:val="23"/>
  </w:num>
  <w:num w:numId="4" w16cid:durableId="1746806102">
    <w:abstractNumId w:val="23"/>
    <w:lvlOverride w:ilvl="0">
      <w:startOverride w:val="1"/>
    </w:lvlOverride>
  </w:num>
  <w:num w:numId="5" w16cid:durableId="929580061">
    <w:abstractNumId w:val="8"/>
  </w:num>
  <w:num w:numId="6" w16cid:durableId="153373552">
    <w:abstractNumId w:val="23"/>
    <w:lvlOverride w:ilvl="0">
      <w:startOverride w:val="1"/>
    </w:lvlOverride>
  </w:num>
  <w:num w:numId="7" w16cid:durableId="9710625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2829252">
    <w:abstractNumId w:val="11"/>
  </w:num>
  <w:num w:numId="9" w16cid:durableId="2801134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747840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7490814">
    <w:abstractNumId w:val="7"/>
  </w:num>
  <w:num w:numId="12" w16cid:durableId="1200169209">
    <w:abstractNumId w:val="6"/>
  </w:num>
  <w:num w:numId="13" w16cid:durableId="1119572306">
    <w:abstractNumId w:val="5"/>
  </w:num>
  <w:num w:numId="14" w16cid:durableId="342172952">
    <w:abstractNumId w:val="4"/>
  </w:num>
  <w:num w:numId="15" w16cid:durableId="2113669019">
    <w:abstractNumId w:val="3"/>
  </w:num>
  <w:num w:numId="16" w16cid:durableId="1077555015">
    <w:abstractNumId w:val="2"/>
  </w:num>
  <w:num w:numId="17" w16cid:durableId="1443186735">
    <w:abstractNumId w:val="1"/>
  </w:num>
  <w:num w:numId="18" w16cid:durableId="1724326679">
    <w:abstractNumId w:val="0"/>
  </w:num>
  <w:num w:numId="19" w16cid:durableId="448864403">
    <w:abstractNumId w:val="24"/>
  </w:num>
  <w:num w:numId="20" w16cid:durableId="557480097">
    <w:abstractNumId w:val="9"/>
  </w:num>
  <w:num w:numId="21" w16cid:durableId="498010369">
    <w:abstractNumId w:val="22"/>
  </w:num>
  <w:num w:numId="22" w16cid:durableId="74210898">
    <w:abstractNumId w:val="20"/>
  </w:num>
  <w:num w:numId="23" w16cid:durableId="1357343286">
    <w:abstractNumId w:val="18"/>
  </w:num>
  <w:num w:numId="24" w16cid:durableId="703991770">
    <w:abstractNumId w:val="16"/>
  </w:num>
  <w:num w:numId="25" w16cid:durableId="186004448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17661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32263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31244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39181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542036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48788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67900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83267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21019043">
    <w:abstractNumId w:val="13"/>
  </w:num>
  <w:num w:numId="35" w16cid:durableId="880941569">
    <w:abstractNumId w:val="21"/>
  </w:num>
  <w:num w:numId="36" w16cid:durableId="305208632">
    <w:abstractNumId w:val="12"/>
  </w:num>
  <w:num w:numId="37" w16cid:durableId="1289050731">
    <w:abstractNumId w:val="17"/>
  </w:num>
  <w:num w:numId="38" w16cid:durableId="1022632836">
    <w:abstractNumId w:val="15"/>
  </w:num>
  <w:num w:numId="39" w16cid:durableId="989359898">
    <w:abstractNumId w:val="19"/>
  </w:num>
  <w:num w:numId="40" w16cid:durableId="2121408291">
    <w:abstractNumId w:val="25"/>
  </w:num>
  <w:num w:numId="41" w16cid:durableId="1389694217">
    <w:abstractNumId w:val="14"/>
  </w:num>
  <w:num w:numId="42" w16cid:durableId="21453457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FF"/>
    <w:rsid w:val="00016748"/>
    <w:rsid w:val="00042B9C"/>
    <w:rsid w:val="0006567E"/>
    <w:rsid w:val="000760DB"/>
    <w:rsid w:val="000F00E7"/>
    <w:rsid w:val="00123985"/>
    <w:rsid w:val="00130023"/>
    <w:rsid w:val="0016766E"/>
    <w:rsid w:val="00170063"/>
    <w:rsid w:val="00175643"/>
    <w:rsid w:val="001B2338"/>
    <w:rsid w:val="002061A9"/>
    <w:rsid w:val="002151C3"/>
    <w:rsid w:val="00217B64"/>
    <w:rsid w:val="00235579"/>
    <w:rsid w:val="00257FAA"/>
    <w:rsid w:val="00263938"/>
    <w:rsid w:val="002E78EB"/>
    <w:rsid w:val="002F25A8"/>
    <w:rsid w:val="003407A9"/>
    <w:rsid w:val="00340DC9"/>
    <w:rsid w:val="00345D0F"/>
    <w:rsid w:val="00350BD5"/>
    <w:rsid w:val="003867E9"/>
    <w:rsid w:val="003A3B45"/>
    <w:rsid w:val="004303F7"/>
    <w:rsid w:val="00443371"/>
    <w:rsid w:val="00444F02"/>
    <w:rsid w:val="00477603"/>
    <w:rsid w:val="00490CC6"/>
    <w:rsid w:val="004F05F9"/>
    <w:rsid w:val="005509B2"/>
    <w:rsid w:val="005556DB"/>
    <w:rsid w:val="005C6D45"/>
    <w:rsid w:val="005D2CB6"/>
    <w:rsid w:val="005D58F7"/>
    <w:rsid w:val="005F2654"/>
    <w:rsid w:val="0060039F"/>
    <w:rsid w:val="00617D63"/>
    <w:rsid w:val="00643D1A"/>
    <w:rsid w:val="00674588"/>
    <w:rsid w:val="006A7B57"/>
    <w:rsid w:val="006B6047"/>
    <w:rsid w:val="006D44C5"/>
    <w:rsid w:val="00713672"/>
    <w:rsid w:val="0073562D"/>
    <w:rsid w:val="007B07DE"/>
    <w:rsid w:val="008270A2"/>
    <w:rsid w:val="00853F77"/>
    <w:rsid w:val="00885CE1"/>
    <w:rsid w:val="008907FF"/>
    <w:rsid w:val="008B696C"/>
    <w:rsid w:val="008B6BEE"/>
    <w:rsid w:val="008F1063"/>
    <w:rsid w:val="008F78D7"/>
    <w:rsid w:val="009200C1"/>
    <w:rsid w:val="00980085"/>
    <w:rsid w:val="00995A5D"/>
    <w:rsid w:val="00996C9B"/>
    <w:rsid w:val="00997127"/>
    <w:rsid w:val="009C0E33"/>
    <w:rsid w:val="009C3B20"/>
    <w:rsid w:val="009D216F"/>
    <w:rsid w:val="009D3248"/>
    <w:rsid w:val="00A42460"/>
    <w:rsid w:val="00A63BCC"/>
    <w:rsid w:val="00A65E8A"/>
    <w:rsid w:val="00A87896"/>
    <w:rsid w:val="00AC1EE7"/>
    <w:rsid w:val="00AC3DB9"/>
    <w:rsid w:val="00B12DEE"/>
    <w:rsid w:val="00B13568"/>
    <w:rsid w:val="00B603FF"/>
    <w:rsid w:val="00B650C6"/>
    <w:rsid w:val="00BA63C2"/>
    <w:rsid w:val="00BC6939"/>
    <w:rsid w:val="00BE1875"/>
    <w:rsid w:val="00BE45C8"/>
    <w:rsid w:val="00BF2331"/>
    <w:rsid w:val="00BF59FE"/>
    <w:rsid w:val="00BF7463"/>
    <w:rsid w:val="00C30889"/>
    <w:rsid w:val="00C855EA"/>
    <w:rsid w:val="00C90A2E"/>
    <w:rsid w:val="00CA102F"/>
    <w:rsid w:val="00CC5861"/>
    <w:rsid w:val="00CF0F39"/>
    <w:rsid w:val="00CF1B54"/>
    <w:rsid w:val="00D2170F"/>
    <w:rsid w:val="00D30B81"/>
    <w:rsid w:val="00D3649E"/>
    <w:rsid w:val="00D65327"/>
    <w:rsid w:val="00DF0FDA"/>
    <w:rsid w:val="00E142DA"/>
    <w:rsid w:val="00E16F51"/>
    <w:rsid w:val="00EB0B6E"/>
    <w:rsid w:val="00ED2B75"/>
    <w:rsid w:val="00EE70C1"/>
    <w:rsid w:val="00F169E1"/>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3308C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71"/>
  </w:style>
  <w:style w:type="paragraph" w:styleId="Heading1">
    <w:name w:val="heading 1"/>
    <w:basedOn w:val="Normal"/>
    <w:next w:val="Normal"/>
    <w:link w:val="Heading1Char"/>
    <w:uiPriority w:val="9"/>
    <w:qFormat/>
    <w:rsid w:val="00443371"/>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Heading2">
    <w:name w:val="heading 2"/>
    <w:basedOn w:val="Normal"/>
    <w:next w:val="Normal"/>
    <w:link w:val="Heading2Char"/>
    <w:uiPriority w:val="9"/>
    <w:unhideWhenUsed/>
    <w:qFormat/>
    <w:rsid w:val="00443371"/>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Heading3">
    <w:name w:val="heading 3"/>
    <w:basedOn w:val="Normal"/>
    <w:next w:val="Normal"/>
    <w:link w:val="Heading3Char"/>
    <w:uiPriority w:val="9"/>
    <w:unhideWhenUsed/>
    <w:qFormat/>
    <w:rsid w:val="00443371"/>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Heading4">
    <w:name w:val="heading 4"/>
    <w:basedOn w:val="Normal"/>
    <w:next w:val="Normal"/>
    <w:link w:val="Heading4Char"/>
    <w:uiPriority w:val="9"/>
    <w:unhideWhenUsed/>
    <w:qFormat/>
    <w:rsid w:val="00443371"/>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Heading5">
    <w:name w:val="heading 5"/>
    <w:basedOn w:val="Normal"/>
    <w:next w:val="Normal"/>
    <w:link w:val="Heading5Char"/>
    <w:uiPriority w:val="9"/>
    <w:semiHidden/>
    <w:unhideWhenUsed/>
    <w:qFormat/>
    <w:rsid w:val="00443371"/>
    <w:pPr>
      <w:keepNext/>
      <w:keepLines/>
      <w:spacing w:before="40" w:after="0"/>
      <w:outlineLvl w:val="4"/>
    </w:pPr>
    <w:rPr>
      <w:rFonts w:asciiTheme="majorHAnsi" w:eastAsiaTheme="majorEastAsia" w:hAnsiTheme="majorHAnsi" w:cstheme="majorBidi"/>
      <w:caps/>
      <w:color w:val="75A42E" w:themeColor="accent1" w:themeShade="BF"/>
    </w:rPr>
  </w:style>
  <w:style w:type="paragraph" w:styleId="Heading6">
    <w:name w:val="heading 6"/>
    <w:basedOn w:val="Normal"/>
    <w:next w:val="Normal"/>
    <w:link w:val="Heading6Char"/>
    <w:uiPriority w:val="9"/>
    <w:semiHidden/>
    <w:unhideWhenUsed/>
    <w:qFormat/>
    <w:rsid w:val="00443371"/>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Heading7">
    <w:name w:val="heading 7"/>
    <w:basedOn w:val="Normal"/>
    <w:next w:val="Normal"/>
    <w:link w:val="Heading7Char"/>
    <w:uiPriority w:val="9"/>
    <w:semiHidden/>
    <w:unhideWhenUsed/>
    <w:qFormat/>
    <w:rsid w:val="00443371"/>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Heading8">
    <w:name w:val="heading 8"/>
    <w:basedOn w:val="Normal"/>
    <w:next w:val="Normal"/>
    <w:link w:val="Heading8Char"/>
    <w:uiPriority w:val="9"/>
    <w:semiHidden/>
    <w:unhideWhenUsed/>
    <w:qFormat/>
    <w:rsid w:val="00443371"/>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Heading9">
    <w:name w:val="heading 9"/>
    <w:basedOn w:val="Normal"/>
    <w:next w:val="Normal"/>
    <w:link w:val="Heading9Char"/>
    <w:uiPriority w:val="9"/>
    <w:semiHidden/>
    <w:unhideWhenUsed/>
    <w:qFormat/>
    <w:rsid w:val="00443371"/>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371"/>
    <w:rPr>
      <w:rFonts w:asciiTheme="majorHAnsi" w:eastAsiaTheme="majorEastAsia" w:hAnsiTheme="majorHAnsi" w:cstheme="majorBidi"/>
      <w:color w:val="4E6E1E" w:themeColor="accent1" w:themeShade="80"/>
      <w:sz w:val="36"/>
      <w:szCs w:val="36"/>
    </w:rPr>
  </w:style>
  <w:style w:type="paragraph" w:styleId="Header">
    <w:name w:val="header"/>
    <w:basedOn w:val="Normal"/>
    <w:link w:val="HeaderChar"/>
    <w:uiPriority w:val="99"/>
    <w:unhideWhenUsed/>
    <w:pPr>
      <w:spacing w:line="240" w:lineRule="auto"/>
    </w:pPr>
    <w:rPr>
      <w:color w:val="006060" w:themeColor="background2" w:themeShade="40"/>
      <w:sz w:val="24"/>
    </w:rPr>
  </w:style>
  <w:style w:type="character" w:customStyle="1" w:styleId="HeaderChar">
    <w:name w:val="Header Char"/>
    <w:basedOn w:val="DefaultParagraphFont"/>
    <w:link w:val="Header"/>
    <w:uiPriority w:val="99"/>
    <w:rPr>
      <w:rFonts w:eastAsiaTheme="minorEastAsia"/>
      <w:color w:val="006060" w:themeColor="background2" w:themeShade="40"/>
      <w:sz w:val="24"/>
    </w:rPr>
  </w:style>
  <w:style w:type="paragraph" w:styleId="ListNumber">
    <w:name w:val="List Number"/>
    <w:basedOn w:val="Normal"/>
    <w:link w:val="ListNumberChar"/>
    <w:uiPriority w:val="10"/>
    <w:pPr>
      <w:numPr>
        <w:numId w:val="3"/>
      </w:numPr>
    </w:pPr>
    <w:rPr>
      <w:color w:val="006060" w:themeColor="background2" w:themeShade="40"/>
    </w:rPr>
  </w:style>
  <w:style w:type="paragraph" w:styleId="Title">
    <w:name w:val="Title"/>
    <w:basedOn w:val="Normal"/>
    <w:next w:val="Normal"/>
    <w:link w:val="TitleChar"/>
    <w:uiPriority w:val="10"/>
    <w:qFormat/>
    <w:rsid w:val="00443371"/>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TitleChar">
    <w:name w:val="Title Char"/>
    <w:basedOn w:val="DefaultParagraphFont"/>
    <w:link w:val="Title"/>
    <w:uiPriority w:val="10"/>
    <w:rsid w:val="00443371"/>
    <w:rPr>
      <w:rFonts w:asciiTheme="majorHAnsi" w:eastAsiaTheme="majorEastAsia" w:hAnsiTheme="majorHAnsi" w:cstheme="majorBidi"/>
      <w:caps/>
      <w:color w:val="134770" w:themeColor="text2"/>
      <w:spacing w:val="-15"/>
      <w:sz w:val="72"/>
      <w:szCs w:val="72"/>
    </w:rPr>
  </w:style>
  <w:style w:type="paragraph" w:styleId="Subtitle">
    <w:name w:val="Subtitle"/>
    <w:basedOn w:val="Normal"/>
    <w:next w:val="Normal"/>
    <w:link w:val="SubtitleChar"/>
    <w:uiPriority w:val="11"/>
    <w:qFormat/>
    <w:rsid w:val="00443371"/>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itleChar">
    <w:name w:val="Subtitle Char"/>
    <w:basedOn w:val="DefaultParagraphFont"/>
    <w:link w:val="Subtitle"/>
    <w:uiPriority w:val="11"/>
    <w:rsid w:val="00443371"/>
    <w:rPr>
      <w:rFonts w:asciiTheme="majorHAnsi" w:eastAsiaTheme="majorEastAsia" w:hAnsiTheme="majorHAnsi" w:cstheme="majorBidi"/>
      <w:color w:val="9ACD4C" w:themeColor="accent1"/>
      <w:sz w:val="28"/>
      <w:szCs w:val="28"/>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sid w:val="00443371"/>
    <w:rPr>
      <w:b/>
      <w:bCs/>
      <w:i/>
      <w:iCs/>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A1C5E0" w:themeColor="accent5" w:themeTint="99"/>
        <w:left w:val="single" w:sz="4" w:space="0" w:color="A1C5E0" w:themeColor="accent5" w:themeTint="99"/>
        <w:bottom w:val="single" w:sz="4" w:space="0" w:color="A1C5E0" w:themeColor="accent5" w:themeTint="99"/>
        <w:right w:val="single" w:sz="4" w:space="0" w:color="A1C5E0" w:themeColor="accent5" w:themeTint="99"/>
        <w:insideH w:val="single" w:sz="4" w:space="0" w:color="A1C5E0" w:themeColor="accent5" w:themeTint="99"/>
        <w:insideV w:val="single" w:sz="4" w:space="0" w:color="A1C5E0" w:themeColor="accent5" w:themeTint="99"/>
      </w:tblBorders>
    </w:tblPr>
    <w:tblStylePr w:type="firstRow">
      <w:rPr>
        <w:b/>
        <w:bCs/>
        <w:color w:val="FFFFFF" w:themeColor="background1"/>
      </w:rPr>
      <w:tblPr/>
      <w:tcPr>
        <w:tcBorders>
          <w:top w:val="single" w:sz="4" w:space="0" w:color="63A0CC" w:themeColor="accent5"/>
          <w:left w:val="single" w:sz="4" w:space="0" w:color="63A0CC" w:themeColor="accent5"/>
          <w:bottom w:val="single" w:sz="4" w:space="0" w:color="63A0CC" w:themeColor="accent5"/>
          <w:right w:val="single" w:sz="4" w:space="0" w:color="63A0CC" w:themeColor="accent5"/>
          <w:insideH w:val="nil"/>
          <w:insideV w:val="nil"/>
        </w:tcBorders>
        <w:shd w:val="clear" w:color="auto" w:fill="63A0CC" w:themeFill="accent5"/>
      </w:tcPr>
    </w:tblStylePr>
    <w:tblStylePr w:type="lastRow">
      <w:rPr>
        <w:b/>
        <w:bCs/>
      </w:rPr>
      <w:tblPr/>
      <w:tcPr>
        <w:tcBorders>
          <w:top w:val="double" w:sz="4" w:space="0" w:color="63A0CC" w:themeColor="accent5"/>
        </w:tcBorders>
      </w:tc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D0E7DB" w:themeColor="accent6" w:themeTint="66"/>
        <w:left w:val="single" w:sz="4" w:space="0" w:color="D0E7DB" w:themeColor="accent6" w:themeTint="66"/>
        <w:bottom w:val="single" w:sz="4" w:space="0" w:color="D0E7DB" w:themeColor="accent6" w:themeTint="66"/>
        <w:right w:val="single" w:sz="4" w:space="0" w:color="D0E7DB" w:themeColor="accent6" w:themeTint="66"/>
        <w:insideH w:val="single" w:sz="4" w:space="0" w:color="D0E7DB" w:themeColor="accent6" w:themeTint="66"/>
        <w:insideV w:val="single" w:sz="4" w:space="0" w:color="D0E7DB" w:themeColor="accent6" w:themeTint="66"/>
      </w:tblBorders>
    </w:tblPr>
    <w:tblStylePr w:type="firstRow">
      <w:rPr>
        <w:b/>
        <w:bCs/>
      </w:rPr>
      <w:tblPr/>
      <w:tcPr>
        <w:tcBorders>
          <w:bottom w:val="single" w:sz="12" w:space="0" w:color="B8DBCA" w:themeColor="accent6" w:themeTint="99"/>
        </w:tcBorders>
      </w:tcPr>
    </w:tblStylePr>
    <w:tblStylePr w:type="lastRow">
      <w:rPr>
        <w:b/>
        <w:bCs/>
      </w:rPr>
      <w:tblPr/>
      <w:tcPr>
        <w:tcBorders>
          <w:top w:val="double" w:sz="2" w:space="0" w:color="B8DBCA"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D6EBB7" w:themeColor="accent1" w:themeTint="66"/>
        <w:left w:val="single" w:sz="4" w:space="0" w:color="D6EBB7" w:themeColor="accent1" w:themeTint="66"/>
        <w:bottom w:val="single" w:sz="4" w:space="0" w:color="D6EBB7" w:themeColor="accent1" w:themeTint="66"/>
        <w:right w:val="single" w:sz="4" w:space="0" w:color="D6EBB7" w:themeColor="accent1" w:themeTint="66"/>
        <w:insideH w:val="single" w:sz="4" w:space="0" w:color="D6EBB7" w:themeColor="accent1" w:themeTint="66"/>
        <w:insideV w:val="single" w:sz="4" w:space="0" w:color="D6EBB7" w:themeColor="accent1" w:themeTint="66"/>
      </w:tblBorders>
    </w:tblPr>
    <w:tblStylePr w:type="firstRow">
      <w:rPr>
        <w:b/>
        <w:bCs/>
      </w:rPr>
      <w:tblPr/>
      <w:tcPr>
        <w:tcBorders>
          <w:bottom w:val="single" w:sz="12" w:space="0" w:color="C2E193" w:themeColor="accent1" w:themeTint="99"/>
        </w:tcBorders>
      </w:tcPr>
    </w:tblStylePr>
    <w:tblStylePr w:type="lastRow">
      <w:rPr>
        <w:b/>
        <w:bCs/>
      </w:rPr>
      <w:tblPr/>
      <w:tcPr>
        <w:tcBorders>
          <w:top w:val="double" w:sz="2" w:space="0" w:color="C2E193"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443371"/>
    <w:rPr>
      <w:rFonts w:asciiTheme="majorHAnsi" w:eastAsiaTheme="majorEastAsia" w:hAnsiTheme="majorHAnsi" w:cstheme="majorBidi"/>
      <w:color w:val="75A42E" w:themeColor="accent1" w:themeShade="BF"/>
      <w:sz w:val="32"/>
      <w:szCs w:val="32"/>
    </w:rPr>
  </w:style>
  <w:style w:type="paragraph" w:styleId="ListBullet">
    <w:name w:val="List Bullet"/>
    <w:basedOn w:val="Normal"/>
    <w:uiPriority w:val="11"/>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B8FA56" w:themeColor="hyperlink"/>
      <w:u w:val="single"/>
    </w:rPr>
  </w:style>
  <w:style w:type="character" w:styleId="Emphasis">
    <w:name w:val="Emphasis"/>
    <w:basedOn w:val="DefaultParagraphFont"/>
    <w:uiPriority w:val="20"/>
    <w:qFormat/>
    <w:rsid w:val="00443371"/>
    <w:rPr>
      <w:i/>
      <w:iCs/>
    </w:rPr>
  </w:style>
  <w:style w:type="character" w:styleId="FollowedHyperlink">
    <w:name w:val="FollowedHyperlink"/>
    <w:basedOn w:val="DefaultParagraphFont"/>
    <w:uiPriority w:val="99"/>
    <w:semiHidden/>
    <w:unhideWhenUsed/>
    <w:rPr>
      <w:color w:val="7AF8CC" w:themeColor="followedHyperlink"/>
      <w:u w:val="single"/>
    </w:rPr>
  </w:style>
  <w:style w:type="character" w:styleId="Strong">
    <w:name w:val="Strong"/>
    <w:basedOn w:val="DefaultParagraphFont"/>
    <w:uiPriority w:val="22"/>
    <w:qFormat/>
    <w:rsid w:val="00443371"/>
    <w:rPr>
      <w:b/>
      <w:bCs/>
    </w:rPr>
  </w:style>
  <w:style w:type="paragraph" w:customStyle="1" w:styleId="Heading1-PageBreak">
    <w:name w:val="Heading 1 - Page Break"/>
    <w:basedOn w:val="Normal"/>
    <w:uiPriority w:val="6"/>
    <w:pPr>
      <w:keepNext/>
      <w:keepLines/>
      <w:pageBreakBefore/>
      <w:pBdr>
        <w:bottom w:val="single" w:sz="18" w:space="1" w:color="63A0CC" w:themeColor="accent5"/>
      </w:pBdr>
      <w:spacing w:before="360" w:after="240"/>
      <w:contextualSpacing/>
    </w:pPr>
    <w:rPr>
      <w:rFonts w:asciiTheme="majorHAnsi" w:hAnsiTheme="majorHAnsi"/>
      <w:color w:val="006060" w:themeColor="background2" w:themeShade="40"/>
      <w:sz w:val="52"/>
    </w:rPr>
  </w:style>
  <w:style w:type="paragraph" w:customStyle="1" w:styleId="Image">
    <w:name w:val="Image"/>
    <w:basedOn w:val="Normal"/>
    <w:uiPriority w:val="22"/>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rsid w:val="00443371"/>
    <w:pPr>
      <w:outlineLvl w:val="9"/>
    </w:pPr>
  </w:style>
  <w:style w:type="paragraph" w:styleId="BlockText">
    <w:name w:val="Block Text"/>
    <w:basedOn w:val="Normal"/>
    <w:uiPriority w:val="99"/>
    <w:semiHidden/>
    <w:unhideWhenUsed/>
    <w:pPr>
      <w:pBdr>
        <w:top w:val="single" w:sz="2" w:space="10" w:color="4E6E1E" w:themeColor="accent1" w:themeShade="80"/>
        <w:left w:val="single" w:sz="2" w:space="10" w:color="4E6E1E" w:themeColor="accent1" w:themeShade="80"/>
        <w:bottom w:val="single" w:sz="2" w:space="10" w:color="4E6E1E" w:themeColor="accent1" w:themeShade="80"/>
        <w:right w:val="single" w:sz="2" w:space="10" w:color="4E6E1E" w:themeColor="accent1" w:themeShade="80"/>
      </w:pBdr>
      <w:ind w:left="1152" w:right="1152"/>
    </w:pPr>
    <w:rPr>
      <w:i/>
      <w:iCs/>
      <w:color w:val="4E6E1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qFormat/>
    <w:rsid w:val="00443371"/>
    <w:rPr>
      <w:b/>
      <w:bCs/>
      <w:smallCaps/>
      <w:spacing w:val="10"/>
    </w:rPr>
  </w:style>
  <w:style w:type="paragraph" w:styleId="Caption">
    <w:name w:val="caption"/>
    <w:basedOn w:val="Normal"/>
    <w:next w:val="Normal"/>
    <w:uiPriority w:val="35"/>
    <w:semiHidden/>
    <w:unhideWhenUsed/>
    <w:qFormat/>
    <w:rsid w:val="00443371"/>
    <w:pPr>
      <w:spacing w:line="240" w:lineRule="auto"/>
    </w:pPr>
    <w:rPr>
      <w:b/>
      <w:bCs/>
      <w:smallCaps/>
      <w:color w:val="134770" w:themeColor="text2"/>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5DB" w:themeFill="accent1" w:themeFillTint="33"/>
    </w:tcPr>
    <w:tblStylePr w:type="firstRow">
      <w:rPr>
        <w:b/>
        <w:bCs/>
      </w:rPr>
      <w:tblPr/>
      <w:tcPr>
        <w:shd w:val="clear" w:color="auto" w:fill="D6EBB7" w:themeFill="accent1" w:themeFillTint="66"/>
      </w:tcPr>
    </w:tblStylePr>
    <w:tblStylePr w:type="lastRow">
      <w:rPr>
        <w:b/>
        <w:bCs/>
        <w:color w:val="000000" w:themeColor="text1"/>
      </w:rPr>
      <w:tblPr/>
      <w:tcPr>
        <w:shd w:val="clear" w:color="auto" w:fill="D6EBB7" w:themeFill="accent1" w:themeFillTint="66"/>
      </w:tcPr>
    </w:tblStylePr>
    <w:tblStylePr w:type="firstCol">
      <w:rPr>
        <w:color w:val="FFFFFF" w:themeColor="background1"/>
      </w:rPr>
      <w:tblPr/>
      <w:tcPr>
        <w:shd w:val="clear" w:color="auto" w:fill="75A42E" w:themeFill="accent1" w:themeFillShade="BF"/>
      </w:tcPr>
    </w:tblStylePr>
    <w:tblStylePr w:type="lastCol">
      <w:rPr>
        <w:color w:val="FFFFFF" w:themeColor="background1"/>
      </w:rPr>
      <w:tblPr/>
      <w:tcPr>
        <w:shd w:val="clear" w:color="auto" w:fill="75A42E" w:themeFill="accent1" w:themeFillShade="BF"/>
      </w:tcPr>
    </w:tblStylePr>
    <w:tblStylePr w:type="band1Vert">
      <w:tblPr/>
      <w:tcPr>
        <w:shd w:val="clear" w:color="auto" w:fill="CCE6A5" w:themeFill="accent1" w:themeFillTint="7F"/>
      </w:tcPr>
    </w:tblStylePr>
    <w:tblStylePr w:type="band1Horz">
      <w:tblPr/>
      <w:tcPr>
        <w:shd w:val="clear" w:color="auto" w:fill="CCE6A5" w:themeFill="accent1" w:themeFillTint="7F"/>
      </w:tcPr>
    </w:tblStylePr>
  </w:style>
  <w:style w:type="table" w:styleId="ColorfulGrid-Accent2">
    <w:name w:val="Colorful Grid Accent 2"/>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EEDD7" w:themeFill="accent2" w:themeFillTint="33"/>
    </w:tcPr>
    <w:tblStylePr w:type="firstRow">
      <w:rPr>
        <w:b/>
        <w:bCs/>
      </w:rPr>
      <w:tblPr/>
      <w:tcPr>
        <w:shd w:val="clear" w:color="auto" w:fill="FDDCB0" w:themeFill="accent2" w:themeFillTint="66"/>
      </w:tcPr>
    </w:tblStylePr>
    <w:tblStylePr w:type="lastRow">
      <w:rPr>
        <w:b/>
        <w:bCs/>
        <w:color w:val="000000" w:themeColor="text1"/>
      </w:rPr>
      <w:tblPr/>
      <w:tcPr>
        <w:shd w:val="clear" w:color="auto" w:fill="FDDCB0" w:themeFill="accent2" w:themeFillTint="66"/>
      </w:tcPr>
    </w:tblStylePr>
    <w:tblStylePr w:type="firstCol">
      <w:rPr>
        <w:color w:val="FFFFFF" w:themeColor="background1"/>
      </w:rPr>
      <w:tblPr/>
      <w:tcPr>
        <w:shd w:val="clear" w:color="auto" w:fill="E08405" w:themeFill="accent2" w:themeFillShade="BF"/>
      </w:tcPr>
    </w:tblStylePr>
    <w:tblStylePr w:type="lastCol">
      <w:rPr>
        <w:color w:val="FFFFFF" w:themeColor="background1"/>
      </w:rPr>
      <w:tblPr/>
      <w:tcPr>
        <w:shd w:val="clear" w:color="auto" w:fill="E08405" w:themeFill="accent2" w:themeFillShade="BF"/>
      </w:tcPr>
    </w:tblStylePr>
    <w:tblStylePr w:type="band1Vert">
      <w:tblPr/>
      <w:tcPr>
        <w:shd w:val="clear" w:color="auto" w:fill="FCD39C" w:themeFill="accent2" w:themeFillTint="7F"/>
      </w:tcPr>
    </w:tblStylePr>
    <w:tblStylePr w:type="band1Horz">
      <w:tblPr/>
      <w:tcPr>
        <w:shd w:val="clear" w:color="auto" w:fill="FCD39C" w:themeFill="accent2" w:themeFillTint="7F"/>
      </w:tcPr>
    </w:tblStylePr>
  </w:style>
  <w:style w:type="table" w:styleId="ColorfulGrid-Accent3">
    <w:name w:val="Colorful Grid Accent 3"/>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6DDD8" w:themeFill="accent3" w:themeFillTint="33"/>
    </w:tcPr>
    <w:tblStylePr w:type="firstRow">
      <w:rPr>
        <w:b/>
        <w:bCs/>
      </w:rPr>
      <w:tblPr/>
      <w:tcPr>
        <w:shd w:val="clear" w:color="auto" w:fill="EDBCB2" w:themeFill="accent3" w:themeFillTint="66"/>
      </w:tcPr>
    </w:tblStylePr>
    <w:tblStylePr w:type="lastRow">
      <w:rPr>
        <w:b/>
        <w:bCs/>
        <w:color w:val="000000" w:themeColor="text1"/>
      </w:rPr>
      <w:tblPr/>
      <w:tcPr>
        <w:shd w:val="clear" w:color="auto" w:fill="EDBCB2" w:themeFill="accent3" w:themeFillTint="66"/>
      </w:tcPr>
    </w:tblStylePr>
    <w:tblStylePr w:type="firstCol">
      <w:rPr>
        <w:color w:val="FFFFFF" w:themeColor="background1"/>
      </w:rPr>
      <w:tblPr/>
      <w:tcPr>
        <w:shd w:val="clear" w:color="auto" w:fill="A73C26" w:themeFill="accent3" w:themeFillShade="BF"/>
      </w:tcPr>
    </w:tblStylePr>
    <w:tblStylePr w:type="lastCol">
      <w:rPr>
        <w:color w:val="FFFFFF" w:themeColor="background1"/>
      </w:rPr>
      <w:tblPr/>
      <w:tcPr>
        <w:shd w:val="clear" w:color="auto" w:fill="A73C26" w:themeFill="accent3" w:themeFillShade="BF"/>
      </w:tcPr>
    </w:tblStylePr>
    <w:tblStylePr w:type="band1Vert">
      <w:tblPr/>
      <w:tcPr>
        <w:shd w:val="clear" w:color="auto" w:fill="E9AB9F" w:themeFill="accent3" w:themeFillTint="7F"/>
      </w:tcPr>
    </w:tblStylePr>
    <w:tblStylePr w:type="band1Horz">
      <w:tblPr/>
      <w:tcPr>
        <w:shd w:val="clear" w:color="auto" w:fill="E9AB9F" w:themeFill="accent3" w:themeFillTint="7F"/>
      </w:tcPr>
    </w:tblStylePr>
  </w:style>
  <w:style w:type="table" w:styleId="ColorfulGrid-Accent4">
    <w:name w:val="Colorful Grid Accent 4"/>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FDDF6" w:themeFill="accent4" w:themeFillTint="33"/>
    </w:tcPr>
    <w:tblStylePr w:type="firstRow">
      <w:rPr>
        <w:b/>
        <w:bCs/>
      </w:rPr>
      <w:tblPr/>
      <w:tcPr>
        <w:shd w:val="clear" w:color="auto" w:fill="DFBCED" w:themeFill="accent4" w:themeFillTint="66"/>
      </w:tcPr>
    </w:tblStylePr>
    <w:tblStylePr w:type="lastRow">
      <w:rPr>
        <w:b/>
        <w:bCs/>
        <w:color w:val="000000" w:themeColor="text1"/>
      </w:rPr>
      <w:tblPr/>
      <w:tcPr>
        <w:shd w:val="clear" w:color="auto" w:fill="DFBCED" w:themeFill="accent4" w:themeFillTint="66"/>
      </w:tcPr>
    </w:tblStylePr>
    <w:tblStylePr w:type="firstCol">
      <w:rPr>
        <w:color w:val="FFFFFF" w:themeColor="background1"/>
      </w:rPr>
      <w:tblPr/>
      <w:tcPr>
        <w:shd w:val="clear" w:color="auto" w:fill="8D2EB0" w:themeFill="accent4" w:themeFillShade="BF"/>
      </w:tcPr>
    </w:tblStylePr>
    <w:tblStylePr w:type="lastCol">
      <w:rPr>
        <w:color w:val="FFFFFF" w:themeColor="background1"/>
      </w:rPr>
      <w:tblPr/>
      <w:tcPr>
        <w:shd w:val="clear" w:color="auto" w:fill="8D2EB0" w:themeFill="accent4" w:themeFillShade="BF"/>
      </w:tcPr>
    </w:tblStylePr>
    <w:tblStylePr w:type="band1Vert">
      <w:tblPr/>
      <w:tcPr>
        <w:shd w:val="clear" w:color="auto" w:fill="D8ABE9" w:themeFill="accent4" w:themeFillTint="7F"/>
      </w:tcPr>
    </w:tblStylePr>
    <w:tblStylePr w:type="band1Horz">
      <w:tblPr/>
      <w:tcPr>
        <w:shd w:val="clear" w:color="auto" w:fill="D8ABE9" w:themeFill="accent4" w:themeFillTint="7F"/>
      </w:tcPr>
    </w:tblStylePr>
  </w:style>
  <w:style w:type="table" w:styleId="ColorfulGrid-Accent5">
    <w:name w:val="Colorful Grid Accent 5"/>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FEBF4" w:themeFill="accent5" w:themeFillTint="33"/>
    </w:tcPr>
    <w:tblStylePr w:type="firstRow">
      <w:rPr>
        <w:b/>
        <w:bCs/>
      </w:rPr>
      <w:tblPr/>
      <w:tcPr>
        <w:shd w:val="clear" w:color="auto" w:fill="C0D8EA" w:themeFill="accent5" w:themeFillTint="66"/>
      </w:tcPr>
    </w:tblStylePr>
    <w:tblStylePr w:type="lastRow">
      <w:rPr>
        <w:b/>
        <w:bCs/>
        <w:color w:val="000000" w:themeColor="text1"/>
      </w:rPr>
      <w:tblPr/>
      <w:tcPr>
        <w:shd w:val="clear" w:color="auto" w:fill="C0D8EA" w:themeFill="accent5" w:themeFillTint="66"/>
      </w:tcPr>
    </w:tblStylePr>
    <w:tblStylePr w:type="firstCol">
      <w:rPr>
        <w:color w:val="FFFFFF" w:themeColor="background1"/>
      </w:rPr>
      <w:tblPr/>
      <w:tcPr>
        <w:shd w:val="clear" w:color="auto" w:fill="387AAA" w:themeFill="accent5" w:themeFillShade="BF"/>
      </w:tcPr>
    </w:tblStylePr>
    <w:tblStylePr w:type="lastCol">
      <w:rPr>
        <w:color w:val="FFFFFF" w:themeColor="background1"/>
      </w:rPr>
      <w:tblPr/>
      <w:tcPr>
        <w:shd w:val="clear" w:color="auto" w:fill="387AAA" w:themeFill="accent5" w:themeFillShade="BF"/>
      </w:tcPr>
    </w:tblStylePr>
    <w:tblStylePr w:type="band1Vert">
      <w:tblPr/>
      <w:tcPr>
        <w:shd w:val="clear" w:color="auto" w:fill="B1CFE5" w:themeFill="accent5" w:themeFillTint="7F"/>
      </w:tcPr>
    </w:tblStylePr>
    <w:tblStylePr w:type="band1Horz">
      <w:tblPr/>
      <w:tcPr>
        <w:shd w:val="clear" w:color="auto" w:fill="B1CFE5" w:themeFill="accent5" w:themeFillTint="7F"/>
      </w:tcPr>
    </w:tblStylePr>
  </w:style>
  <w:style w:type="table" w:styleId="ColorfulGrid-Accent6">
    <w:name w:val="Colorful Grid Accent 6"/>
    <w:basedOn w:val="TableNormal"/>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7F3ED" w:themeFill="accent6" w:themeFillTint="33"/>
    </w:tcPr>
    <w:tblStylePr w:type="firstRow">
      <w:rPr>
        <w:b/>
        <w:bCs/>
      </w:rPr>
      <w:tblPr/>
      <w:tcPr>
        <w:shd w:val="clear" w:color="auto" w:fill="D0E7DB" w:themeFill="accent6" w:themeFillTint="66"/>
      </w:tcPr>
    </w:tblStylePr>
    <w:tblStylePr w:type="lastRow">
      <w:rPr>
        <w:b/>
        <w:bCs/>
        <w:color w:val="000000" w:themeColor="text1"/>
      </w:rPr>
      <w:tblPr/>
      <w:tcPr>
        <w:shd w:val="clear" w:color="auto" w:fill="D0E7DB" w:themeFill="accent6" w:themeFillTint="66"/>
      </w:tcPr>
    </w:tblStylePr>
    <w:tblStylePr w:type="firstCol">
      <w:rPr>
        <w:color w:val="FFFFFF" w:themeColor="background1"/>
      </w:rPr>
      <w:tblPr/>
      <w:tcPr>
        <w:shd w:val="clear" w:color="auto" w:fill="53A67C" w:themeFill="accent6" w:themeFillShade="BF"/>
      </w:tcPr>
    </w:tblStylePr>
    <w:tblStylePr w:type="lastCol">
      <w:rPr>
        <w:color w:val="FFFFFF" w:themeColor="background1"/>
      </w:rPr>
      <w:tblPr/>
      <w:tcPr>
        <w:shd w:val="clear" w:color="auto" w:fill="53A67C" w:themeFill="accent6" w:themeFillShade="BF"/>
      </w:tcPr>
    </w:tblStylePr>
    <w:tblStylePr w:type="band1Vert">
      <w:tblPr/>
      <w:tcPr>
        <w:shd w:val="clear" w:color="auto" w:fill="C4E1D3" w:themeFill="accent6" w:themeFillTint="7F"/>
      </w:tcPr>
    </w:tblStylePr>
    <w:tblStylePr w:type="band1Horz">
      <w:tblPr/>
      <w:tcPr>
        <w:shd w:val="clear" w:color="auto" w:fill="C4E1D3" w:themeFill="accent6" w:themeFillTint="7F"/>
      </w:tcPr>
    </w:tblStylePr>
  </w:style>
  <w:style w:type="table" w:styleId="ColorfulList">
    <w:name w:val="Colorful List"/>
    <w:basedOn w:val="TableNormal"/>
    <w:uiPriority w:val="72"/>
    <w:semiHidden/>
    <w:unhideWhenUsed/>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08D06" w:themeFill="accent2" w:themeFillShade="CC"/>
      </w:tcPr>
    </w:tblStylePr>
    <w:tblStylePr w:type="lastRow">
      <w:rPr>
        <w:b/>
        <w:bCs/>
        <w:color w:val="F08D0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line="240" w:lineRule="auto"/>
    </w:pPr>
    <w:rPr>
      <w:color w:val="000000" w:themeColor="text1"/>
    </w:rPr>
    <w:tblPr>
      <w:tblStyleRowBandSize w:val="1"/>
      <w:tblStyleColBandSize w:val="1"/>
    </w:tblPr>
    <w:tcPr>
      <w:shd w:val="clear" w:color="auto" w:fill="F5FAED" w:themeFill="accent1" w:themeFillTint="19"/>
    </w:tcPr>
    <w:tblStylePr w:type="firstRow">
      <w:rPr>
        <w:b/>
        <w:bCs/>
        <w:color w:val="FFFFFF" w:themeColor="background1"/>
      </w:rPr>
      <w:tblPr/>
      <w:tcPr>
        <w:tcBorders>
          <w:bottom w:val="single" w:sz="12" w:space="0" w:color="FFFFFF" w:themeColor="background1"/>
        </w:tcBorders>
        <w:shd w:val="clear" w:color="auto" w:fill="F08D06" w:themeFill="accent2" w:themeFillShade="CC"/>
      </w:tcPr>
    </w:tblStylePr>
    <w:tblStylePr w:type="lastRow">
      <w:rPr>
        <w:b/>
        <w:bCs/>
        <w:color w:val="F08D0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2D2" w:themeFill="accent1" w:themeFillTint="3F"/>
      </w:tcPr>
    </w:tblStylePr>
    <w:tblStylePr w:type="band1Horz">
      <w:tblPr/>
      <w:tcPr>
        <w:shd w:val="clear" w:color="auto" w:fill="EAF5DB" w:themeFill="accent1" w:themeFillTint="33"/>
      </w:tcPr>
    </w:tblStylePr>
  </w:style>
  <w:style w:type="table" w:styleId="ColorfulList-Accent2">
    <w:name w:val="Colorful List Accent 2"/>
    <w:basedOn w:val="TableNormal"/>
    <w:uiPriority w:val="72"/>
    <w:semiHidden/>
    <w:unhideWhenUsed/>
    <w:pPr>
      <w:spacing w:line="240" w:lineRule="auto"/>
    </w:pPr>
    <w:rPr>
      <w:color w:val="000000" w:themeColor="text1"/>
    </w:rPr>
    <w:tblPr>
      <w:tblStyleRowBandSize w:val="1"/>
      <w:tblStyleColBandSize w:val="1"/>
    </w:tblPr>
    <w:tcPr>
      <w:shd w:val="clear" w:color="auto" w:fill="FEF6EB" w:themeFill="accent2" w:themeFillTint="19"/>
    </w:tcPr>
    <w:tblStylePr w:type="firstRow">
      <w:rPr>
        <w:b/>
        <w:bCs/>
        <w:color w:val="FFFFFF" w:themeColor="background1"/>
      </w:rPr>
      <w:tblPr/>
      <w:tcPr>
        <w:tcBorders>
          <w:bottom w:val="single" w:sz="12" w:space="0" w:color="FFFFFF" w:themeColor="background1"/>
        </w:tcBorders>
        <w:shd w:val="clear" w:color="auto" w:fill="F08D06" w:themeFill="accent2" w:themeFillShade="CC"/>
      </w:tcPr>
    </w:tblStylePr>
    <w:tblStylePr w:type="lastRow">
      <w:rPr>
        <w:b/>
        <w:bCs/>
        <w:color w:val="F08D0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9CE" w:themeFill="accent2" w:themeFillTint="3F"/>
      </w:tcPr>
    </w:tblStylePr>
    <w:tblStylePr w:type="band1Horz">
      <w:tblPr/>
      <w:tcPr>
        <w:shd w:val="clear" w:color="auto" w:fill="FEEDD7" w:themeFill="accent2" w:themeFillTint="33"/>
      </w:tcPr>
    </w:tblStylePr>
  </w:style>
  <w:style w:type="table" w:styleId="ColorfulList-Accent3">
    <w:name w:val="Colorful List Accent 3"/>
    <w:basedOn w:val="TableNormal"/>
    <w:uiPriority w:val="72"/>
    <w:semiHidden/>
    <w:unhideWhenUsed/>
    <w:pPr>
      <w:spacing w:line="240" w:lineRule="auto"/>
    </w:pPr>
    <w:rPr>
      <w:color w:val="000000" w:themeColor="text1"/>
    </w:rPr>
    <w:tblPr>
      <w:tblStyleRowBandSize w:val="1"/>
      <w:tblStyleColBandSize w:val="1"/>
    </w:tblPr>
    <w:tcPr>
      <w:shd w:val="clear" w:color="auto" w:fill="FAEEEC" w:themeFill="accent3" w:themeFillTint="19"/>
    </w:tcPr>
    <w:tblStylePr w:type="firstRow">
      <w:rPr>
        <w:b/>
        <w:bCs/>
        <w:color w:val="FFFFFF" w:themeColor="background1"/>
      </w:rPr>
      <w:tblPr/>
      <w:tcPr>
        <w:tcBorders>
          <w:bottom w:val="single" w:sz="12" w:space="0" w:color="FFFFFF" w:themeColor="background1"/>
        </w:tcBorders>
        <w:shd w:val="clear" w:color="auto" w:fill="9732BD" w:themeFill="accent4" w:themeFillShade="CC"/>
      </w:tcPr>
    </w:tblStylePr>
    <w:tblStylePr w:type="lastRow">
      <w:rPr>
        <w:b/>
        <w:bCs/>
        <w:color w:val="9732B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5CF" w:themeFill="accent3" w:themeFillTint="3F"/>
      </w:tcPr>
    </w:tblStylePr>
    <w:tblStylePr w:type="band1Horz">
      <w:tblPr/>
      <w:tcPr>
        <w:shd w:val="clear" w:color="auto" w:fill="F6DDD8" w:themeFill="accent3" w:themeFillTint="33"/>
      </w:tcPr>
    </w:tblStylePr>
  </w:style>
  <w:style w:type="table" w:styleId="ColorfulList-Accent4">
    <w:name w:val="Colorful List Accent 4"/>
    <w:basedOn w:val="TableNormal"/>
    <w:uiPriority w:val="72"/>
    <w:semiHidden/>
    <w:unhideWhenUsed/>
    <w:pPr>
      <w:spacing w:line="240" w:lineRule="auto"/>
    </w:pPr>
    <w:rPr>
      <w:color w:val="000000" w:themeColor="text1"/>
    </w:rPr>
    <w:tblPr>
      <w:tblStyleRowBandSize w:val="1"/>
      <w:tblStyleColBandSize w:val="1"/>
    </w:tblPr>
    <w:tcPr>
      <w:shd w:val="clear" w:color="auto" w:fill="F7EEFA" w:themeFill="accent4" w:themeFillTint="19"/>
    </w:tcPr>
    <w:tblStylePr w:type="firstRow">
      <w:rPr>
        <w:b/>
        <w:bCs/>
        <w:color w:val="FFFFFF" w:themeColor="background1"/>
      </w:rPr>
      <w:tblPr/>
      <w:tcPr>
        <w:tcBorders>
          <w:bottom w:val="single" w:sz="12" w:space="0" w:color="FFFFFF" w:themeColor="background1"/>
        </w:tcBorders>
        <w:shd w:val="clear" w:color="auto" w:fill="B24029" w:themeFill="accent3" w:themeFillShade="CC"/>
      </w:tcPr>
    </w:tblStylePr>
    <w:tblStylePr w:type="lastRow">
      <w:rPr>
        <w:b/>
        <w:bCs/>
        <w:color w:val="B240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5F4" w:themeFill="accent4" w:themeFillTint="3F"/>
      </w:tcPr>
    </w:tblStylePr>
    <w:tblStylePr w:type="band1Horz">
      <w:tblPr/>
      <w:tcPr>
        <w:shd w:val="clear" w:color="auto" w:fill="EFDDF6" w:themeFill="accent4" w:themeFillTint="33"/>
      </w:tcPr>
    </w:tblStylePr>
  </w:style>
  <w:style w:type="table" w:styleId="ColorfulList-Accent5">
    <w:name w:val="Colorful List Accent 5"/>
    <w:basedOn w:val="TableNormal"/>
    <w:uiPriority w:val="72"/>
    <w:semiHidden/>
    <w:unhideWhenUsed/>
    <w:pPr>
      <w:spacing w:line="240" w:lineRule="auto"/>
    </w:pPr>
    <w:rPr>
      <w:color w:val="000000" w:themeColor="text1"/>
    </w:rPr>
    <w:tblPr>
      <w:tblStyleRowBandSize w:val="1"/>
      <w:tblStyleColBandSize w:val="1"/>
    </w:tblPr>
    <w:tcPr>
      <w:shd w:val="clear" w:color="auto" w:fill="EFF5FA" w:themeFill="accent5" w:themeFillTint="19"/>
    </w:tcPr>
    <w:tblStylePr w:type="firstRow">
      <w:rPr>
        <w:b/>
        <w:bCs/>
        <w:color w:val="FFFFFF" w:themeColor="background1"/>
      </w:rPr>
      <w:tblPr/>
      <w:tcPr>
        <w:tcBorders>
          <w:bottom w:val="single" w:sz="12" w:space="0" w:color="FFFFFF" w:themeColor="background1"/>
        </w:tcBorders>
        <w:shd w:val="clear" w:color="auto" w:fill="5DAD85" w:themeFill="accent6" w:themeFillShade="CC"/>
      </w:tcPr>
    </w:tblStylePr>
    <w:tblStylePr w:type="lastRow">
      <w:rPr>
        <w:b/>
        <w:bCs/>
        <w:color w:val="5DAD8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7F2" w:themeFill="accent5" w:themeFillTint="3F"/>
      </w:tcPr>
    </w:tblStylePr>
    <w:tblStylePr w:type="band1Horz">
      <w:tblPr/>
      <w:tcPr>
        <w:shd w:val="clear" w:color="auto" w:fill="DFEBF4" w:themeFill="accent5" w:themeFillTint="33"/>
      </w:tcPr>
    </w:tblStylePr>
  </w:style>
  <w:style w:type="table" w:styleId="ColorfulList-Accent6">
    <w:name w:val="Colorful List Accent 6"/>
    <w:basedOn w:val="TableNormal"/>
    <w:uiPriority w:val="72"/>
    <w:semiHidden/>
    <w:unhideWhenUsed/>
    <w:pPr>
      <w:spacing w:line="240" w:lineRule="auto"/>
    </w:pPr>
    <w:rPr>
      <w:color w:val="000000" w:themeColor="text1"/>
    </w:rPr>
    <w:tblPr>
      <w:tblStyleRowBandSize w:val="1"/>
      <w:tblStyleColBandSize w:val="1"/>
    </w:tblPr>
    <w:tcPr>
      <w:shd w:val="clear" w:color="auto" w:fill="F3F9F6" w:themeFill="accent6" w:themeFillTint="19"/>
    </w:tcPr>
    <w:tblStylePr w:type="firstRow">
      <w:rPr>
        <w:b/>
        <w:bCs/>
        <w:color w:val="FFFFFF" w:themeColor="background1"/>
      </w:rPr>
      <w:tblPr/>
      <w:tcPr>
        <w:tcBorders>
          <w:bottom w:val="single" w:sz="12" w:space="0" w:color="FFFFFF" w:themeColor="background1"/>
        </w:tcBorders>
        <w:shd w:val="clear" w:color="auto" w:fill="3B83B6" w:themeFill="accent5" w:themeFillShade="CC"/>
      </w:tcPr>
    </w:tblStylePr>
    <w:tblStylePr w:type="lastRow">
      <w:rPr>
        <w:b/>
        <w:bCs/>
        <w:color w:val="3B83B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F0E9" w:themeFill="accent6" w:themeFillTint="3F"/>
      </w:tcPr>
    </w:tblStylePr>
    <w:tblStylePr w:type="band1Horz">
      <w:tblPr/>
      <w:tcPr>
        <w:shd w:val="clear" w:color="auto" w:fill="E7F3ED" w:themeFill="accent6" w:themeFillTint="33"/>
      </w:tcPr>
    </w:tblStylePr>
  </w:style>
  <w:style w:type="table" w:styleId="ColorfulShading">
    <w:name w:val="Colorful Shading"/>
    <w:basedOn w:val="TableNormal"/>
    <w:uiPriority w:val="71"/>
    <w:semiHidden/>
    <w:unhideWhenUsed/>
    <w:pPr>
      <w:spacing w:line="240" w:lineRule="auto"/>
    </w:pPr>
    <w:rPr>
      <w:color w:val="000000" w:themeColor="text1"/>
    </w:rPr>
    <w:tblPr>
      <w:tblStyleRowBandSize w:val="1"/>
      <w:tblStyleColBandSize w:val="1"/>
      <w:tblBorders>
        <w:top w:val="single" w:sz="24" w:space="0" w:color="FAA9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line="240" w:lineRule="auto"/>
    </w:pPr>
    <w:rPr>
      <w:color w:val="000000" w:themeColor="text1"/>
    </w:rPr>
    <w:tblPr>
      <w:tblStyleRowBandSize w:val="1"/>
      <w:tblStyleColBandSize w:val="1"/>
      <w:tblBorders>
        <w:top w:val="single" w:sz="24" w:space="0" w:color="FAA93A" w:themeColor="accent2"/>
        <w:left w:val="single" w:sz="4" w:space="0" w:color="9ACD4C" w:themeColor="accent1"/>
        <w:bottom w:val="single" w:sz="4" w:space="0" w:color="9ACD4C" w:themeColor="accent1"/>
        <w:right w:val="single" w:sz="4" w:space="0" w:color="9ACD4C" w:themeColor="accent1"/>
        <w:insideH w:val="single" w:sz="4" w:space="0" w:color="FFFFFF" w:themeColor="background1"/>
        <w:insideV w:val="single" w:sz="4" w:space="0" w:color="FFFFFF" w:themeColor="background1"/>
      </w:tblBorders>
    </w:tblPr>
    <w:tcPr>
      <w:shd w:val="clear" w:color="auto" w:fill="F5FAED" w:themeFill="accent1" w:themeFillTint="19"/>
    </w:tcPr>
    <w:tblStylePr w:type="firstRow">
      <w:rPr>
        <w:b/>
        <w:bCs/>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8324" w:themeFill="accent1" w:themeFillShade="99"/>
      </w:tcPr>
    </w:tblStylePr>
    <w:tblStylePr w:type="firstCol">
      <w:rPr>
        <w:color w:val="FFFFFF" w:themeColor="background1"/>
      </w:rPr>
      <w:tblPr/>
      <w:tcPr>
        <w:tcBorders>
          <w:top w:val="nil"/>
          <w:left w:val="nil"/>
          <w:bottom w:val="nil"/>
          <w:right w:val="nil"/>
          <w:insideH w:val="single" w:sz="4" w:space="0" w:color="5E8324" w:themeColor="accent1" w:themeShade="99"/>
          <w:insideV w:val="nil"/>
        </w:tcBorders>
        <w:shd w:val="clear" w:color="auto" w:fill="5E83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E8324" w:themeFill="accent1" w:themeFillShade="99"/>
      </w:tcPr>
    </w:tblStylePr>
    <w:tblStylePr w:type="band1Vert">
      <w:tblPr/>
      <w:tcPr>
        <w:shd w:val="clear" w:color="auto" w:fill="D6EBB7" w:themeFill="accent1" w:themeFillTint="66"/>
      </w:tcPr>
    </w:tblStylePr>
    <w:tblStylePr w:type="band1Horz">
      <w:tblPr/>
      <w:tcPr>
        <w:shd w:val="clear" w:color="auto" w:fill="CCE6A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line="240" w:lineRule="auto"/>
    </w:pPr>
    <w:rPr>
      <w:color w:val="000000" w:themeColor="text1"/>
    </w:rPr>
    <w:tblPr>
      <w:tblStyleRowBandSize w:val="1"/>
      <w:tblStyleColBandSize w:val="1"/>
      <w:tblBorders>
        <w:top w:val="single" w:sz="24" w:space="0" w:color="FAA93A" w:themeColor="accent2"/>
        <w:left w:val="single" w:sz="4" w:space="0" w:color="FAA93A" w:themeColor="accent2"/>
        <w:bottom w:val="single" w:sz="4" w:space="0" w:color="FAA93A" w:themeColor="accent2"/>
        <w:right w:val="single" w:sz="4" w:space="0" w:color="FAA93A" w:themeColor="accent2"/>
        <w:insideH w:val="single" w:sz="4" w:space="0" w:color="FFFFFF" w:themeColor="background1"/>
        <w:insideV w:val="single" w:sz="4" w:space="0" w:color="FFFFFF" w:themeColor="background1"/>
      </w:tblBorders>
    </w:tblPr>
    <w:tcPr>
      <w:shd w:val="clear" w:color="auto" w:fill="FEF6EB" w:themeFill="accent2" w:themeFillTint="19"/>
    </w:tcPr>
    <w:tblStylePr w:type="firstRow">
      <w:rPr>
        <w:b/>
        <w:bCs/>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46904" w:themeFill="accent2" w:themeFillShade="99"/>
      </w:tcPr>
    </w:tblStylePr>
    <w:tblStylePr w:type="firstCol">
      <w:rPr>
        <w:color w:val="FFFFFF" w:themeColor="background1"/>
      </w:rPr>
      <w:tblPr/>
      <w:tcPr>
        <w:tcBorders>
          <w:top w:val="nil"/>
          <w:left w:val="nil"/>
          <w:bottom w:val="nil"/>
          <w:right w:val="nil"/>
          <w:insideH w:val="single" w:sz="4" w:space="0" w:color="B46904" w:themeColor="accent2" w:themeShade="99"/>
          <w:insideV w:val="nil"/>
        </w:tcBorders>
        <w:shd w:val="clear" w:color="auto" w:fill="B469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46904" w:themeFill="accent2" w:themeFillShade="99"/>
      </w:tcPr>
    </w:tblStylePr>
    <w:tblStylePr w:type="band1Vert">
      <w:tblPr/>
      <w:tcPr>
        <w:shd w:val="clear" w:color="auto" w:fill="FDDCB0" w:themeFill="accent2" w:themeFillTint="66"/>
      </w:tcPr>
    </w:tblStylePr>
    <w:tblStylePr w:type="band1Horz">
      <w:tblPr/>
      <w:tcPr>
        <w:shd w:val="clear" w:color="auto" w:fill="FCD39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line="240" w:lineRule="auto"/>
    </w:pPr>
    <w:rPr>
      <w:color w:val="000000" w:themeColor="text1"/>
    </w:rPr>
    <w:tblPr>
      <w:tblStyleRowBandSize w:val="1"/>
      <w:tblStyleColBandSize w:val="1"/>
      <w:tblBorders>
        <w:top w:val="single" w:sz="24" w:space="0" w:color="B258D3" w:themeColor="accent4"/>
        <w:left w:val="single" w:sz="4" w:space="0" w:color="D35940" w:themeColor="accent3"/>
        <w:bottom w:val="single" w:sz="4" w:space="0" w:color="D35940" w:themeColor="accent3"/>
        <w:right w:val="single" w:sz="4" w:space="0" w:color="D35940" w:themeColor="accent3"/>
        <w:insideH w:val="single" w:sz="4" w:space="0" w:color="FFFFFF" w:themeColor="background1"/>
        <w:insideV w:val="single" w:sz="4" w:space="0" w:color="FFFFFF" w:themeColor="background1"/>
      </w:tblBorders>
    </w:tblPr>
    <w:tcPr>
      <w:shd w:val="clear" w:color="auto" w:fill="FAEEEC" w:themeFill="accent3" w:themeFillTint="19"/>
    </w:tcPr>
    <w:tblStylePr w:type="firstRow">
      <w:rPr>
        <w:b/>
        <w:bCs/>
      </w:rPr>
      <w:tblPr/>
      <w:tcPr>
        <w:tcBorders>
          <w:top w:val="nil"/>
          <w:left w:val="nil"/>
          <w:bottom w:val="single" w:sz="24" w:space="0" w:color="B258D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301F" w:themeFill="accent3" w:themeFillShade="99"/>
      </w:tcPr>
    </w:tblStylePr>
    <w:tblStylePr w:type="firstCol">
      <w:rPr>
        <w:color w:val="FFFFFF" w:themeColor="background1"/>
      </w:rPr>
      <w:tblPr/>
      <w:tcPr>
        <w:tcBorders>
          <w:top w:val="nil"/>
          <w:left w:val="nil"/>
          <w:bottom w:val="nil"/>
          <w:right w:val="nil"/>
          <w:insideH w:val="single" w:sz="4" w:space="0" w:color="86301F" w:themeColor="accent3" w:themeShade="99"/>
          <w:insideV w:val="nil"/>
        </w:tcBorders>
        <w:shd w:val="clear" w:color="auto" w:fill="8630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6301F" w:themeFill="accent3" w:themeFillShade="99"/>
      </w:tcPr>
    </w:tblStylePr>
    <w:tblStylePr w:type="band1Vert">
      <w:tblPr/>
      <w:tcPr>
        <w:shd w:val="clear" w:color="auto" w:fill="EDBCB2" w:themeFill="accent3" w:themeFillTint="66"/>
      </w:tcPr>
    </w:tblStylePr>
    <w:tblStylePr w:type="band1Horz">
      <w:tblPr/>
      <w:tcPr>
        <w:shd w:val="clear" w:color="auto" w:fill="E9AB9F" w:themeFill="accent3" w:themeFillTint="7F"/>
      </w:tcPr>
    </w:tblStylePr>
  </w:style>
  <w:style w:type="table" w:styleId="ColorfulShading-Accent4">
    <w:name w:val="Colorful Shading Accent 4"/>
    <w:basedOn w:val="TableNormal"/>
    <w:uiPriority w:val="71"/>
    <w:semiHidden/>
    <w:unhideWhenUsed/>
    <w:pPr>
      <w:spacing w:line="240" w:lineRule="auto"/>
    </w:pPr>
    <w:rPr>
      <w:color w:val="000000" w:themeColor="text1"/>
    </w:rPr>
    <w:tblPr>
      <w:tblStyleRowBandSize w:val="1"/>
      <w:tblStyleColBandSize w:val="1"/>
      <w:tblBorders>
        <w:top w:val="single" w:sz="24" w:space="0" w:color="D35940" w:themeColor="accent3"/>
        <w:left w:val="single" w:sz="4" w:space="0" w:color="B258D3" w:themeColor="accent4"/>
        <w:bottom w:val="single" w:sz="4" w:space="0" w:color="B258D3" w:themeColor="accent4"/>
        <w:right w:val="single" w:sz="4" w:space="0" w:color="B258D3" w:themeColor="accent4"/>
        <w:insideH w:val="single" w:sz="4" w:space="0" w:color="FFFFFF" w:themeColor="background1"/>
        <w:insideV w:val="single" w:sz="4" w:space="0" w:color="FFFFFF" w:themeColor="background1"/>
      </w:tblBorders>
    </w:tblPr>
    <w:tcPr>
      <w:shd w:val="clear" w:color="auto" w:fill="F7EEFA" w:themeFill="accent4" w:themeFillTint="19"/>
    </w:tcPr>
    <w:tblStylePr w:type="firstRow">
      <w:rPr>
        <w:b/>
        <w:bCs/>
      </w:rPr>
      <w:tblPr/>
      <w:tcPr>
        <w:tcBorders>
          <w:top w:val="nil"/>
          <w:left w:val="nil"/>
          <w:bottom w:val="single" w:sz="24" w:space="0" w:color="D3594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258D" w:themeFill="accent4" w:themeFillShade="99"/>
      </w:tcPr>
    </w:tblStylePr>
    <w:tblStylePr w:type="firstCol">
      <w:rPr>
        <w:color w:val="FFFFFF" w:themeColor="background1"/>
      </w:rPr>
      <w:tblPr/>
      <w:tcPr>
        <w:tcBorders>
          <w:top w:val="nil"/>
          <w:left w:val="nil"/>
          <w:bottom w:val="nil"/>
          <w:right w:val="nil"/>
          <w:insideH w:val="single" w:sz="4" w:space="0" w:color="71258D" w:themeColor="accent4" w:themeShade="99"/>
          <w:insideV w:val="nil"/>
        </w:tcBorders>
        <w:shd w:val="clear" w:color="auto" w:fill="71258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1258D" w:themeFill="accent4" w:themeFillShade="99"/>
      </w:tcPr>
    </w:tblStylePr>
    <w:tblStylePr w:type="band1Vert">
      <w:tblPr/>
      <w:tcPr>
        <w:shd w:val="clear" w:color="auto" w:fill="DFBCED" w:themeFill="accent4" w:themeFillTint="66"/>
      </w:tcPr>
    </w:tblStylePr>
    <w:tblStylePr w:type="band1Horz">
      <w:tblPr/>
      <w:tcPr>
        <w:shd w:val="clear" w:color="auto" w:fill="D8ABE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line="240" w:lineRule="auto"/>
    </w:pPr>
    <w:rPr>
      <w:color w:val="000000" w:themeColor="text1"/>
    </w:rPr>
    <w:tblPr>
      <w:tblStyleRowBandSize w:val="1"/>
      <w:tblStyleColBandSize w:val="1"/>
      <w:tblBorders>
        <w:top w:val="single" w:sz="24" w:space="0" w:color="8AC4A7" w:themeColor="accent6"/>
        <w:left w:val="single" w:sz="4" w:space="0" w:color="63A0CC" w:themeColor="accent5"/>
        <w:bottom w:val="single" w:sz="4" w:space="0" w:color="63A0CC" w:themeColor="accent5"/>
        <w:right w:val="single" w:sz="4" w:space="0" w:color="63A0CC" w:themeColor="accent5"/>
        <w:insideH w:val="single" w:sz="4" w:space="0" w:color="FFFFFF" w:themeColor="background1"/>
        <w:insideV w:val="single" w:sz="4" w:space="0" w:color="FFFFFF" w:themeColor="background1"/>
      </w:tblBorders>
    </w:tblPr>
    <w:tcPr>
      <w:shd w:val="clear" w:color="auto" w:fill="EFF5FA" w:themeFill="accent5" w:themeFillTint="19"/>
    </w:tcPr>
    <w:tblStylePr w:type="firstRow">
      <w:rPr>
        <w:b/>
        <w:bCs/>
      </w:rPr>
      <w:tblPr/>
      <w:tcPr>
        <w:tcBorders>
          <w:top w:val="nil"/>
          <w:left w:val="nil"/>
          <w:bottom w:val="single" w:sz="24" w:space="0" w:color="8AC4A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6288" w:themeFill="accent5" w:themeFillShade="99"/>
      </w:tcPr>
    </w:tblStylePr>
    <w:tblStylePr w:type="firstCol">
      <w:rPr>
        <w:color w:val="FFFFFF" w:themeColor="background1"/>
      </w:rPr>
      <w:tblPr/>
      <w:tcPr>
        <w:tcBorders>
          <w:top w:val="nil"/>
          <w:left w:val="nil"/>
          <w:bottom w:val="nil"/>
          <w:right w:val="nil"/>
          <w:insideH w:val="single" w:sz="4" w:space="0" w:color="2C6288" w:themeColor="accent5" w:themeShade="99"/>
          <w:insideV w:val="nil"/>
        </w:tcBorders>
        <w:shd w:val="clear" w:color="auto" w:fill="2C628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C6288" w:themeFill="accent5" w:themeFillShade="99"/>
      </w:tcPr>
    </w:tblStylePr>
    <w:tblStylePr w:type="band1Vert">
      <w:tblPr/>
      <w:tcPr>
        <w:shd w:val="clear" w:color="auto" w:fill="C0D8EA" w:themeFill="accent5" w:themeFillTint="66"/>
      </w:tcPr>
    </w:tblStylePr>
    <w:tblStylePr w:type="band1Horz">
      <w:tblPr/>
      <w:tcPr>
        <w:shd w:val="clear" w:color="auto" w:fill="B1CFE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line="240" w:lineRule="auto"/>
    </w:pPr>
    <w:rPr>
      <w:color w:val="000000" w:themeColor="text1"/>
    </w:rPr>
    <w:tblPr>
      <w:tblStyleRowBandSize w:val="1"/>
      <w:tblStyleColBandSize w:val="1"/>
      <w:tblBorders>
        <w:top w:val="single" w:sz="24" w:space="0" w:color="63A0CC" w:themeColor="accent5"/>
        <w:left w:val="single" w:sz="4" w:space="0" w:color="8AC4A7" w:themeColor="accent6"/>
        <w:bottom w:val="single" w:sz="4" w:space="0" w:color="8AC4A7" w:themeColor="accent6"/>
        <w:right w:val="single" w:sz="4" w:space="0" w:color="8AC4A7" w:themeColor="accent6"/>
        <w:insideH w:val="single" w:sz="4" w:space="0" w:color="FFFFFF" w:themeColor="background1"/>
        <w:insideV w:val="single" w:sz="4" w:space="0" w:color="FFFFFF" w:themeColor="background1"/>
      </w:tblBorders>
    </w:tblPr>
    <w:tcPr>
      <w:shd w:val="clear" w:color="auto" w:fill="F3F9F6" w:themeFill="accent6" w:themeFillTint="19"/>
    </w:tcPr>
    <w:tblStylePr w:type="firstRow">
      <w:rPr>
        <w:b/>
        <w:bCs/>
      </w:rPr>
      <w:tblPr/>
      <w:tcPr>
        <w:tcBorders>
          <w:top w:val="nil"/>
          <w:left w:val="nil"/>
          <w:bottom w:val="single" w:sz="24" w:space="0" w:color="63A0C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8564" w:themeFill="accent6" w:themeFillShade="99"/>
      </w:tcPr>
    </w:tblStylePr>
    <w:tblStylePr w:type="firstCol">
      <w:rPr>
        <w:color w:val="FFFFFF" w:themeColor="background1"/>
      </w:rPr>
      <w:tblPr/>
      <w:tcPr>
        <w:tcBorders>
          <w:top w:val="nil"/>
          <w:left w:val="nil"/>
          <w:bottom w:val="nil"/>
          <w:right w:val="nil"/>
          <w:insideH w:val="single" w:sz="4" w:space="0" w:color="438564" w:themeColor="accent6" w:themeShade="99"/>
          <w:insideV w:val="nil"/>
        </w:tcBorders>
        <w:shd w:val="clear" w:color="auto" w:fill="438564"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8564" w:themeFill="accent6" w:themeFillShade="99"/>
      </w:tcPr>
    </w:tblStylePr>
    <w:tblStylePr w:type="band1Vert">
      <w:tblPr/>
      <w:tcPr>
        <w:shd w:val="clear" w:color="auto" w:fill="D0E7DB" w:themeFill="accent6" w:themeFillTint="66"/>
      </w:tcPr>
    </w:tblStylePr>
    <w:tblStylePr w:type="band1Horz">
      <w:tblPr/>
      <w:tcPr>
        <w:shd w:val="clear" w:color="auto" w:fill="C4E1D3"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line="240" w:lineRule="auto"/>
    </w:pPr>
    <w:rPr>
      <w:color w:val="FFFFFF" w:themeColor="background1"/>
    </w:rPr>
    <w:tblPr>
      <w:tblStyleRowBandSize w:val="1"/>
      <w:tblStyleColBandSize w:val="1"/>
    </w:tblPr>
    <w:tcPr>
      <w:shd w:val="clear" w:color="auto" w:fill="9ACD4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D1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5A42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5A42E" w:themeFill="accent1" w:themeFillShade="BF"/>
      </w:tcPr>
    </w:tblStylePr>
    <w:tblStylePr w:type="band1Vert">
      <w:tblPr/>
      <w:tcPr>
        <w:tcBorders>
          <w:top w:val="nil"/>
          <w:left w:val="nil"/>
          <w:bottom w:val="nil"/>
          <w:right w:val="nil"/>
          <w:insideH w:val="nil"/>
          <w:insideV w:val="nil"/>
        </w:tcBorders>
        <w:shd w:val="clear" w:color="auto" w:fill="75A42E" w:themeFill="accent1" w:themeFillShade="BF"/>
      </w:tcPr>
    </w:tblStylePr>
    <w:tblStylePr w:type="band1Horz">
      <w:tblPr/>
      <w:tcPr>
        <w:tcBorders>
          <w:top w:val="nil"/>
          <w:left w:val="nil"/>
          <w:bottom w:val="nil"/>
          <w:right w:val="nil"/>
          <w:insideH w:val="nil"/>
          <w:insideV w:val="nil"/>
        </w:tcBorders>
        <w:shd w:val="clear" w:color="auto" w:fill="75A42E" w:themeFill="accent1" w:themeFillShade="BF"/>
      </w:tcPr>
    </w:tblStylePr>
  </w:style>
  <w:style w:type="table" w:styleId="DarkList-Accent2">
    <w:name w:val="Dark List Accent 2"/>
    <w:basedOn w:val="TableNormal"/>
    <w:uiPriority w:val="70"/>
    <w:semiHidden/>
    <w:unhideWhenUsed/>
    <w:pPr>
      <w:spacing w:line="240" w:lineRule="auto"/>
    </w:pPr>
    <w:rPr>
      <w:color w:val="FFFFFF" w:themeColor="background1"/>
    </w:rPr>
    <w:tblPr>
      <w:tblStyleRowBandSize w:val="1"/>
      <w:tblStyleColBandSize w:val="1"/>
    </w:tblPr>
    <w:tcPr>
      <w:shd w:val="clear" w:color="auto" w:fill="FAA93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57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084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08405" w:themeFill="accent2" w:themeFillShade="BF"/>
      </w:tcPr>
    </w:tblStylePr>
    <w:tblStylePr w:type="band1Vert">
      <w:tblPr/>
      <w:tcPr>
        <w:tcBorders>
          <w:top w:val="nil"/>
          <w:left w:val="nil"/>
          <w:bottom w:val="nil"/>
          <w:right w:val="nil"/>
          <w:insideH w:val="nil"/>
          <w:insideV w:val="nil"/>
        </w:tcBorders>
        <w:shd w:val="clear" w:color="auto" w:fill="E08405" w:themeFill="accent2" w:themeFillShade="BF"/>
      </w:tcPr>
    </w:tblStylePr>
    <w:tblStylePr w:type="band1Horz">
      <w:tblPr/>
      <w:tcPr>
        <w:tcBorders>
          <w:top w:val="nil"/>
          <w:left w:val="nil"/>
          <w:bottom w:val="nil"/>
          <w:right w:val="nil"/>
          <w:insideH w:val="nil"/>
          <w:insideV w:val="nil"/>
        </w:tcBorders>
        <w:shd w:val="clear" w:color="auto" w:fill="E08405" w:themeFill="accent2" w:themeFillShade="BF"/>
      </w:tcPr>
    </w:tblStylePr>
  </w:style>
  <w:style w:type="table" w:styleId="DarkList-Accent3">
    <w:name w:val="Dark List Accent 3"/>
    <w:basedOn w:val="TableNormal"/>
    <w:uiPriority w:val="70"/>
    <w:semiHidden/>
    <w:unhideWhenUsed/>
    <w:pPr>
      <w:spacing w:line="240" w:lineRule="auto"/>
    </w:pPr>
    <w:rPr>
      <w:color w:val="FFFFFF" w:themeColor="background1"/>
    </w:rPr>
    <w:tblPr>
      <w:tblStyleRowBandSize w:val="1"/>
      <w:tblStyleColBandSize w:val="1"/>
    </w:tblPr>
    <w:tcPr>
      <w:shd w:val="clear" w:color="auto" w:fill="D3594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28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73C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73C26" w:themeFill="accent3" w:themeFillShade="BF"/>
      </w:tcPr>
    </w:tblStylePr>
    <w:tblStylePr w:type="band1Vert">
      <w:tblPr/>
      <w:tcPr>
        <w:tcBorders>
          <w:top w:val="nil"/>
          <w:left w:val="nil"/>
          <w:bottom w:val="nil"/>
          <w:right w:val="nil"/>
          <w:insideH w:val="nil"/>
          <w:insideV w:val="nil"/>
        </w:tcBorders>
        <w:shd w:val="clear" w:color="auto" w:fill="A73C26" w:themeFill="accent3" w:themeFillShade="BF"/>
      </w:tcPr>
    </w:tblStylePr>
    <w:tblStylePr w:type="band1Horz">
      <w:tblPr/>
      <w:tcPr>
        <w:tcBorders>
          <w:top w:val="nil"/>
          <w:left w:val="nil"/>
          <w:bottom w:val="nil"/>
          <w:right w:val="nil"/>
          <w:insideH w:val="nil"/>
          <w:insideV w:val="nil"/>
        </w:tcBorders>
        <w:shd w:val="clear" w:color="auto" w:fill="A73C26" w:themeFill="accent3" w:themeFillShade="BF"/>
      </w:tcPr>
    </w:tblStylePr>
  </w:style>
  <w:style w:type="table" w:styleId="DarkList-Accent4">
    <w:name w:val="Dark List Accent 4"/>
    <w:basedOn w:val="TableNormal"/>
    <w:uiPriority w:val="70"/>
    <w:semiHidden/>
    <w:unhideWhenUsed/>
    <w:pPr>
      <w:spacing w:line="240" w:lineRule="auto"/>
    </w:pPr>
    <w:rPr>
      <w:color w:val="FFFFFF" w:themeColor="background1"/>
    </w:rPr>
    <w:tblPr>
      <w:tblStyleRowBandSize w:val="1"/>
      <w:tblStyleColBandSize w:val="1"/>
    </w:tblPr>
    <w:tcPr>
      <w:shd w:val="clear" w:color="auto" w:fill="B258D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1F75"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D2EB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D2EB0" w:themeFill="accent4" w:themeFillShade="BF"/>
      </w:tcPr>
    </w:tblStylePr>
    <w:tblStylePr w:type="band1Vert">
      <w:tblPr/>
      <w:tcPr>
        <w:tcBorders>
          <w:top w:val="nil"/>
          <w:left w:val="nil"/>
          <w:bottom w:val="nil"/>
          <w:right w:val="nil"/>
          <w:insideH w:val="nil"/>
          <w:insideV w:val="nil"/>
        </w:tcBorders>
        <w:shd w:val="clear" w:color="auto" w:fill="8D2EB0" w:themeFill="accent4" w:themeFillShade="BF"/>
      </w:tcPr>
    </w:tblStylePr>
    <w:tblStylePr w:type="band1Horz">
      <w:tblPr/>
      <w:tcPr>
        <w:tcBorders>
          <w:top w:val="nil"/>
          <w:left w:val="nil"/>
          <w:bottom w:val="nil"/>
          <w:right w:val="nil"/>
          <w:insideH w:val="nil"/>
          <w:insideV w:val="nil"/>
        </w:tcBorders>
        <w:shd w:val="clear" w:color="auto" w:fill="8D2EB0" w:themeFill="accent4" w:themeFillShade="BF"/>
      </w:tcPr>
    </w:tblStylePr>
  </w:style>
  <w:style w:type="table" w:styleId="DarkList-Accent5">
    <w:name w:val="Dark List Accent 5"/>
    <w:basedOn w:val="TableNormal"/>
    <w:uiPriority w:val="70"/>
    <w:semiHidden/>
    <w:unhideWhenUsed/>
    <w:pPr>
      <w:spacing w:line="240" w:lineRule="auto"/>
    </w:pPr>
    <w:rPr>
      <w:color w:val="FFFFFF" w:themeColor="background1"/>
    </w:rPr>
    <w:tblPr>
      <w:tblStyleRowBandSize w:val="1"/>
      <w:tblStyleColBandSize w:val="1"/>
    </w:tblPr>
    <w:tcPr>
      <w:shd w:val="clear" w:color="auto" w:fill="63A0C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517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87AA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87AAA" w:themeFill="accent5" w:themeFillShade="BF"/>
      </w:tcPr>
    </w:tblStylePr>
    <w:tblStylePr w:type="band1Vert">
      <w:tblPr/>
      <w:tcPr>
        <w:tcBorders>
          <w:top w:val="nil"/>
          <w:left w:val="nil"/>
          <w:bottom w:val="nil"/>
          <w:right w:val="nil"/>
          <w:insideH w:val="nil"/>
          <w:insideV w:val="nil"/>
        </w:tcBorders>
        <w:shd w:val="clear" w:color="auto" w:fill="387AAA" w:themeFill="accent5" w:themeFillShade="BF"/>
      </w:tcPr>
    </w:tblStylePr>
    <w:tblStylePr w:type="band1Horz">
      <w:tblPr/>
      <w:tcPr>
        <w:tcBorders>
          <w:top w:val="nil"/>
          <w:left w:val="nil"/>
          <w:bottom w:val="nil"/>
          <w:right w:val="nil"/>
          <w:insideH w:val="nil"/>
          <w:insideV w:val="nil"/>
        </w:tcBorders>
        <w:shd w:val="clear" w:color="auto" w:fill="387AAA" w:themeFill="accent5" w:themeFillShade="BF"/>
      </w:tcPr>
    </w:tblStylePr>
  </w:style>
  <w:style w:type="table" w:styleId="DarkList-Accent6">
    <w:name w:val="Dark List Accent 6"/>
    <w:basedOn w:val="TableNormal"/>
    <w:uiPriority w:val="70"/>
    <w:semiHidden/>
    <w:unhideWhenUsed/>
    <w:pPr>
      <w:spacing w:line="240" w:lineRule="auto"/>
    </w:pPr>
    <w:rPr>
      <w:color w:val="FFFFFF" w:themeColor="background1"/>
    </w:rPr>
    <w:tblPr>
      <w:tblStyleRowBandSize w:val="1"/>
      <w:tblStyleColBandSize w:val="1"/>
    </w:tblPr>
    <w:tcPr>
      <w:shd w:val="clear" w:color="auto" w:fill="8AC4A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6E5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A67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A67C" w:themeFill="accent6" w:themeFillShade="BF"/>
      </w:tcPr>
    </w:tblStylePr>
    <w:tblStylePr w:type="band1Vert">
      <w:tblPr/>
      <w:tcPr>
        <w:tcBorders>
          <w:top w:val="nil"/>
          <w:left w:val="nil"/>
          <w:bottom w:val="nil"/>
          <w:right w:val="nil"/>
          <w:insideH w:val="nil"/>
          <w:insideV w:val="nil"/>
        </w:tcBorders>
        <w:shd w:val="clear" w:color="auto" w:fill="53A67C" w:themeFill="accent6" w:themeFillShade="BF"/>
      </w:tcPr>
    </w:tblStylePr>
    <w:tblStylePr w:type="band1Horz">
      <w:tblPr/>
      <w:tcPr>
        <w:tcBorders>
          <w:top w:val="nil"/>
          <w:left w:val="nil"/>
          <w:bottom w:val="nil"/>
          <w:right w:val="nil"/>
          <w:insideH w:val="nil"/>
          <w:insideV w:val="nil"/>
        </w:tcBorders>
        <w:shd w:val="clear" w:color="auto" w:fill="53A67C"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DDCB0" w:themeColor="accent2" w:themeTint="66"/>
        <w:left w:val="single" w:sz="4" w:space="0" w:color="FDDCB0" w:themeColor="accent2" w:themeTint="66"/>
        <w:bottom w:val="single" w:sz="4" w:space="0" w:color="FDDCB0" w:themeColor="accent2" w:themeTint="66"/>
        <w:right w:val="single" w:sz="4" w:space="0" w:color="FDDCB0" w:themeColor="accent2" w:themeTint="66"/>
        <w:insideH w:val="single" w:sz="4" w:space="0" w:color="FDDCB0" w:themeColor="accent2" w:themeTint="66"/>
        <w:insideV w:val="single" w:sz="4" w:space="0" w:color="FDDCB0" w:themeColor="accent2" w:themeTint="66"/>
      </w:tblBorders>
    </w:tblPr>
    <w:tblStylePr w:type="firstRow">
      <w:rPr>
        <w:b/>
        <w:bCs/>
      </w:rPr>
      <w:tblPr/>
      <w:tcPr>
        <w:tcBorders>
          <w:bottom w:val="single" w:sz="12" w:space="0" w:color="FCCB88" w:themeColor="accent2" w:themeTint="99"/>
        </w:tcBorders>
      </w:tcPr>
    </w:tblStylePr>
    <w:tblStylePr w:type="lastRow">
      <w:rPr>
        <w:b/>
        <w:bCs/>
      </w:rPr>
      <w:tblPr/>
      <w:tcPr>
        <w:tcBorders>
          <w:top w:val="double" w:sz="2" w:space="0" w:color="FCCB88"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EDBCB2" w:themeColor="accent3" w:themeTint="66"/>
        <w:left w:val="single" w:sz="4" w:space="0" w:color="EDBCB2" w:themeColor="accent3" w:themeTint="66"/>
        <w:bottom w:val="single" w:sz="4" w:space="0" w:color="EDBCB2" w:themeColor="accent3" w:themeTint="66"/>
        <w:right w:val="single" w:sz="4" w:space="0" w:color="EDBCB2" w:themeColor="accent3" w:themeTint="66"/>
        <w:insideH w:val="single" w:sz="4" w:space="0" w:color="EDBCB2" w:themeColor="accent3" w:themeTint="66"/>
        <w:insideV w:val="single" w:sz="4" w:space="0" w:color="EDBCB2" w:themeColor="accent3" w:themeTint="66"/>
      </w:tblBorders>
    </w:tblPr>
    <w:tblStylePr w:type="firstRow">
      <w:rPr>
        <w:b/>
        <w:bCs/>
      </w:rPr>
      <w:tblPr/>
      <w:tcPr>
        <w:tcBorders>
          <w:bottom w:val="single" w:sz="12" w:space="0" w:color="E49B8C" w:themeColor="accent3" w:themeTint="99"/>
        </w:tcBorders>
      </w:tcPr>
    </w:tblStylePr>
    <w:tblStylePr w:type="lastRow">
      <w:rPr>
        <w:b/>
        <w:bCs/>
      </w:rPr>
      <w:tblPr/>
      <w:tcPr>
        <w:tcBorders>
          <w:top w:val="double" w:sz="2" w:space="0" w:color="E49B8C"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DFBCED" w:themeColor="accent4" w:themeTint="66"/>
        <w:left w:val="single" w:sz="4" w:space="0" w:color="DFBCED" w:themeColor="accent4" w:themeTint="66"/>
        <w:bottom w:val="single" w:sz="4" w:space="0" w:color="DFBCED" w:themeColor="accent4" w:themeTint="66"/>
        <w:right w:val="single" w:sz="4" w:space="0" w:color="DFBCED" w:themeColor="accent4" w:themeTint="66"/>
        <w:insideH w:val="single" w:sz="4" w:space="0" w:color="DFBCED" w:themeColor="accent4" w:themeTint="66"/>
        <w:insideV w:val="single" w:sz="4" w:space="0" w:color="DFBCED" w:themeColor="accent4" w:themeTint="66"/>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2" w:space="0" w:color="D09AE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C0D8EA" w:themeColor="accent5" w:themeTint="66"/>
        <w:left w:val="single" w:sz="4" w:space="0" w:color="C0D8EA" w:themeColor="accent5" w:themeTint="66"/>
        <w:bottom w:val="single" w:sz="4" w:space="0" w:color="C0D8EA" w:themeColor="accent5" w:themeTint="66"/>
        <w:right w:val="single" w:sz="4" w:space="0" w:color="C0D8EA" w:themeColor="accent5" w:themeTint="66"/>
        <w:insideH w:val="single" w:sz="4" w:space="0" w:color="C0D8EA" w:themeColor="accent5" w:themeTint="66"/>
        <w:insideV w:val="single" w:sz="4" w:space="0" w:color="C0D8EA" w:themeColor="accent5" w:themeTint="66"/>
      </w:tblBorders>
    </w:tblPr>
    <w:tblStylePr w:type="firstRow">
      <w:rPr>
        <w:b/>
        <w:bCs/>
      </w:rPr>
      <w:tblPr/>
      <w:tcPr>
        <w:tcBorders>
          <w:bottom w:val="single" w:sz="12" w:space="0" w:color="A1C5E0" w:themeColor="accent5" w:themeTint="99"/>
        </w:tcBorders>
      </w:tcPr>
    </w:tblStylePr>
    <w:tblStylePr w:type="lastRow">
      <w:rPr>
        <w:b/>
        <w:bCs/>
      </w:rPr>
      <w:tblPr/>
      <w:tcPr>
        <w:tcBorders>
          <w:top w:val="double" w:sz="2" w:space="0" w:color="A1C5E0"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C2E193" w:themeColor="accent1" w:themeTint="99"/>
        <w:bottom w:val="single" w:sz="2" w:space="0" w:color="C2E193" w:themeColor="accent1" w:themeTint="99"/>
        <w:insideH w:val="single" w:sz="2" w:space="0" w:color="C2E193" w:themeColor="accent1" w:themeTint="99"/>
        <w:insideV w:val="single" w:sz="2" w:space="0" w:color="C2E193" w:themeColor="accent1" w:themeTint="99"/>
      </w:tblBorders>
    </w:tblPr>
    <w:tblStylePr w:type="firstRow">
      <w:rPr>
        <w:b/>
        <w:bCs/>
      </w:rPr>
      <w:tblPr/>
      <w:tcPr>
        <w:tcBorders>
          <w:top w:val="nil"/>
          <w:bottom w:val="single" w:sz="12" w:space="0" w:color="C2E193" w:themeColor="accent1" w:themeTint="99"/>
          <w:insideH w:val="nil"/>
          <w:insideV w:val="nil"/>
        </w:tcBorders>
        <w:shd w:val="clear" w:color="auto" w:fill="FFFFFF" w:themeFill="background1"/>
      </w:tcPr>
    </w:tblStylePr>
    <w:tblStylePr w:type="lastRow">
      <w:rPr>
        <w:b/>
        <w:bCs/>
      </w:rPr>
      <w:tblPr/>
      <w:tcPr>
        <w:tcBorders>
          <w:top w:val="double" w:sz="2" w:space="0" w:color="C2E19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CCB88" w:themeColor="accent2" w:themeTint="99"/>
        <w:bottom w:val="single" w:sz="2" w:space="0" w:color="FCCB88" w:themeColor="accent2" w:themeTint="99"/>
        <w:insideH w:val="single" w:sz="2" w:space="0" w:color="FCCB88" w:themeColor="accent2" w:themeTint="99"/>
        <w:insideV w:val="single" w:sz="2" w:space="0" w:color="FCCB88" w:themeColor="accent2" w:themeTint="99"/>
      </w:tblBorders>
    </w:tblPr>
    <w:tblStylePr w:type="firstRow">
      <w:rPr>
        <w:b/>
        <w:bCs/>
      </w:rPr>
      <w:tblPr/>
      <w:tcPr>
        <w:tcBorders>
          <w:top w:val="nil"/>
          <w:bottom w:val="single" w:sz="12" w:space="0" w:color="FCCB88" w:themeColor="accent2" w:themeTint="99"/>
          <w:insideH w:val="nil"/>
          <w:insideV w:val="nil"/>
        </w:tcBorders>
        <w:shd w:val="clear" w:color="auto" w:fill="FFFFFF" w:themeFill="background1"/>
      </w:tcPr>
    </w:tblStylePr>
    <w:tblStylePr w:type="lastRow">
      <w:rPr>
        <w:b/>
        <w:bCs/>
      </w:rPr>
      <w:tblPr/>
      <w:tcPr>
        <w:tcBorders>
          <w:top w:val="double" w:sz="2" w:space="0" w:color="FCCB8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E49B8C" w:themeColor="accent3" w:themeTint="99"/>
        <w:bottom w:val="single" w:sz="2" w:space="0" w:color="E49B8C" w:themeColor="accent3" w:themeTint="99"/>
        <w:insideH w:val="single" w:sz="2" w:space="0" w:color="E49B8C" w:themeColor="accent3" w:themeTint="99"/>
        <w:insideV w:val="single" w:sz="2" w:space="0" w:color="E49B8C" w:themeColor="accent3" w:themeTint="99"/>
      </w:tblBorders>
    </w:tblPr>
    <w:tblStylePr w:type="firstRow">
      <w:rPr>
        <w:b/>
        <w:bCs/>
      </w:rPr>
      <w:tblPr/>
      <w:tcPr>
        <w:tcBorders>
          <w:top w:val="nil"/>
          <w:bottom w:val="single" w:sz="12" w:space="0" w:color="E49B8C" w:themeColor="accent3" w:themeTint="99"/>
          <w:insideH w:val="nil"/>
          <w:insideV w:val="nil"/>
        </w:tcBorders>
        <w:shd w:val="clear" w:color="auto" w:fill="FFFFFF" w:themeFill="background1"/>
      </w:tcPr>
    </w:tblStylePr>
    <w:tblStylePr w:type="lastRow">
      <w:rPr>
        <w:b/>
        <w:bCs/>
      </w:rPr>
      <w:tblPr/>
      <w:tcPr>
        <w:tcBorders>
          <w:top w:val="double" w:sz="2" w:space="0" w:color="E49B8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D09AE4" w:themeColor="accent4" w:themeTint="99"/>
        <w:bottom w:val="single" w:sz="2" w:space="0" w:color="D09AE4" w:themeColor="accent4" w:themeTint="99"/>
        <w:insideH w:val="single" w:sz="2" w:space="0" w:color="D09AE4" w:themeColor="accent4" w:themeTint="99"/>
        <w:insideV w:val="single" w:sz="2" w:space="0" w:color="D09AE4" w:themeColor="accent4" w:themeTint="99"/>
      </w:tblBorders>
    </w:tblPr>
    <w:tblStylePr w:type="firstRow">
      <w:rPr>
        <w:b/>
        <w:bCs/>
      </w:rPr>
      <w:tblPr/>
      <w:tcPr>
        <w:tcBorders>
          <w:top w:val="nil"/>
          <w:bottom w:val="single" w:sz="12" w:space="0" w:color="D09AE4" w:themeColor="accent4" w:themeTint="99"/>
          <w:insideH w:val="nil"/>
          <w:insideV w:val="nil"/>
        </w:tcBorders>
        <w:shd w:val="clear" w:color="auto" w:fill="FFFFFF" w:themeFill="background1"/>
      </w:tcPr>
    </w:tblStylePr>
    <w:tblStylePr w:type="lastRow">
      <w:rPr>
        <w:b/>
        <w:bCs/>
      </w:rPr>
      <w:tblPr/>
      <w:tcPr>
        <w:tcBorders>
          <w:top w:val="double" w:sz="2" w:space="0" w:color="D09AE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A1C5E0" w:themeColor="accent5" w:themeTint="99"/>
        <w:bottom w:val="single" w:sz="2" w:space="0" w:color="A1C5E0" w:themeColor="accent5" w:themeTint="99"/>
        <w:insideH w:val="single" w:sz="2" w:space="0" w:color="A1C5E0" w:themeColor="accent5" w:themeTint="99"/>
        <w:insideV w:val="single" w:sz="2" w:space="0" w:color="A1C5E0" w:themeColor="accent5" w:themeTint="99"/>
      </w:tblBorders>
    </w:tblPr>
    <w:tblStylePr w:type="firstRow">
      <w:rPr>
        <w:b/>
        <w:bCs/>
      </w:rPr>
      <w:tblPr/>
      <w:tcPr>
        <w:tcBorders>
          <w:top w:val="nil"/>
          <w:bottom w:val="single" w:sz="12" w:space="0" w:color="A1C5E0" w:themeColor="accent5" w:themeTint="99"/>
          <w:insideH w:val="nil"/>
          <w:insideV w:val="nil"/>
        </w:tcBorders>
        <w:shd w:val="clear" w:color="auto" w:fill="FFFFFF" w:themeFill="background1"/>
      </w:tcPr>
    </w:tblStylePr>
    <w:tblStylePr w:type="lastRow">
      <w:rPr>
        <w:b/>
        <w:bCs/>
      </w:rPr>
      <w:tblPr/>
      <w:tcPr>
        <w:tcBorders>
          <w:top w:val="double" w:sz="2" w:space="0" w:color="A1C5E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B8DBCA" w:themeColor="accent6" w:themeTint="99"/>
        <w:bottom w:val="single" w:sz="2" w:space="0" w:color="B8DBCA" w:themeColor="accent6" w:themeTint="99"/>
        <w:insideH w:val="single" w:sz="2" w:space="0" w:color="B8DBCA" w:themeColor="accent6" w:themeTint="99"/>
        <w:insideV w:val="single" w:sz="2" w:space="0" w:color="B8DBCA" w:themeColor="accent6" w:themeTint="99"/>
      </w:tblBorders>
    </w:tblPr>
    <w:tblStylePr w:type="firstRow">
      <w:rPr>
        <w:b/>
        <w:bCs/>
      </w:rPr>
      <w:tblPr/>
      <w:tcPr>
        <w:tcBorders>
          <w:top w:val="nil"/>
          <w:bottom w:val="single" w:sz="12" w:space="0" w:color="B8DBCA" w:themeColor="accent6" w:themeTint="99"/>
          <w:insideH w:val="nil"/>
          <w:insideV w:val="nil"/>
        </w:tcBorders>
        <w:shd w:val="clear" w:color="auto" w:fill="FFFFFF" w:themeFill="background1"/>
      </w:tcPr>
    </w:tblStylePr>
    <w:tblStylePr w:type="lastRow">
      <w:rPr>
        <w:b/>
        <w:bCs/>
      </w:rPr>
      <w:tblPr/>
      <w:tcPr>
        <w:tcBorders>
          <w:top w:val="double" w:sz="2" w:space="0" w:color="B8DBC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C2E193" w:themeColor="accent1" w:themeTint="99"/>
        <w:left w:val="single" w:sz="4" w:space="0" w:color="C2E193" w:themeColor="accent1" w:themeTint="99"/>
        <w:bottom w:val="single" w:sz="4" w:space="0" w:color="C2E193" w:themeColor="accent1" w:themeTint="99"/>
        <w:right w:val="single" w:sz="4" w:space="0" w:color="C2E193" w:themeColor="accent1" w:themeTint="99"/>
        <w:insideH w:val="single" w:sz="4" w:space="0" w:color="C2E193" w:themeColor="accent1" w:themeTint="99"/>
        <w:insideV w:val="single" w:sz="4" w:space="0" w:color="C2E19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5DB" w:themeFill="accent1" w:themeFillTint="33"/>
      </w:tcPr>
    </w:tblStylePr>
    <w:tblStylePr w:type="band1Horz">
      <w:tblPr/>
      <w:tcPr>
        <w:shd w:val="clear" w:color="auto" w:fill="EAF5DB" w:themeFill="accent1" w:themeFillTint="33"/>
      </w:tcPr>
    </w:tblStylePr>
    <w:tblStylePr w:type="neCell">
      <w:tblPr/>
      <w:tcPr>
        <w:tcBorders>
          <w:bottom w:val="single" w:sz="4" w:space="0" w:color="C2E193" w:themeColor="accent1" w:themeTint="99"/>
        </w:tcBorders>
      </w:tcPr>
    </w:tblStylePr>
    <w:tblStylePr w:type="nwCell">
      <w:tblPr/>
      <w:tcPr>
        <w:tcBorders>
          <w:bottom w:val="single" w:sz="4" w:space="0" w:color="C2E193" w:themeColor="accent1" w:themeTint="99"/>
        </w:tcBorders>
      </w:tcPr>
    </w:tblStylePr>
    <w:tblStylePr w:type="seCell">
      <w:tblPr/>
      <w:tcPr>
        <w:tcBorders>
          <w:top w:val="single" w:sz="4" w:space="0" w:color="C2E193" w:themeColor="accent1" w:themeTint="99"/>
        </w:tcBorders>
      </w:tcPr>
    </w:tblStylePr>
    <w:tblStylePr w:type="swCell">
      <w:tblPr/>
      <w:tcPr>
        <w:tcBorders>
          <w:top w:val="single" w:sz="4" w:space="0" w:color="C2E193"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DD7" w:themeFill="accent2" w:themeFillTint="33"/>
      </w:tcPr>
    </w:tblStylePr>
    <w:tblStylePr w:type="band1Horz">
      <w:tblPr/>
      <w:tcPr>
        <w:shd w:val="clear" w:color="auto" w:fill="FEEDD7" w:themeFill="accent2" w:themeFillTint="33"/>
      </w:tcPr>
    </w:tblStylePr>
    <w:tblStylePr w:type="neCell">
      <w:tblPr/>
      <w:tcPr>
        <w:tcBorders>
          <w:bottom w:val="single" w:sz="4" w:space="0" w:color="FCCB88" w:themeColor="accent2" w:themeTint="99"/>
        </w:tcBorders>
      </w:tcPr>
    </w:tblStylePr>
    <w:tblStylePr w:type="nwCell">
      <w:tblPr/>
      <w:tcPr>
        <w:tcBorders>
          <w:bottom w:val="single" w:sz="4" w:space="0" w:color="FCCB88" w:themeColor="accent2" w:themeTint="99"/>
        </w:tcBorders>
      </w:tcPr>
    </w:tblStylePr>
    <w:tblStylePr w:type="seCell">
      <w:tblPr/>
      <w:tcPr>
        <w:tcBorders>
          <w:top w:val="single" w:sz="4" w:space="0" w:color="FCCB88" w:themeColor="accent2" w:themeTint="99"/>
        </w:tcBorders>
      </w:tcPr>
    </w:tblStylePr>
    <w:tblStylePr w:type="swCell">
      <w:tblPr/>
      <w:tcPr>
        <w:tcBorders>
          <w:top w:val="single" w:sz="4" w:space="0" w:color="FCCB88"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insideV w:val="single" w:sz="4" w:space="0" w:color="E49B8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DD8" w:themeFill="accent3" w:themeFillTint="33"/>
      </w:tcPr>
    </w:tblStylePr>
    <w:tblStylePr w:type="band1Horz">
      <w:tblPr/>
      <w:tcPr>
        <w:shd w:val="clear" w:color="auto" w:fill="F6DDD8" w:themeFill="accent3" w:themeFillTint="33"/>
      </w:tcPr>
    </w:tblStylePr>
    <w:tblStylePr w:type="neCell">
      <w:tblPr/>
      <w:tcPr>
        <w:tcBorders>
          <w:bottom w:val="single" w:sz="4" w:space="0" w:color="E49B8C" w:themeColor="accent3" w:themeTint="99"/>
        </w:tcBorders>
      </w:tcPr>
    </w:tblStylePr>
    <w:tblStylePr w:type="nwCell">
      <w:tblPr/>
      <w:tcPr>
        <w:tcBorders>
          <w:bottom w:val="single" w:sz="4" w:space="0" w:color="E49B8C" w:themeColor="accent3" w:themeTint="99"/>
        </w:tcBorders>
      </w:tcPr>
    </w:tblStylePr>
    <w:tblStylePr w:type="seCell">
      <w:tblPr/>
      <w:tcPr>
        <w:tcBorders>
          <w:top w:val="single" w:sz="4" w:space="0" w:color="E49B8C" w:themeColor="accent3" w:themeTint="99"/>
        </w:tcBorders>
      </w:tcPr>
    </w:tblStylePr>
    <w:tblStylePr w:type="swCell">
      <w:tblPr/>
      <w:tcPr>
        <w:tcBorders>
          <w:top w:val="single" w:sz="4" w:space="0" w:color="E49B8C"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DDF6" w:themeFill="accent4" w:themeFillTint="33"/>
      </w:tcPr>
    </w:tblStylePr>
    <w:tblStylePr w:type="band1Horz">
      <w:tblPr/>
      <w:tcPr>
        <w:shd w:val="clear" w:color="auto" w:fill="EFDDF6" w:themeFill="accent4" w:themeFillTint="33"/>
      </w:tcPr>
    </w:tblStylePr>
    <w:tblStylePr w:type="neCell">
      <w:tblPr/>
      <w:tcPr>
        <w:tcBorders>
          <w:bottom w:val="single" w:sz="4" w:space="0" w:color="D09AE4" w:themeColor="accent4" w:themeTint="99"/>
        </w:tcBorders>
      </w:tcPr>
    </w:tblStylePr>
    <w:tblStylePr w:type="nwCell">
      <w:tblPr/>
      <w:tcPr>
        <w:tcBorders>
          <w:bottom w:val="single" w:sz="4" w:space="0" w:color="D09AE4" w:themeColor="accent4" w:themeTint="99"/>
        </w:tcBorders>
      </w:tcPr>
    </w:tblStylePr>
    <w:tblStylePr w:type="seCell">
      <w:tblPr/>
      <w:tcPr>
        <w:tcBorders>
          <w:top w:val="single" w:sz="4" w:space="0" w:color="D09AE4" w:themeColor="accent4" w:themeTint="99"/>
        </w:tcBorders>
      </w:tcPr>
    </w:tblStylePr>
    <w:tblStylePr w:type="swCell">
      <w:tblPr/>
      <w:tcPr>
        <w:tcBorders>
          <w:top w:val="single" w:sz="4" w:space="0" w:color="D09AE4"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A1C5E0" w:themeColor="accent5" w:themeTint="99"/>
        <w:left w:val="single" w:sz="4" w:space="0" w:color="A1C5E0" w:themeColor="accent5" w:themeTint="99"/>
        <w:bottom w:val="single" w:sz="4" w:space="0" w:color="A1C5E0" w:themeColor="accent5" w:themeTint="99"/>
        <w:right w:val="single" w:sz="4" w:space="0" w:color="A1C5E0" w:themeColor="accent5" w:themeTint="99"/>
        <w:insideH w:val="single" w:sz="4" w:space="0" w:color="A1C5E0" w:themeColor="accent5" w:themeTint="99"/>
        <w:insideV w:val="single" w:sz="4" w:space="0" w:color="A1C5E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4" w:themeFill="accent5" w:themeFillTint="33"/>
      </w:tcPr>
    </w:tblStylePr>
    <w:tblStylePr w:type="band1Horz">
      <w:tblPr/>
      <w:tcPr>
        <w:shd w:val="clear" w:color="auto" w:fill="DFEBF4" w:themeFill="accent5" w:themeFillTint="33"/>
      </w:tcPr>
    </w:tblStylePr>
    <w:tblStylePr w:type="neCell">
      <w:tblPr/>
      <w:tcPr>
        <w:tcBorders>
          <w:bottom w:val="single" w:sz="4" w:space="0" w:color="A1C5E0" w:themeColor="accent5" w:themeTint="99"/>
        </w:tcBorders>
      </w:tcPr>
    </w:tblStylePr>
    <w:tblStylePr w:type="nwCell">
      <w:tblPr/>
      <w:tcPr>
        <w:tcBorders>
          <w:bottom w:val="single" w:sz="4" w:space="0" w:color="A1C5E0" w:themeColor="accent5" w:themeTint="99"/>
        </w:tcBorders>
      </w:tcPr>
    </w:tblStylePr>
    <w:tblStylePr w:type="seCell">
      <w:tblPr/>
      <w:tcPr>
        <w:tcBorders>
          <w:top w:val="single" w:sz="4" w:space="0" w:color="A1C5E0" w:themeColor="accent5" w:themeTint="99"/>
        </w:tcBorders>
      </w:tcPr>
    </w:tblStylePr>
    <w:tblStylePr w:type="swCell">
      <w:tblPr/>
      <w:tcPr>
        <w:tcBorders>
          <w:top w:val="single" w:sz="4" w:space="0" w:color="A1C5E0"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F3ED" w:themeFill="accent6" w:themeFillTint="33"/>
      </w:tcPr>
    </w:tblStylePr>
    <w:tblStylePr w:type="band1Horz">
      <w:tblPr/>
      <w:tcPr>
        <w:shd w:val="clear" w:color="auto" w:fill="E7F3ED" w:themeFill="accent6" w:themeFillTint="33"/>
      </w:tcPr>
    </w:tblStylePr>
    <w:tblStylePr w:type="neCell">
      <w:tblPr/>
      <w:tcPr>
        <w:tcBorders>
          <w:bottom w:val="single" w:sz="4" w:space="0" w:color="B8DBCA" w:themeColor="accent6" w:themeTint="99"/>
        </w:tcBorders>
      </w:tcPr>
    </w:tblStylePr>
    <w:tblStylePr w:type="nwCell">
      <w:tblPr/>
      <w:tcPr>
        <w:tcBorders>
          <w:bottom w:val="single" w:sz="4" w:space="0" w:color="B8DBCA" w:themeColor="accent6" w:themeTint="99"/>
        </w:tcBorders>
      </w:tcPr>
    </w:tblStylePr>
    <w:tblStylePr w:type="seCell">
      <w:tblPr/>
      <w:tcPr>
        <w:tcBorders>
          <w:top w:val="single" w:sz="4" w:space="0" w:color="B8DBCA" w:themeColor="accent6" w:themeTint="99"/>
        </w:tcBorders>
      </w:tcPr>
    </w:tblStylePr>
    <w:tblStylePr w:type="swCell">
      <w:tblPr/>
      <w:tcPr>
        <w:tcBorders>
          <w:top w:val="single" w:sz="4" w:space="0" w:color="B8DBCA"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C2E193" w:themeColor="accent1" w:themeTint="99"/>
        <w:left w:val="single" w:sz="4" w:space="0" w:color="C2E193" w:themeColor="accent1" w:themeTint="99"/>
        <w:bottom w:val="single" w:sz="4" w:space="0" w:color="C2E193" w:themeColor="accent1" w:themeTint="99"/>
        <w:right w:val="single" w:sz="4" w:space="0" w:color="C2E193" w:themeColor="accent1" w:themeTint="99"/>
        <w:insideH w:val="single" w:sz="4" w:space="0" w:color="C2E193" w:themeColor="accent1" w:themeTint="99"/>
        <w:insideV w:val="single" w:sz="4" w:space="0" w:color="C2E193" w:themeColor="accent1" w:themeTint="99"/>
      </w:tblBorders>
    </w:tblPr>
    <w:tblStylePr w:type="firstRow">
      <w:rPr>
        <w:b/>
        <w:bCs/>
        <w:color w:val="FFFFFF" w:themeColor="background1"/>
      </w:rPr>
      <w:tblPr/>
      <w:tcPr>
        <w:tcBorders>
          <w:top w:val="single" w:sz="4" w:space="0" w:color="9ACD4C" w:themeColor="accent1"/>
          <w:left w:val="single" w:sz="4" w:space="0" w:color="9ACD4C" w:themeColor="accent1"/>
          <w:bottom w:val="single" w:sz="4" w:space="0" w:color="9ACD4C" w:themeColor="accent1"/>
          <w:right w:val="single" w:sz="4" w:space="0" w:color="9ACD4C" w:themeColor="accent1"/>
          <w:insideH w:val="nil"/>
          <w:insideV w:val="nil"/>
        </w:tcBorders>
        <w:shd w:val="clear" w:color="auto" w:fill="9ACD4C" w:themeFill="accent1"/>
      </w:tcPr>
    </w:tblStylePr>
    <w:tblStylePr w:type="lastRow">
      <w:rPr>
        <w:b/>
        <w:bCs/>
      </w:rPr>
      <w:tblPr/>
      <w:tcPr>
        <w:tcBorders>
          <w:top w:val="double" w:sz="4" w:space="0" w:color="9ACD4C" w:themeColor="accent1"/>
        </w:tcBorders>
      </w:tc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color w:val="FFFFFF" w:themeColor="background1"/>
      </w:rPr>
      <w:tblPr/>
      <w:tcPr>
        <w:tcBorders>
          <w:top w:val="single" w:sz="4" w:space="0" w:color="FAA93A" w:themeColor="accent2"/>
          <w:left w:val="single" w:sz="4" w:space="0" w:color="FAA93A" w:themeColor="accent2"/>
          <w:bottom w:val="single" w:sz="4" w:space="0" w:color="FAA93A" w:themeColor="accent2"/>
          <w:right w:val="single" w:sz="4" w:space="0" w:color="FAA93A" w:themeColor="accent2"/>
          <w:insideH w:val="nil"/>
          <w:insideV w:val="nil"/>
        </w:tcBorders>
        <w:shd w:val="clear" w:color="auto" w:fill="FAA93A" w:themeFill="accent2"/>
      </w:tcPr>
    </w:tblStylePr>
    <w:tblStylePr w:type="lastRow">
      <w:rPr>
        <w:b/>
        <w:bCs/>
      </w:rPr>
      <w:tblPr/>
      <w:tcPr>
        <w:tcBorders>
          <w:top w:val="double" w:sz="4" w:space="0" w:color="FAA93A" w:themeColor="accent2"/>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insideV w:val="single" w:sz="4" w:space="0" w:color="E49B8C" w:themeColor="accent3" w:themeTint="99"/>
      </w:tblBorders>
    </w:tblPr>
    <w:tblStylePr w:type="firstRow">
      <w:rPr>
        <w:b/>
        <w:bCs/>
        <w:color w:val="FFFFFF" w:themeColor="background1"/>
      </w:rPr>
      <w:tblPr/>
      <w:tcPr>
        <w:tcBorders>
          <w:top w:val="single" w:sz="4" w:space="0" w:color="D35940" w:themeColor="accent3"/>
          <w:left w:val="single" w:sz="4" w:space="0" w:color="D35940" w:themeColor="accent3"/>
          <w:bottom w:val="single" w:sz="4" w:space="0" w:color="D35940" w:themeColor="accent3"/>
          <w:right w:val="single" w:sz="4" w:space="0" w:color="D35940" w:themeColor="accent3"/>
          <w:insideH w:val="nil"/>
          <w:insideV w:val="nil"/>
        </w:tcBorders>
        <w:shd w:val="clear" w:color="auto" w:fill="D35940" w:themeFill="accent3"/>
      </w:tcPr>
    </w:tblStylePr>
    <w:tblStylePr w:type="lastRow">
      <w:rPr>
        <w:b/>
        <w:bCs/>
      </w:rPr>
      <w:tblPr/>
      <w:tcPr>
        <w:tcBorders>
          <w:top w:val="double" w:sz="4" w:space="0" w:color="D35940" w:themeColor="accent3"/>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color w:val="FFFFFF" w:themeColor="background1"/>
      </w:rPr>
      <w:tblPr/>
      <w:tcPr>
        <w:tcBorders>
          <w:top w:val="single" w:sz="4" w:space="0" w:color="B258D3" w:themeColor="accent4"/>
          <w:left w:val="single" w:sz="4" w:space="0" w:color="B258D3" w:themeColor="accent4"/>
          <w:bottom w:val="single" w:sz="4" w:space="0" w:color="B258D3" w:themeColor="accent4"/>
          <w:right w:val="single" w:sz="4" w:space="0" w:color="B258D3" w:themeColor="accent4"/>
          <w:insideH w:val="nil"/>
          <w:insideV w:val="nil"/>
        </w:tcBorders>
        <w:shd w:val="clear" w:color="auto" w:fill="B258D3" w:themeFill="accent4"/>
      </w:tcPr>
    </w:tblStylePr>
    <w:tblStylePr w:type="lastRow">
      <w:rPr>
        <w:b/>
        <w:bCs/>
      </w:rPr>
      <w:tblPr/>
      <w:tcPr>
        <w:tcBorders>
          <w:top w:val="double" w:sz="4" w:space="0" w:color="B258D3" w:themeColor="accent4"/>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color w:val="FFFFFF" w:themeColor="background1"/>
      </w:rPr>
      <w:tblPr/>
      <w:tcPr>
        <w:tcBorders>
          <w:top w:val="single" w:sz="4" w:space="0" w:color="8AC4A7" w:themeColor="accent6"/>
          <w:left w:val="single" w:sz="4" w:space="0" w:color="8AC4A7" w:themeColor="accent6"/>
          <w:bottom w:val="single" w:sz="4" w:space="0" w:color="8AC4A7" w:themeColor="accent6"/>
          <w:right w:val="single" w:sz="4" w:space="0" w:color="8AC4A7" w:themeColor="accent6"/>
          <w:insideH w:val="nil"/>
          <w:insideV w:val="nil"/>
        </w:tcBorders>
        <w:shd w:val="clear" w:color="auto" w:fill="8AC4A7" w:themeFill="accent6"/>
      </w:tcPr>
    </w:tblStylePr>
    <w:tblStylePr w:type="lastRow">
      <w:rPr>
        <w:b/>
        <w:bCs/>
      </w:rPr>
      <w:tblPr/>
      <w:tcPr>
        <w:tcBorders>
          <w:top w:val="double" w:sz="4" w:space="0" w:color="8AC4A7" w:themeColor="accent6"/>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5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ACD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ACD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ACD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ACD4C" w:themeFill="accent1"/>
      </w:tcPr>
    </w:tblStylePr>
    <w:tblStylePr w:type="band1Vert">
      <w:tblPr/>
      <w:tcPr>
        <w:shd w:val="clear" w:color="auto" w:fill="D6EBB7" w:themeFill="accent1" w:themeFillTint="66"/>
      </w:tcPr>
    </w:tblStylePr>
    <w:tblStylePr w:type="band1Horz">
      <w:tblPr/>
      <w:tcPr>
        <w:shd w:val="clear" w:color="auto" w:fill="D6EBB7"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DDD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594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594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594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5940" w:themeFill="accent3"/>
      </w:tcPr>
    </w:tblStylePr>
    <w:tblStylePr w:type="band1Vert">
      <w:tblPr/>
      <w:tcPr>
        <w:shd w:val="clear" w:color="auto" w:fill="EDBCB2" w:themeFill="accent3" w:themeFillTint="66"/>
      </w:tcPr>
    </w:tblStylePr>
    <w:tblStylePr w:type="band1Horz">
      <w:tblPr/>
      <w:tcPr>
        <w:shd w:val="clear" w:color="auto" w:fill="EDBCB2"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DD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58D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58D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58D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58D3" w:themeFill="accent4"/>
      </w:tcPr>
    </w:tblStylePr>
    <w:tblStylePr w:type="band1Vert">
      <w:tblPr/>
      <w:tcPr>
        <w:shd w:val="clear" w:color="auto" w:fill="DFBCED" w:themeFill="accent4" w:themeFillTint="66"/>
      </w:tcPr>
    </w:tblStylePr>
    <w:tblStylePr w:type="band1Horz">
      <w:tblPr/>
      <w:tcPr>
        <w:shd w:val="clear" w:color="auto" w:fill="DFBCED"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0C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0C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0C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0CC" w:themeFill="accent5"/>
      </w:tcPr>
    </w:tblStylePr>
    <w:tblStylePr w:type="band1Vert">
      <w:tblPr/>
      <w:tcPr>
        <w:shd w:val="clear" w:color="auto" w:fill="C0D8EA" w:themeFill="accent5" w:themeFillTint="66"/>
      </w:tcPr>
    </w:tblStylePr>
    <w:tblStylePr w:type="band1Horz">
      <w:tblPr/>
      <w:tcPr>
        <w:shd w:val="clear" w:color="auto" w:fill="C0D8EA"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3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C4A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C4A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C4A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C4A7" w:themeFill="accent6"/>
      </w:tcPr>
    </w:tblStylePr>
    <w:tblStylePr w:type="band1Vert">
      <w:tblPr/>
      <w:tcPr>
        <w:shd w:val="clear" w:color="auto" w:fill="D0E7DB" w:themeFill="accent6" w:themeFillTint="66"/>
      </w:tcPr>
    </w:tblStylePr>
    <w:tblStylePr w:type="band1Horz">
      <w:tblPr/>
      <w:tcPr>
        <w:shd w:val="clear" w:color="auto" w:fill="D0E7DB"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75A42E" w:themeColor="accent1" w:themeShade="BF"/>
    </w:rPr>
    <w:tblPr>
      <w:tblStyleRowBandSize w:val="1"/>
      <w:tblStyleColBandSize w:val="1"/>
      <w:tblBorders>
        <w:top w:val="single" w:sz="4" w:space="0" w:color="C2E193" w:themeColor="accent1" w:themeTint="99"/>
        <w:left w:val="single" w:sz="4" w:space="0" w:color="C2E193" w:themeColor="accent1" w:themeTint="99"/>
        <w:bottom w:val="single" w:sz="4" w:space="0" w:color="C2E193" w:themeColor="accent1" w:themeTint="99"/>
        <w:right w:val="single" w:sz="4" w:space="0" w:color="C2E193" w:themeColor="accent1" w:themeTint="99"/>
        <w:insideH w:val="single" w:sz="4" w:space="0" w:color="C2E193" w:themeColor="accent1" w:themeTint="99"/>
        <w:insideV w:val="single" w:sz="4" w:space="0" w:color="C2E193" w:themeColor="accent1" w:themeTint="99"/>
      </w:tblBorders>
    </w:tblPr>
    <w:tblStylePr w:type="firstRow">
      <w:rPr>
        <w:b/>
        <w:bCs/>
      </w:rPr>
      <w:tblPr/>
      <w:tcPr>
        <w:tcBorders>
          <w:bottom w:val="single" w:sz="12" w:space="0" w:color="C2E193" w:themeColor="accent1" w:themeTint="99"/>
        </w:tcBorders>
      </w:tcPr>
    </w:tblStylePr>
    <w:tblStylePr w:type="lastRow">
      <w:rPr>
        <w:b/>
        <w:bCs/>
      </w:rPr>
      <w:tblPr/>
      <w:tcPr>
        <w:tcBorders>
          <w:top w:val="double" w:sz="4" w:space="0" w:color="C2E193" w:themeColor="accent1" w:themeTint="99"/>
        </w:tcBorders>
      </w:tc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GridTable6Colorful-Accent2">
    <w:name w:val="Grid Table 6 Colorful Accent 2"/>
    <w:basedOn w:val="TableNormal"/>
    <w:uiPriority w:val="51"/>
    <w:pPr>
      <w:spacing w:line="240" w:lineRule="auto"/>
    </w:pPr>
    <w:rPr>
      <w:color w:val="E08405" w:themeColor="accent2" w:themeShade="BF"/>
    </w:r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rPr>
      <w:tblPr/>
      <w:tcPr>
        <w:tcBorders>
          <w:bottom w:val="single" w:sz="12" w:space="0" w:color="FCCB88" w:themeColor="accent2" w:themeTint="99"/>
        </w:tcBorders>
      </w:tcPr>
    </w:tblStylePr>
    <w:tblStylePr w:type="lastRow">
      <w:rPr>
        <w:b/>
        <w:bCs/>
      </w:rPr>
      <w:tblPr/>
      <w:tcPr>
        <w:tcBorders>
          <w:top w:val="double" w:sz="4" w:space="0" w:color="FCCB88" w:themeColor="accent2" w:themeTint="99"/>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GridTable6Colorful-Accent3">
    <w:name w:val="Grid Table 6 Colorful Accent 3"/>
    <w:basedOn w:val="TableNormal"/>
    <w:uiPriority w:val="51"/>
    <w:pPr>
      <w:spacing w:line="240" w:lineRule="auto"/>
    </w:pPr>
    <w:rPr>
      <w:color w:val="A73C26" w:themeColor="accent3" w:themeShade="BF"/>
    </w:r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insideV w:val="single" w:sz="4" w:space="0" w:color="E49B8C" w:themeColor="accent3" w:themeTint="99"/>
      </w:tblBorders>
    </w:tblPr>
    <w:tblStylePr w:type="firstRow">
      <w:rPr>
        <w:b/>
        <w:bCs/>
      </w:rPr>
      <w:tblPr/>
      <w:tcPr>
        <w:tcBorders>
          <w:bottom w:val="single" w:sz="12" w:space="0" w:color="E49B8C" w:themeColor="accent3" w:themeTint="99"/>
        </w:tcBorders>
      </w:tcPr>
    </w:tblStylePr>
    <w:tblStylePr w:type="lastRow">
      <w:rPr>
        <w:b/>
        <w:bCs/>
      </w:rPr>
      <w:tblPr/>
      <w:tcPr>
        <w:tcBorders>
          <w:top w:val="double" w:sz="4" w:space="0" w:color="E49B8C" w:themeColor="accent3" w:themeTint="99"/>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GridTable6Colorful-Accent4">
    <w:name w:val="Grid Table 6 Colorful Accent 4"/>
    <w:basedOn w:val="TableNormal"/>
    <w:uiPriority w:val="51"/>
    <w:pPr>
      <w:spacing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GridTable6Colorful-Accent5">
    <w:name w:val="Grid Table 6 Colorful Accent 5"/>
    <w:basedOn w:val="TableNormal"/>
    <w:uiPriority w:val="51"/>
    <w:pPr>
      <w:spacing w:line="240" w:lineRule="auto"/>
    </w:pPr>
    <w:rPr>
      <w:color w:val="387AAA" w:themeColor="accent5" w:themeShade="BF"/>
    </w:rPr>
    <w:tblPr>
      <w:tblStyleRowBandSize w:val="1"/>
      <w:tblStyleColBandSize w:val="1"/>
      <w:tblBorders>
        <w:top w:val="single" w:sz="4" w:space="0" w:color="A1C5E0" w:themeColor="accent5" w:themeTint="99"/>
        <w:left w:val="single" w:sz="4" w:space="0" w:color="A1C5E0" w:themeColor="accent5" w:themeTint="99"/>
        <w:bottom w:val="single" w:sz="4" w:space="0" w:color="A1C5E0" w:themeColor="accent5" w:themeTint="99"/>
        <w:right w:val="single" w:sz="4" w:space="0" w:color="A1C5E0" w:themeColor="accent5" w:themeTint="99"/>
        <w:insideH w:val="single" w:sz="4" w:space="0" w:color="A1C5E0" w:themeColor="accent5" w:themeTint="99"/>
        <w:insideV w:val="single" w:sz="4" w:space="0" w:color="A1C5E0" w:themeColor="accent5" w:themeTint="99"/>
      </w:tblBorders>
    </w:tblPr>
    <w:tblStylePr w:type="firstRow">
      <w:rPr>
        <w:b/>
        <w:bCs/>
      </w:rPr>
      <w:tblPr/>
      <w:tcPr>
        <w:tcBorders>
          <w:bottom w:val="single" w:sz="12" w:space="0" w:color="A1C5E0" w:themeColor="accent5" w:themeTint="99"/>
        </w:tcBorders>
      </w:tcPr>
    </w:tblStylePr>
    <w:tblStylePr w:type="lastRow">
      <w:rPr>
        <w:b/>
        <w:bCs/>
      </w:rPr>
      <w:tblPr/>
      <w:tcPr>
        <w:tcBorders>
          <w:top w:val="double" w:sz="4" w:space="0" w:color="A1C5E0" w:themeColor="accent5" w:themeTint="99"/>
        </w:tcBorders>
      </w:tc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GridTable6Colorful-Accent6">
    <w:name w:val="Grid Table 6 Colorful Accent 6"/>
    <w:basedOn w:val="TableNormal"/>
    <w:uiPriority w:val="51"/>
    <w:pPr>
      <w:spacing w:line="240" w:lineRule="auto"/>
    </w:pPr>
    <w:rPr>
      <w:color w:val="53A67C" w:themeColor="accent6" w:themeShade="BF"/>
    </w:r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rPr>
      <w:tblPr/>
      <w:tcPr>
        <w:tcBorders>
          <w:bottom w:val="single" w:sz="12" w:space="0" w:color="B8DBCA" w:themeColor="accent6" w:themeTint="99"/>
        </w:tcBorders>
      </w:tcPr>
    </w:tblStylePr>
    <w:tblStylePr w:type="lastRow">
      <w:rPr>
        <w:b/>
        <w:bCs/>
      </w:rPr>
      <w:tblPr/>
      <w:tcPr>
        <w:tcBorders>
          <w:top w:val="double" w:sz="4" w:space="0" w:color="B8DBCA" w:themeColor="accent6" w:themeTint="99"/>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75A42E" w:themeColor="accent1" w:themeShade="BF"/>
    </w:rPr>
    <w:tblPr>
      <w:tblStyleRowBandSize w:val="1"/>
      <w:tblStyleColBandSize w:val="1"/>
      <w:tblBorders>
        <w:top w:val="single" w:sz="4" w:space="0" w:color="C2E193" w:themeColor="accent1" w:themeTint="99"/>
        <w:left w:val="single" w:sz="4" w:space="0" w:color="C2E193" w:themeColor="accent1" w:themeTint="99"/>
        <w:bottom w:val="single" w:sz="4" w:space="0" w:color="C2E193" w:themeColor="accent1" w:themeTint="99"/>
        <w:right w:val="single" w:sz="4" w:space="0" w:color="C2E193" w:themeColor="accent1" w:themeTint="99"/>
        <w:insideH w:val="single" w:sz="4" w:space="0" w:color="C2E193" w:themeColor="accent1" w:themeTint="99"/>
        <w:insideV w:val="single" w:sz="4" w:space="0" w:color="C2E19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5DB" w:themeFill="accent1" w:themeFillTint="33"/>
      </w:tcPr>
    </w:tblStylePr>
    <w:tblStylePr w:type="band1Horz">
      <w:tblPr/>
      <w:tcPr>
        <w:shd w:val="clear" w:color="auto" w:fill="EAF5DB" w:themeFill="accent1" w:themeFillTint="33"/>
      </w:tcPr>
    </w:tblStylePr>
    <w:tblStylePr w:type="neCell">
      <w:tblPr/>
      <w:tcPr>
        <w:tcBorders>
          <w:bottom w:val="single" w:sz="4" w:space="0" w:color="C2E193" w:themeColor="accent1" w:themeTint="99"/>
        </w:tcBorders>
      </w:tcPr>
    </w:tblStylePr>
    <w:tblStylePr w:type="nwCell">
      <w:tblPr/>
      <w:tcPr>
        <w:tcBorders>
          <w:bottom w:val="single" w:sz="4" w:space="0" w:color="C2E193" w:themeColor="accent1" w:themeTint="99"/>
        </w:tcBorders>
      </w:tcPr>
    </w:tblStylePr>
    <w:tblStylePr w:type="seCell">
      <w:tblPr/>
      <w:tcPr>
        <w:tcBorders>
          <w:top w:val="single" w:sz="4" w:space="0" w:color="C2E193" w:themeColor="accent1" w:themeTint="99"/>
        </w:tcBorders>
      </w:tcPr>
    </w:tblStylePr>
    <w:tblStylePr w:type="swCell">
      <w:tblPr/>
      <w:tcPr>
        <w:tcBorders>
          <w:top w:val="single" w:sz="4" w:space="0" w:color="C2E193" w:themeColor="accent1" w:themeTint="99"/>
        </w:tcBorders>
      </w:tcPr>
    </w:tblStylePr>
  </w:style>
  <w:style w:type="table" w:styleId="GridTable7Colorful-Accent2">
    <w:name w:val="Grid Table 7 Colorful Accent 2"/>
    <w:basedOn w:val="TableNormal"/>
    <w:uiPriority w:val="52"/>
    <w:pPr>
      <w:spacing w:line="240" w:lineRule="auto"/>
    </w:pPr>
    <w:rPr>
      <w:color w:val="E08405" w:themeColor="accent2" w:themeShade="BF"/>
    </w:r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DD7" w:themeFill="accent2" w:themeFillTint="33"/>
      </w:tcPr>
    </w:tblStylePr>
    <w:tblStylePr w:type="band1Horz">
      <w:tblPr/>
      <w:tcPr>
        <w:shd w:val="clear" w:color="auto" w:fill="FEEDD7" w:themeFill="accent2" w:themeFillTint="33"/>
      </w:tcPr>
    </w:tblStylePr>
    <w:tblStylePr w:type="neCell">
      <w:tblPr/>
      <w:tcPr>
        <w:tcBorders>
          <w:bottom w:val="single" w:sz="4" w:space="0" w:color="FCCB88" w:themeColor="accent2" w:themeTint="99"/>
        </w:tcBorders>
      </w:tcPr>
    </w:tblStylePr>
    <w:tblStylePr w:type="nwCell">
      <w:tblPr/>
      <w:tcPr>
        <w:tcBorders>
          <w:bottom w:val="single" w:sz="4" w:space="0" w:color="FCCB88" w:themeColor="accent2" w:themeTint="99"/>
        </w:tcBorders>
      </w:tcPr>
    </w:tblStylePr>
    <w:tblStylePr w:type="seCell">
      <w:tblPr/>
      <w:tcPr>
        <w:tcBorders>
          <w:top w:val="single" w:sz="4" w:space="0" w:color="FCCB88" w:themeColor="accent2" w:themeTint="99"/>
        </w:tcBorders>
      </w:tcPr>
    </w:tblStylePr>
    <w:tblStylePr w:type="swCell">
      <w:tblPr/>
      <w:tcPr>
        <w:tcBorders>
          <w:top w:val="single" w:sz="4" w:space="0" w:color="FCCB88" w:themeColor="accent2" w:themeTint="99"/>
        </w:tcBorders>
      </w:tcPr>
    </w:tblStylePr>
  </w:style>
  <w:style w:type="table" w:styleId="GridTable7Colorful-Accent3">
    <w:name w:val="Grid Table 7 Colorful Accent 3"/>
    <w:basedOn w:val="TableNormal"/>
    <w:uiPriority w:val="52"/>
    <w:pPr>
      <w:spacing w:line="240" w:lineRule="auto"/>
    </w:pPr>
    <w:rPr>
      <w:color w:val="A73C26" w:themeColor="accent3" w:themeShade="BF"/>
    </w:r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insideV w:val="single" w:sz="4" w:space="0" w:color="E49B8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DD8" w:themeFill="accent3" w:themeFillTint="33"/>
      </w:tcPr>
    </w:tblStylePr>
    <w:tblStylePr w:type="band1Horz">
      <w:tblPr/>
      <w:tcPr>
        <w:shd w:val="clear" w:color="auto" w:fill="F6DDD8" w:themeFill="accent3" w:themeFillTint="33"/>
      </w:tcPr>
    </w:tblStylePr>
    <w:tblStylePr w:type="neCell">
      <w:tblPr/>
      <w:tcPr>
        <w:tcBorders>
          <w:bottom w:val="single" w:sz="4" w:space="0" w:color="E49B8C" w:themeColor="accent3" w:themeTint="99"/>
        </w:tcBorders>
      </w:tcPr>
    </w:tblStylePr>
    <w:tblStylePr w:type="nwCell">
      <w:tblPr/>
      <w:tcPr>
        <w:tcBorders>
          <w:bottom w:val="single" w:sz="4" w:space="0" w:color="E49B8C" w:themeColor="accent3" w:themeTint="99"/>
        </w:tcBorders>
      </w:tcPr>
    </w:tblStylePr>
    <w:tblStylePr w:type="seCell">
      <w:tblPr/>
      <w:tcPr>
        <w:tcBorders>
          <w:top w:val="single" w:sz="4" w:space="0" w:color="E49B8C" w:themeColor="accent3" w:themeTint="99"/>
        </w:tcBorders>
      </w:tcPr>
    </w:tblStylePr>
    <w:tblStylePr w:type="swCell">
      <w:tblPr/>
      <w:tcPr>
        <w:tcBorders>
          <w:top w:val="single" w:sz="4" w:space="0" w:color="E49B8C" w:themeColor="accent3" w:themeTint="99"/>
        </w:tcBorders>
      </w:tcPr>
    </w:tblStylePr>
  </w:style>
  <w:style w:type="table" w:styleId="GridTable7Colorful-Accent4">
    <w:name w:val="Grid Table 7 Colorful Accent 4"/>
    <w:basedOn w:val="TableNormal"/>
    <w:uiPriority w:val="52"/>
    <w:pPr>
      <w:spacing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DDF6" w:themeFill="accent4" w:themeFillTint="33"/>
      </w:tcPr>
    </w:tblStylePr>
    <w:tblStylePr w:type="band1Horz">
      <w:tblPr/>
      <w:tcPr>
        <w:shd w:val="clear" w:color="auto" w:fill="EFDDF6" w:themeFill="accent4" w:themeFillTint="33"/>
      </w:tcPr>
    </w:tblStylePr>
    <w:tblStylePr w:type="neCell">
      <w:tblPr/>
      <w:tcPr>
        <w:tcBorders>
          <w:bottom w:val="single" w:sz="4" w:space="0" w:color="D09AE4" w:themeColor="accent4" w:themeTint="99"/>
        </w:tcBorders>
      </w:tcPr>
    </w:tblStylePr>
    <w:tblStylePr w:type="nwCell">
      <w:tblPr/>
      <w:tcPr>
        <w:tcBorders>
          <w:bottom w:val="single" w:sz="4" w:space="0" w:color="D09AE4" w:themeColor="accent4" w:themeTint="99"/>
        </w:tcBorders>
      </w:tcPr>
    </w:tblStylePr>
    <w:tblStylePr w:type="seCell">
      <w:tblPr/>
      <w:tcPr>
        <w:tcBorders>
          <w:top w:val="single" w:sz="4" w:space="0" w:color="D09AE4" w:themeColor="accent4" w:themeTint="99"/>
        </w:tcBorders>
      </w:tcPr>
    </w:tblStylePr>
    <w:tblStylePr w:type="swCell">
      <w:tblPr/>
      <w:tcPr>
        <w:tcBorders>
          <w:top w:val="single" w:sz="4" w:space="0" w:color="D09AE4" w:themeColor="accent4" w:themeTint="99"/>
        </w:tcBorders>
      </w:tcPr>
    </w:tblStylePr>
  </w:style>
  <w:style w:type="table" w:styleId="GridTable7Colorful-Accent5">
    <w:name w:val="Grid Table 7 Colorful Accent 5"/>
    <w:basedOn w:val="TableNormal"/>
    <w:uiPriority w:val="52"/>
    <w:pPr>
      <w:spacing w:line="240" w:lineRule="auto"/>
    </w:pPr>
    <w:rPr>
      <w:color w:val="387AAA" w:themeColor="accent5" w:themeShade="BF"/>
    </w:rPr>
    <w:tblPr>
      <w:tblStyleRowBandSize w:val="1"/>
      <w:tblStyleColBandSize w:val="1"/>
      <w:tblBorders>
        <w:top w:val="single" w:sz="4" w:space="0" w:color="A1C5E0" w:themeColor="accent5" w:themeTint="99"/>
        <w:left w:val="single" w:sz="4" w:space="0" w:color="A1C5E0" w:themeColor="accent5" w:themeTint="99"/>
        <w:bottom w:val="single" w:sz="4" w:space="0" w:color="A1C5E0" w:themeColor="accent5" w:themeTint="99"/>
        <w:right w:val="single" w:sz="4" w:space="0" w:color="A1C5E0" w:themeColor="accent5" w:themeTint="99"/>
        <w:insideH w:val="single" w:sz="4" w:space="0" w:color="A1C5E0" w:themeColor="accent5" w:themeTint="99"/>
        <w:insideV w:val="single" w:sz="4" w:space="0" w:color="A1C5E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4" w:themeFill="accent5" w:themeFillTint="33"/>
      </w:tcPr>
    </w:tblStylePr>
    <w:tblStylePr w:type="band1Horz">
      <w:tblPr/>
      <w:tcPr>
        <w:shd w:val="clear" w:color="auto" w:fill="DFEBF4" w:themeFill="accent5" w:themeFillTint="33"/>
      </w:tcPr>
    </w:tblStylePr>
    <w:tblStylePr w:type="neCell">
      <w:tblPr/>
      <w:tcPr>
        <w:tcBorders>
          <w:bottom w:val="single" w:sz="4" w:space="0" w:color="A1C5E0" w:themeColor="accent5" w:themeTint="99"/>
        </w:tcBorders>
      </w:tcPr>
    </w:tblStylePr>
    <w:tblStylePr w:type="nwCell">
      <w:tblPr/>
      <w:tcPr>
        <w:tcBorders>
          <w:bottom w:val="single" w:sz="4" w:space="0" w:color="A1C5E0" w:themeColor="accent5" w:themeTint="99"/>
        </w:tcBorders>
      </w:tcPr>
    </w:tblStylePr>
    <w:tblStylePr w:type="seCell">
      <w:tblPr/>
      <w:tcPr>
        <w:tcBorders>
          <w:top w:val="single" w:sz="4" w:space="0" w:color="A1C5E0" w:themeColor="accent5" w:themeTint="99"/>
        </w:tcBorders>
      </w:tcPr>
    </w:tblStylePr>
    <w:tblStylePr w:type="swCell">
      <w:tblPr/>
      <w:tcPr>
        <w:tcBorders>
          <w:top w:val="single" w:sz="4" w:space="0" w:color="A1C5E0" w:themeColor="accent5" w:themeTint="99"/>
        </w:tcBorders>
      </w:tcPr>
    </w:tblStylePr>
  </w:style>
  <w:style w:type="table" w:styleId="GridTable7Colorful-Accent6">
    <w:name w:val="Grid Table 7 Colorful Accent 6"/>
    <w:basedOn w:val="TableNormal"/>
    <w:uiPriority w:val="52"/>
    <w:pPr>
      <w:spacing w:line="240" w:lineRule="auto"/>
    </w:pPr>
    <w:rPr>
      <w:color w:val="53A67C" w:themeColor="accent6" w:themeShade="BF"/>
    </w:r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F3ED" w:themeFill="accent6" w:themeFillTint="33"/>
      </w:tcPr>
    </w:tblStylePr>
    <w:tblStylePr w:type="band1Horz">
      <w:tblPr/>
      <w:tcPr>
        <w:shd w:val="clear" w:color="auto" w:fill="E7F3ED" w:themeFill="accent6" w:themeFillTint="33"/>
      </w:tcPr>
    </w:tblStylePr>
    <w:tblStylePr w:type="neCell">
      <w:tblPr/>
      <w:tcPr>
        <w:tcBorders>
          <w:bottom w:val="single" w:sz="4" w:space="0" w:color="B8DBCA" w:themeColor="accent6" w:themeTint="99"/>
        </w:tcBorders>
      </w:tcPr>
    </w:tblStylePr>
    <w:tblStylePr w:type="nwCell">
      <w:tblPr/>
      <w:tcPr>
        <w:tcBorders>
          <w:bottom w:val="single" w:sz="4" w:space="0" w:color="B8DBCA" w:themeColor="accent6" w:themeTint="99"/>
        </w:tcBorders>
      </w:tcPr>
    </w:tblStylePr>
    <w:tblStylePr w:type="seCell">
      <w:tblPr/>
      <w:tcPr>
        <w:tcBorders>
          <w:top w:val="single" w:sz="4" w:space="0" w:color="B8DBCA" w:themeColor="accent6" w:themeTint="99"/>
        </w:tcBorders>
      </w:tcPr>
    </w:tblStylePr>
    <w:tblStylePr w:type="swCell">
      <w:tblPr/>
      <w:tcPr>
        <w:tcBorders>
          <w:top w:val="single" w:sz="4" w:space="0" w:color="B8DBCA" w:themeColor="accent6" w:themeTint="99"/>
        </w:tcBorders>
      </w:tcPr>
    </w:tblStylePr>
  </w:style>
  <w:style w:type="character" w:customStyle="1" w:styleId="Heading3Char">
    <w:name w:val="Heading 3 Char"/>
    <w:basedOn w:val="DefaultParagraphFont"/>
    <w:link w:val="Heading3"/>
    <w:uiPriority w:val="9"/>
    <w:rsid w:val="00443371"/>
    <w:rPr>
      <w:rFonts w:asciiTheme="majorHAnsi" w:eastAsiaTheme="majorEastAsia" w:hAnsiTheme="majorHAnsi" w:cstheme="majorBidi"/>
      <w:color w:val="75A42E" w:themeColor="accent1" w:themeShade="BF"/>
      <w:sz w:val="28"/>
      <w:szCs w:val="28"/>
    </w:rPr>
  </w:style>
  <w:style w:type="character" w:customStyle="1" w:styleId="Heading4Char">
    <w:name w:val="Heading 4 Char"/>
    <w:basedOn w:val="DefaultParagraphFont"/>
    <w:link w:val="Heading4"/>
    <w:uiPriority w:val="9"/>
    <w:rsid w:val="00443371"/>
    <w:rPr>
      <w:rFonts w:asciiTheme="majorHAnsi" w:eastAsiaTheme="majorEastAsia" w:hAnsiTheme="majorHAnsi" w:cstheme="majorBidi"/>
      <w:color w:val="75A42E" w:themeColor="accent1" w:themeShade="BF"/>
      <w:sz w:val="24"/>
      <w:szCs w:val="24"/>
    </w:rPr>
  </w:style>
  <w:style w:type="character" w:customStyle="1" w:styleId="Heading5Char">
    <w:name w:val="Heading 5 Char"/>
    <w:basedOn w:val="DefaultParagraphFont"/>
    <w:link w:val="Heading5"/>
    <w:uiPriority w:val="9"/>
    <w:semiHidden/>
    <w:rsid w:val="00443371"/>
    <w:rPr>
      <w:rFonts w:asciiTheme="majorHAnsi" w:eastAsiaTheme="majorEastAsia" w:hAnsiTheme="majorHAnsi" w:cstheme="majorBidi"/>
      <w:caps/>
      <w:color w:val="75A42E" w:themeColor="accent1" w:themeShade="BF"/>
    </w:rPr>
  </w:style>
  <w:style w:type="character" w:customStyle="1" w:styleId="Heading6Char">
    <w:name w:val="Heading 6 Char"/>
    <w:basedOn w:val="DefaultParagraphFont"/>
    <w:link w:val="Heading6"/>
    <w:uiPriority w:val="9"/>
    <w:semiHidden/>
    <w:rsid w:val="00443371"/>
    <w:rPr>
      <w:rFonts w:asciiTheme="majorHAnsi" w:eastAsiaTheme="majorEastAsia" w:hAnsiTheme="majorHAnsi" w:cstheme="majorBidi"/>
      <w:i/>
      <w:iCs/>
      <w:caps/>
      <w:color w:val="4E6E1E" w:themeColor="accent1" w:themeShade="80"/>
    </w:rPr>
  </w:style>
  <w:style w:type="character" w:customStyle="1" w:styleId="Heading7Char">
    <w:name w:val="Heading 7 Char"/>
    <w:basedOn w:val="DefaultParagraphFont"/>
    <w:link w:val="Heading7"/>
    <w:uiPriority w:val="9"/>
    <w:semiHidden/>
    <w:rsid w:val="00443371"/>
    <w:rPr>
      <w:rFonts w:asciiTheme="majorHAnsi" w:eastAsiaTheme="majorEastAsia" w:hAnsiTheme="majorHAnsi" w:cstheme="majorBidi"/>
      <w:b/>
      <w:bCs/>
      <w:color w:val="4E6E1E" w:themeColor="accent1" w:themeShade="80"/>
    </w:rPr>
  </w:style>
  <w:style w:type="character" w:customStyle="1" w:styleId="Heading8Char">
    <w:name w:val="Heading 8 Char"/>
    <w:basedOn w:val="DefaultParagraphFont"/>
    <w:link w:val="Heading8"/>
    <w:uiPriority w:val="9"/>
    <w:semiHidden/>
    <w:rsid w:val="00443371"/>
    <w:rPr>
      <w:rFonts w:asciiTheme="majorHAnsi" w:eastAsiaTheme="majorEastAsia" w:hAnsiTheme="majorHAnsi" w:cstheme="majorBidi"/>
      <w:b/>
      <w:bCs/>
      <w:i/>
      <w:iCs/>
      <w:color w:val="4E6E1E" w:themeColor="accent1" w:themeShade="80"/>
    </w:rPr>
  </w:style>
  <w:style w:type="character" w:customStyle="1" w:styleId="Heading9Char">
    <w:name w:val="Heading 9 Char"/>
    <w:basedOn w:val="DefaultParagraphFont"/>
    <w:link w:val="Heading9"/>
    <w:uiPriority w:val="9"/>
    <w:semiHidden/>
    <w:rsid w:val="00443371"/>
    <w:rPr>
      <w:rFonts w:asciiTheme="majorHAnsi" w:eastAsiaTheme="majorEastAsia" w:hAnsiTheme="majorHAnsi" w:cstheme="majorBidi"/>
      <w:i/>
      <w:iCs/>
      <w:color w:val="4E6E1E" w:themeColor="accent1" w:themeShade="8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line="240" w:lineRule="auto"/>
      <w:ind w:left="220" w:hanging="220"/>
    </w:pPr>
  </w:style>
  <w:style w:type="paragraph" w:styleId="Index2">
    <w:name w:val="index 2"/>
    <w:basedOn w:val="Normal"/>
    <w:next w:val="Normal"/>
    <w:autoRedefine/>
    <w:uiPriority w:val="99"/>
    <w:semiHidden/>
    <w:unhideWhenUsed/>
    <w:pPr>
      <w:spacing w:line="240" w:lineRule="auto"/>
      <w:ind w:left="440" w:hanging="220"/>
    </w:pPr>
  </w:style>
  <w:style w:type="paragraph" w:styleId="Index3">
    <w:name w:val="index 3"/>
    <w:basedOn w:val="Normal"/>
    <w:next w:val="Normal"/>
    <w:autoRedefine/>
    <w:uiPriority w:val="99"/>
    <w:semiHidden/>
    <w:unhideWhenUsed/>
    <w:pPr>
      <w:spacing w:line="240" w:lineRule="auto"/>
      <w:ind w:left="660" w:hanging="220"/>
    </w:pPr>
  </w:style>
  <w:style w:type="paragraph" w:styleId="Index4">
    <w:name w:val="index 4"/>
    <w:basedOn w:val="Normal"/>
    <w:next w:val="Normal"/>
    <w:autoRedefine/>
    <w:uiPriority w:val="99"/>
    <w:semiHidden/>
    <w:unhideWhenUsed/>
    <w:pPr>
      <w:spacing w:line="240" w:lineRule="auto"/>
      <w:ind w:left="880" w:hanging="220"/>
    </w:pPr>
  </w:style>
  <w:style w:type="paragraph" w:styleId="Index5">
    <w:name w:val="index 5"/>
    <w:basedOn w:val="Normal"/>
    <w:next w:val="Normal"/>
    <w:autoRedefine/>
    <w:uiPriority w:val="99"/>
    <w:semiHidden/>
    <w:unhideWhenUsed/>
    <w:pPr>
      <w:spacing w:line="240" w:lineRule="auto"/>
      <w:ind w:left="1100" w:hanging="220"/>
    </w:pPr>
  </w:style>
  <w:style w:type="paragraph" w:styleId="Index6">
    <w:name w:val="index 6"/>
    <w:basedOn w:val="Normal"/>
    <w:next w:val="Normal"/>
    <w:autoRedefine/>
    <w:uiPriority w:val="99"/>
    <w:semiHidden/>
    <w:unhideWhenUsed/>
    <w:pPr>
      <w:spacing w:line="240" w:lineRule="auto"/>
      <w:ind w:left="1320" w:hanging="220"/>
    </w:pPr>
  </w:style>
  <w:style w:type="paragraph" w:styleId="Index7">
    <w:name w:val="index 7"/>
    <w:basedOn w:val="Normal"/>
    <w:next w:val="Normal"/>
    <w:autoRedefine/>
    <w:uiPriority w:val="99"/>
    <w:semiHidden/>
    <w:unhideWhenUsed/>
    <w:pPr>
      <w:spacing w:line="240" w:lineRule="auto"/>
      <w:ind w:left="1540" w:hanging="220"/>
    </w:pPr>
  </w:style>
  <w:style w:type="paragraph" w:styleId="Index8">
    <w:name w:val="index 8"/>
    <w:basedOn w:val="Normal"/>
    <w:next w:val="Normal"/>
    <w:autoRedefine/>
    <w:uiPriority w:val="99"/>
    <w:semiHidden/>
    <w:unhideWhenUsed/>
    <w:pPr>
      <w:spacing w:line="240" w:lineRule="auto"/>
      <w:ind w:left="1760" w:hanging="220"/>
    </w:pPr>
  </w:style>
  <w:style w:type="paragraph" w:styleId="Index9">
    <w:name w:val="index 9"/>
    <w:basedOn w:val="Normal"/>
    <w:next w:val="Normal"/>
    <w:autoRedefine/>
    <w:uiPriority w:val="99"/>
    <w:semiHidden/>
    <w:unhideWhenUsed/>
    <w:pPr>
      <w:spacing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43371"/>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IntenseQuoteChar">
    <w:name w:val="Intense Quote Char"/>
    <w:basedOn w:val="DefaultParagraphFont"/>
    <w:link w:val="IntenseQuote"/>
    <w:uiPriority w:val="30"/>
    <w:rsid w:val="00443371"/>
    <w:rPr>
      <w:rFonts w:asciiTheme="majorHAnsi" w:eastAsiaTheme="majorEastAsia" w:hAnsiTheme="majorHAnsi" w:cstheme="majorBidi"/>
      <w:color w:val="134770" w:themeColor="text2"/>
      <w:spacing w:val="-6"/>
      <w:sz w:val="32"/>
      <w:szCs w:val="32"/>
    </w:rPr>
  </w:style>
  <w:style w:type="character" w:styleId="IntenseReference">
    <w:name w:val="Intense Reference"/>
    <w:basedOn w:val="DefaultParagraphFont"/>
    <w:uiPriority w:val="32"/>
    <w:qFormat/>
    <w:rsid w:val="00443371"/>
    <w:rPr>
      <w:b/>
      <w:bCs/>
      <w:smallCaps/>
      <w:color w:val="134770" w:themeColor="text2"/>
      <w:u w:val="single"/>
    </w:rPr>
  </w:style>
  <w:style w:type="table" w:styleId="LightGrid">
    <w:name w:val="Light Grid"/>
    <w:basedOn w:val="TableNormal"/>
    <w:uiPriority w:val="62"/>
    <w:semiHidden/>
    <w:unhideWhenUs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line="240" w:lineRule="auto"/>
    </w:pPr>
    <w:tblPr>
      <w:tblStyleRowBandSize w:val="1"/>
      <w:tblStyleColBandSize w:val="1"/>
      <w:tblBorders>
        <w:top w:val="single" w:sz="8" w:space="0" w:color="9ACD4C" w:themeColor="accent1"/>
        <w:left w:val="single" w:sz="8" w:space="0" w:color="9ACD4C" w:themeColor="accent1"/>
        <w:bottom w:val="single" w:sz="8" w:space="0" w:color="9ACD4C" w:themeColor="accent1"/>
        <w:right w:val="single" w:sz="8" w:space="0" w:color="9ACD4C" w:themeColor="accent1"/>
        <w:insideH w:val="single" w:sz="8" w:space="0" w:color="9ACD4C" w:themeColor="accent1"/>
        <w:insideV w:val="single" w:sz="8" w:space="0" w:color="9ACD4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ACD4C" w:themeColor="accent1"/>
          <w:left w:val="single" w:sz="8" w:space="0" w:color="9ACD4C" w:themeColor="accent1"/>
          <w:bottom w:val="single" w:sz="18" w:space="0" w:color="9ACD4C" w:themeColor="accent1"/>
          <w:right w:val="single" w:sz="8" w:space="0" w:color="9ACD4C" w:themeColor="accent1"/>
          <w:insideH w:val="nil"/>
          <w:insideV w:val="single" w:sz="8" w:space="0" w:color="9ACD4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ACD4C" w:themeColor="accent1"/>
          <w:left w:val="single" w:sz="8" w:space="0" w:color="9ACD4C" w:themeColor="accent1"/>
          <w:bottom w:val="single" w:sz="8" w:space="0" w:color="9ACD4C" w:themeColor="accent1"/>
          <w:right w:val="single" w:sz="8" w:space="0" w:color="9ACD4C" w:themeColor="accent1"/>
          <w:insideH w:val="nil"/>
          <w:insideV w:val="single" w:sz="8" w:space="0" w:color="9ACD4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tcPr>
    </w:tblStylePr>
    <w:tblStylePr w:type="band1Vert">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shd w:val="clear" w:color="auto" w:fill="E5F2D2" w:themeFill="accent1" w:themeFillTint="3F"/>
      </w:tcPr>
    </w:tblStylePr>
    <w:tblStylePr w:type="band1Horz">
      <w:tblPr/>
      <w:tcPr>
        <w:tcBorders>
          <w:top w:val="single" w:sz="8" w:space="0" w:color="9ACD4C" w:themeColor="accent1"/>
          <w:left w:val="single" w:sz="8" w:space="0" w:color="9ACD4C" w:themeColor="accent1"/>
          <w:bottom w:val="single" w:sz="8" w:space="0" w:color="9ACD4C" w:themeColor="accent1"/>
          <w:right w:val="single" w:sz="8" w:space="0" w:color="9ACD4C" w:themeColor="accent1"/>
          <w:insideV w:val="single" w:sz="8" w:space="0" w:color="9ACD4C" w:themeColor="accent1"/>
        </w:tcBorders>
        <w:shd w:val="clear" w:color="auto" w:fill="E5F2D2" w:themeFill="accent1" w:themeFillTint="3F"/>
      </w:tcPr>
    </w:tblStylePr>
    <w:tblStylePr w:type="band2Horz">
      <w:tblPr/>
      <w:tcPr>
        <w:tcBorders>
          <w:top w:val="single" w:sz="8" w:space="0" w:color="9ACD4C" w:themeColor="accent1"/>
          <w:left w:val="single" w:sz="8" w:space="0" w:color="9ACD4C" w:themeColor="accent1"/>
          <w:bottom w:val="single" w:sz="8" w:space="0" w:color="9ACD4C" w:themeColor="accent1"/>
          <w:right w:val="single" w:sz="8" w:space="0" w:color="9ACD4C" w:themeColor="accent1"/>
          <w:insideV w:val="single" w:sz="8" w:space="0" w:color="9ACD4C" w:themeColor="accent1"/>
        </w:tcBorders>
      </w:tcPr>
    </w:tblStylePr>
  </w:style>
  <w:style w:type="table" w:styleId="LightGrid-Accent2">
    <w:name w:val="Light Grid Accent 2"/>
    <w:basedOn w:val="TableNormal"/>
    <w:uiPriority w:val="62"/>
    <w:semiHidden/>
    <w:unhideWhenUsed/>
    <w:pPr>
      <w:spacing w:line="240" w:lineRule="auto"/>
    </w:pPr>
    <w:tblPr>
      <w:tblStyleRowBandSize w:val="1"/>
      <w:tblStyleColBandSize w:val="1"/>
      <w:tblBorders>
        <w:top w:val="single" w:sz="8" w:space="0" w:color="FAA93A" w:themeColor="accent2"/>
        <w:left w:val="single" w:sz="8" w:space="0" w:color="FAA93A" w:themeColor="accent2"/>
        <w:bottom w:val="single" w:sz="8" w:space="0" w:color="FAA93A" w:themeColor="accent2"/>
        <w:right w:val="single" w:sz="8" w:space="0" w:color="FAA93A" w:themeColor="accent2"/>
        <w:insideH w:val="single" w:sz="8" w:space="0" w:color="FAA93A" w:themeColor="accent2"/>
        <w:insideV w:val="single" w:sz="8" w:space="0" w:color="FAA93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AA93A" w:themeColor="accent2"/>
          <w:left w:val="single" w:sz="8" w:space="0" w:color="FAA93A" w:themeColor="accent2"/>
          <w:bottom w:val="single" w:sz="18" w:space="0" w:color="FAA93A" w:themeColor="accent2"/>
          <w:right w:val="single" w:sz="8" w:space="0" w:color="FAA93A" w:themeColor="accent2"/>
          <w:insideH w:val="nil"/>
          <w:insideV w:val="single" w:sz="8" w:space="0" w:color="FAA93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A93A" w:themeColor="accent2"/>
          <w:left w:val="single" w:sz="8" w:space="0" w:color="FAA93A" w:themeColor="accent2"/>
          <w:bottom w:val="single" w:sz="8" w:space="0" w:color="FAA93A" w:themeColor="accent2"/>
          <w:right w:val="single" w:sz="8" w:space="0" w:color="FAA93A" w:themeColor="accent2"/>
          <w:insideH w:val="nil"/>
          <w:insideV w:val="single" w:sz="8" w:space="0" w:color="FAA93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tcPr>
    </w:tblStylePr>
    <w:tblStylePr w:type="band1Vert">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shd w:val="clear" w:color="auto" w:fill="FDE9CE" w:themeFill="accent2" w:themeFillTint="3F"/>
      </w:tcPr>
    </w:tblStylePr>
    <w:tblStylePr w:type="band1Horz">
      <w:tblPr/>
      <w:tcPr>
        <w:tcBorders>
          <w:top w:val="single" w:sz="8" w:space="0" w:color="FAA93A" w:themeColor="accent2"/>
          <w:left w:val="single" w:sz="8" w:space="0" w:color="FAA93A" w:themeColor="accent2"/>
          <w:bottom w:val="single" w:sz="8" w:space="0" w:color="FAA93A" w:themeColor="accent2"/>
          <w:right w:val="single" w:sz="8" w:space="0" w:color="FAA93A" w:themeColor="accent2"/>
          <w:insideV w:val="single" w:sz="8" w:space="0" w:color="FAA93A" w:themeColor="accent2"/>
        </w:tcBorders>
        <w:shd w:val="clear" w:color="auto" w:fill="FDE9CE" w:themeFill="accent2" w:themeFillTint="3F"/>
      </w:tcPr>
    </w:tblStylePr>
    <w:tblStylePr w:type="band2Horz">
      <w:tblPr/>
      <w:tcPr>
        <w:tcBorders>
          <w:top w:val="single" w:sz="8" w:space="0" w:color="FAA93A" w:themeColor="accent2"/>
          <w:left w:val="single" w:sz="8" w:space="0" w:color="FAA93A" w:themeColor="accent2"/>
          <w:bottom w:val="single" w:sz="8" w:space="0" w:color="FAA93A" w:themeColor="accent2"/>
          <w:right w:val="single" w:sz="8" w:space="0" w:color="FAA93A" w:themeColor="accent2"/>
          <w:insideV w:val="single" w:sz="8" w:space="0" w:color="FAA93A" w:themeColor="accent2"/>
        </w:tcBorders>
      </w:tcPr>
    </w:tblStylePr>
  </w:style>
  <w:style w:type="table" w:styleId="LightGrid-Accent3">
    <w:name w:val="Light Grid Accent 3"/>
    <w:basedOn w:val="TableNormal"/>
    <w:uiPriority w:val="62"/>
    <w:semiHidden/>
    <w:unhideWhenUsed/>
    <w:pPr>
      <w:spacing w:line="240" w:lineRule="auto"/>
    </w:pPr>
    <w:tblPr>
      <w:tblStyleRowBandSize w:val="1"/>
      <w:tblStyleColBandSize w:val="1"/>
      <w:tblBorders>
        <w:top w:val="single" w:sz="8" w:space="0" w:color="D35940" w:themeColor="accent3"/>
        <w:left w:val="single" w:sz="8" w:space="0" w:color="D35940" w:themeColor="accent3"/>
        <w:bottom w:val="single" w:sz="8" w:space="0" w:color="D35940" w:themeColor="accent3"/>
        <w:right w:val="single" w:sz="8" w:space="0" w:color="D35940" w:themeColor="accent3"/>
        <w:insideH w:val="single" w:sz="8" w:space="0" w:color="D35940" w:themeColor="accent3"/>
        <w:insideV w:val="single" w:sz="8" w:space="0" w:color="D3594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35940" w:themeColor="accent3"/>
          <w:left w:val="single" w:sz="8" w:space="0" w:color="D35940" w:themeColor="accent3"/>
          <w:bottom w:val="single" w:sz="18" w:space="0" w:color="D35940" w:themeColor="accent3"/>
          <w:right w:val="single" w:sz="8" w:space="0" w:color="D35940" w:themeColor="accent3"/>
          <w:insideH w:val="nil"/>
          <w:insideV w:val="single" w:sz="8" w:space="0" w:color="D3594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5940" w:themeColor="accent3"/>
          <w:left w:val="single" w:sz="8" w:space="0" w:color="D35940" w:themeColor="accent3"/>
          <w:bottom w:val="single" w:sz="8" w:space="0" w:color="D35940" w:themeColor="accent3"/>
          <w:right w:val="single" w:sz="8" w:space="0" w:color="D35940" w:themeColor="accent3"/>
          <w:insideH w:val="nil"/>
          <w:insideV w:val="single" w:sz="8" w:space="0" w:color="D3594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tcPr>
    </w:tblStylePr>
    <w:tblStylePr w:type="band1Vert">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shd w:val="clear" w:color="auto" w:fill="F4D5CF" w:themeFill="accent3" w:themeFillTint="3F"/>
      </w:tcPr>
    </w:tblStylePr>
    <w:tblStylePr w:type="band1Horz">
      <w:tblPr/>
      <w:tcPr>
        <w:tcBorders>
          <w:top w:val="single" w:sz="8" w:space="0" w:color="D35940" w:themeColor="accent3"/>
          <w:left w:val="single" w:sz="8" w:space="0" w:color="D35940" w:themeColor="accent3"/>
          <w:bottom w:val="single" w:sz="8" w:space="0" w:color="D35940" w:themeColor="accent3"/>
          <w:right w:val="single" w:sz="8" w:space="0" w:color="D35940" w:themeColor="accent3"/>
          <w:insideV w:val="single" w:sz="8" w:space="0" w:color="D35940" w:themeColor="accent3"/>
        </w:tcBorders>
        <w:shd w:val="clear" w:color="auto" w:fill="F4D5CF" w:themeFill="accent3" w:themeFillTint="3F"/>
      </w:tcPr>
    </w:tblStylePr>
    <w:tblStylePr w:type="band2Horz">
      <w:tblPr/>
      <w:tcPr>
        <w:tcBorders>
          <w:top w:val="single" w:sz="8" w:space="0" w:color="D35940" w:themeColor="accent3"/>
          <w:left w:val="single" w:sz="8" w:space="0" w:color="D35940" w:themeColor="accent3"/>
          <w:bottom w:val="single" w:sz="8" w:space="0" w:color="D35940" w:themeColor="accent3"/>
          <w:right w:val="single" w:sz="8" w:space="0" w:color="D35940" w:themeColor="accent3"/>
          <w:insideV w:val="single" w:sz="8" w:space="0" w:color="D35940" w:themeColor="accent3"/>
        </w:tcBorders>
      </w:tcPr>
    </w:tblStylePr>
  </w:style>
  <w:style w:type="table" w:styleId="LightGrid-Accent4">
    <w:name w:val="Light Grid Accent 4"/>
    <w:basedOn w:val="TableNormal"/>
    <w:uiPriority w:val="62"/>
    <w:semiHidden/>
    <w:unhideWhenUsed/>
    <w:pPr>
      <w:spacing w:line="240" w:lineRule="auto"/>
    </w:pPr>
    <w:tblPr>
      <w:tblStyleRowBandSize w:val="1"/>
      <w:tblStyleColBandSize w:val="1"/>
      <w:tblBorders>
        <w:top w:val="single" w:sz="8" w:space="0" w:color="B258D3" w:themeColor="accent4"/>
        <w:left w:val="single" w:sz="8" w:space="0" w:color="B258D3" w:themeColor="accent4"/>
        <w:bottom w:val="single" w:sz="8" w:space="0" w:color="B258D3" w:themeColor="accent4"/>
        <w:right w:val="single" w:sz="8" w:space="0" w:color="B258D3" w:themeColor="accent4"/>
        <w:insideH w:val="single" w:sz="8" w:space="0" w:color="B258D3" w:themeColor="accent4"/>
        <w:insideV w:val="single" w:sz="8" w:space="0" w:color="B258D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58D3" w:themeColor="accent4"/>
          <w:left w:val="single" w:sz="8" w:space="0" w:color="B258D3" w:themeColor="accent4"/>
          <w:bottom w:val="single" w:sz="18" w:space="0" w:color="B258D3" w:themeColor="accent4"/>
          <w:right w:val="single" w:sz="8" w:space="0" w:color="B258D3" w:themeColor="accent4"/>
          <w:insideH w:val="nil"/>
          <w:insideV w:val="single" w:sz="8" w:space="0" w:color="B258D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58D3" w:themeColor="accent4"/>
          <w:left w:val="single" w:sz="8" w:space="0" w:color="B258D3" w:themeColor="accent4"/>
          <w:bottom w:val="single" w:sz="8" w:space="0" w:color="B258D3" w:themeColor="accent4"/>
          <w:right w:val="single" w:sz="8" w:space="0" w:color="B258D3" w:themeColor="accent4"/>
          <w:insideH w:val="nil"/>
          <w:insideV w:val="single" w:sz="8" w:space="0" w:color="B258D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tcPr>
    </w:tblStylePr>
    <w:tblStylePr w:type="band1Vert">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shd w:val="clear" w:color="auto" w:fill="EBD5F4" w:themeFill="accent4" w:themeFillTint="3F"/>
      </w:tcPr>
    </w:tblStylePr>
    <w:tblStylePr w:type="band1Horz">
      <w:tblPr/>
      <w:tcPr>
        <w:tcBorders>
          <w:top w:val="single" w:sz="8" w:space="0" w:color="B258D3" w:themeColor="accent4"/>
          <w:left w:val="single" w:sz="8" w:space="0" w:color="B258D3" w:themeColor="accent4"/>
          <w:bottom w:val="single" w:sz="8" w:space="0" w:color="B258D3" w:themeColor="accent4"/>
          <w:right w:val="single" w:sz="8" w:space="0" w:color="B258D3" w:themeColor="accent4"/>
          <w:insideV w:val="single" w:sz="8" w:space="0" w:color="B258D3" w:themeColor="accent4"/>
        </w:tcBorders>
        <w:shd w:val="clear" w:color="auto" w:fill="EBD5F4" w:themeFill="accent4" w:themeFillTint="3F"/>
      </w:tcPr>
    </w:tblStylePr>
    <w:tblStylePr w:type="band2Horz">
      <w:tblPr/>
      <w:tcPr>
        <w:tcBorders>
          <w:top w:val="single" w:sz="8" w:space="0" w:color="B258D3" w:themeColor="accent4"/>
          <w:left w:val="single" w:sz="8" w:space="0" w:color="B258D3" w:themeColor="accent4"/>
          <w:bottom w:val="single" w:sz="8" w:space="0" w:color="B258D3" w:themeColor="accent4"/>
          <w:right w:val="single" w:sz="8" w:space="0" w:color="B258D3" w:themeColor="accent4"/>
          <w:insideV w:val="single" w:sz="8" w:space="0" w:color="B258D3" w:themeColor="accent4"/>
        </w:tcBorders>
      </w:tcPr>
    </w:tblStylePr>
  </w:style>
  <w:style w:type="table" w:styleId="LightGrid-Accent5">
    <w:name w:val="Light Grid Accent 5"/>
    <w:basedOn w:val="TableNormal"/>
    <w:uiPriority w:val="62"/>
    <w:semiHidden/>
    <w:unhideWhenUsed/>
    <w:pPr>
      <w:spacing w:line="240" w:lineRule="auto"/>
    </w:pPr>
    <w:tblPr>
      <w:tblStyleRowBandSize w:val="1"/>
      <w:tblStyleColBandSize w:val="1"/>
      <w:tblBorders>
        <w:top w:val="single" w:sz="8" w:space="0" w:color="63A0CC" w:themeColor="accent5"/>
        <w:left w:val="single" w:sz="8" w:space="0" w:color="63A0CC" w:themeColor="accent5"/>
        <w:bottom w:val="single" w:sz="8" w:space="0" w:color="63A0CC" w:themeColor="accent5"/>
        <w:right w:val="single" w:sz="8" w:space="0" w:color="63A0CC" w:themeColor="accent5"/>
        <w:insideH w:val="single" w:sz="8" w:space="0" w:color="63A0CC" w:themeColor="accent5"/>
        <w:insideV w:val="single" w:sz="8" w:space="0" w:color="63A0C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3A0CC" w:themeColor="accent5"/>
          <w:left w:val="single" w:sz="8" w:space="0" w:color="63A0CC" w:themeColor="accent5"/>
          <w:bottom w:val="single" w:sz="18" w:space="0" w:color="63A0CC" w:themeColor="accent5"/>
          <w:right w:val="single" w:sz="8" w:space="0" w:color="63A0CC" w:themeColor="accent5"/>
          <w:insideH w:val="nil"/>
          <w:insideV w:val="single" w:sz="8" w:space="0" w:color="63A0C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3A0CC" w:themeColor="accent5"/>
          <w:left w:val="single" w:sz="8" w:space="0" w:color="63A0CC" w:themeColor="accent5"/>
          <w:bottom w:val="single" w:sz="8" w:space="0" w:color="63A0CC" w:themeColor="accent5"/>
          <w:right w:val="single" w:sz="8" w:space="0" w:color="63A0CC" w:themeColor="accent5"/>
          <w:insideH w:val="nil"/>
          <w:insideV w:val="single" w:sz="8" w:space="0" w:color="63A0C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tcPr>
    </w:tblStylePr>
    <w:tblStylePr w:type="band1Vert">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shd w:val="clear" w:color="auto" w:fill="D8E7F2" w:themeFill="accent5" w:themeFillTint="3F"/>
      </w:tcPr>
    </w:tblStylePr>
    <w:tblStylePr w:type="band1Horz">
      <w:tblPr/>
      <w:tcPr>
        <w:tcBorders>
          <w:top w:val="single" w:sz="8" w:space="0" w:color="63A0CC" w:themeColor="accent5"/>
          <w:left w:val="single" w:sz="8" w:space="0" w:color="63A0CC" w:themeColor="accent5"/>
          <w:bottom w:val="single" w:sz="8" w:space="0" w:color="63A0CC" w:themeColor="accent5"/>
          <w:right w:val="single" w:sz="8" w:space="0" w:color="63A0CC" w:themeColor="accent5"/>
          <w:insideV w:val="single" w:sz="8" w:space="0" w:color="63A0CC" w:themeColor="accent5"/>
        </w:tcBorders>
        <w:shd w:val="clear" w:color="auto" w:fill="D8E7F2" w:themeFill="accent5" w:themeFillTint="3F"/>
      </w:tcPr>
    </w:tblStylePr>
    <w:tblStylePr w:type="band2Horz">
      <w:tblPr/>
      <w:tcPr>
        <w:tcBorders>
          <w:top w:val="single" w:sz="8" w:space="0" w:color="63A0CC" w:themeColor="accent5"/>
          <w:left w:val="single" w:sz="8" w:space="0" w:color="63A0CC" w:themeColor="accent5"/>
          <w:bottom w:val="single" w:sz="8" w:space="0" w:color="63A0CC" w:themeColor="accent5"/>
          <w:right w:val="single" w:sz="8" w:space="0" w:color="63A0CC" w:themeColor="accent5"/>
          <w:insideV w:val="single" w:sz="8" w:space="0" w:color="63A0CC" w:themeColor="accent5"/>
        </w:tcBorders>
      </w:tcPr>
    </w:tblStylePr>
  </w:style>
  <w:style w:type="table" w:styleId="LightGrid-Accent6">
    <w:name w:val="Light Grid Accent 6"/>
    <w:basedOn w:val="TableNormal"/>
    <w:uiPriority w:val="62"/>
    <w:semiHidden/>
    <w:unhideWhenUsed/>
    <w:pPr>
      <w:spacing w:line="240" w:lineRule="auto"/>
    </w:pPr>
    <w:tblPr>
      <w:tblStyleRowBandSize w:val="1"/>
      <w:tblStyleColBandSize w:val="1"/>
      <w:tblBorders>
        <w:top w:val="single" w:sz="8" w:space="0" w:color="8AC4A7" w:themeColor="accent6"/>
        <w:left w:val="single" w:sz="8" w:space="0" w:color="8AC4A7" w:themeColor="accent6"/>
        <w:bottom w:val="single" w:sz="8" w:space="0" w:color="8AC4A7" w:themeColor="accent6"/>
        <w:right w:val="single" w:sz="8" w:space="0" w:color="8AC4A7" w:themeColor="accent6"/>
        <w:insideH w:val="single" w:sz="8" w:space="0" w:color="8AC4A7" w:themeColor="accent6"/>
        <w:insideV w:val="single" w:sz="8" w:space="0" w:color="8AC4A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C4A7" w:themeColor="accent6"/>
          <w:left w:val="single" w:sz="8" w:space="0" w:color="8AC4A7" w:themeColor="accent6"/>
          <w:bottom w:val="single" w:sz="18" w:space="0" w:color="8AC4A7" w:themeColor="accent6"/>
          <w:right w:val="single" w:sz="8" w:space="0" w:color="8AC4A7" w:themeColor="accent6"/>
          <w:insideH w:val="nil"/>
          <w:insideV w:val="single" w:sz="8" w:space="0" w:color="8AC4A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C4A7" w:themeColor="accent6"/>
          <w:left w:val="single" w:sz="8" w:space="0" w:color="8AC4A7" w:themeColor="accent6"/>
          <w:bottom w:val="single" w:sz="8" w:space="0" w:color="8AC4A7" w:themeColor="accent6"/>
          <w:right w:val="single" w:sz="8" w:space="0" w:color="8AC4A7" w:themeColor="accent6"/>
          <w:insideH w:val="nil"/>
          <w:insideV w:val="single" w:sz="8" w:space="0" w:color="8AC4A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tcPr>
    </w:tblStylePr>
    <w:tblStylePr w:type="band1Vert">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shd w:val="clear" w:color="auto" w:fill="E1F0E9" w:themeFill="accent6" w:themeFillTint="3F"/>
      </w:tcPr>
    </w:tblStylePr>
    <w:tblStylePr w:type="band1Horz">
      <w:tblPr/>
      <w:tcPr>
        <w:tcBorders>
          <w:top w:val="single" w:sz="8" w:space="0" w:color="8AC4A7" w:themeColor="accent6"/>
          <w:left w:val="single" w:sz="8" w:space="0" w:color="8AC4A7" w:themeColor="accent6"/>
          <w:bottom w:val="single" w:sz="8" w:space="0" w:color="8AC4A7" w:themeColor="accent6"/>
          <w:right w:val="single" w:sz="8" w:space="0" w:color="8AC4A7" w:themeColor="accent6"/>
          <w:insideV w:val="single" w:sz="8" w:space="0" w:color="8AC4A7" w:themeColor="accent6"/>
        </w:tcBorders>
        <w:shd w:val="clear" w:color="auto" w:fill="E1F0E9" w:themeFill="accent6" w:themeFillTint="3F"/>
      </w:tcPr>
    </w:tblStylePr>
    <w:tblStylePr w:type="band2Horz">
      <w:tblPr/>
      <w:tcPr>
        <w:tcBorders>
          <w:top w:val="single" w:sz="8" w:space="0" w:color="8AC4A7" w:themeColor="accent6"/>
          <w:left w:val="single" w:sz="8" w:space="0" w:color="8AC4A7" w:themeColor="accent6"/>
          <w:bottom w:val="single" w:sz="8" w:space="0" w:color="8AC4A7" w:themeColor="accent6"/>
          <w:right w:val="single" w:sz="8" w:space="0" w:color="8AC4A7" w:themeColor="accent6"/>
          <w:insideV w:val="single" w:sz="8" w:space="0" w:color="8AC4A7" w:themeColor="accent6"/>
        </w:tcBorders>
      </w:tcPr>
    </w:tblStylePr>
  </w:style>
  <w:style w:type="table" w:styleId="LightList">
    <w:name w:val="Light List"/>
    <w:basedOn w:val="TableNormal"/>
    <w:uiPriority w:val="61"/>
    <w:semiHidden/>
    <w:unhideWhenUs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line="240" w:lineRule="auto"/>
    </w:pPr>
    <w:tblPr>
      <w:tblStyleRowBandSize w:val="1"/>
      <w:tblStyleColBandSize w:val="1"/>
      <w:tblBorders>
        <w:top w:val="single" w:sz="8" w:space="0" w:color="9ACD4C" w:themeColor="accent1"/>
        <w:left w:val="single" w:sz="8" w:space="0" w:color="9ACD4C" w:themeColor="accent1"/>
        <w:bottom w:val="single" w:sz="8" w:space="0" w:color="9ACD4C" w:themeColor="accent1"/>
        <w:right w:val="single" w:sz="8" w:space="0" w:color="9ACD4C" w:themeColor="accent1"/>
      </w:tblBorders>
    </w:tblPr>
    <w:tblStylePr w:type="firstRow">
      <w:pPr>
        <w:spacing w:before="0" w:after="0" w:line="240" w:lineRule="auto"/>
      </w:pPr>
      <w:rPr>
        <w:b/>
        <w:bCs/>
        <w:color w:val="FFFFFF" w:themeColor="background1"/>
      </w:rPr>
      <w:tblPr/>
      <w:tcPr>
        <w:shd w:val="clear" w:color="auto" w:fill="9ACD4C" w:themeFill="accent1"/>
      </w:tcPr>
    </w:tblStylePr>
    <w:tblStylePr w:type="lastRow">
      <w:pPr>
        <w:spacing w:before="0" w:after="0" w:line="240" w:lineRule="auto"/>
      </w:pPr>
      <w:rPr>
        <w:b/>
        <w:bCs/>
      </w:rPr>
      <w:tblPr/>
      <w:tcPr>
        <w:tcBorders>
          <w:top w:val="double" w:sz="6" w:space="0" w:color="9ACD4C" w:themeColor="accent1"/>
          <w:left w:val="single" w:sz="8" w:space="0" w:color="9ACD4C" w:themeColor="accent1"/>
          <w:bottom w:val="single" w:sz="8" w:space="0" w:color="9ACD4C" w:themeColor="accent1"/>
          <w:right w:val="single" w:sz="8" w:space="0" w:color="9ACD4C" w:themeColor="accent1"/>
        </w:tcBorders>
      </w:tcPr>
    </w:tblStylePr>
    <w:tblStylePr w:type="firstCol">
      <w:rPr>
        <w:b/>
        <w:bCs/>
      </w:rPr>
    </w:tblStylePr>
    <w:tblStylePr w:type="lastCol">
      <w:rPr>
        <w:b/>
        <w:bCs/>
      </w:rPr>
    </w:tblStylePr>
    <w:tblStylePr w:type="band1Vert">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tcPr>
    </w:tblStylePr>
    <w:tblStylePr w:type="band1Horz">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tcPr>
    </w:tblStylePr>
  </w:style>
  <w:style w:type="table" w:styleId="LightList-Accent2">
    <w:name w:val="Light List Accent 2"/>
    <w:basedOn w:val="TableNormal"/>
    <w:uiPriority w:val="61"/>
    <w:semiHidden/>
    <w:unhideWhenUsed/>
    <w:pPr>
      <w:spacing w:line="240" w:lineRule="auto"/>
    </w:pPr>
    <w:tblPr>
      <w:tblStyleRowBandSize w:val="1"/>
      <w:tblStyleColBandSize w:val="1"/>
      <w:tblBorders>
        <w:top w:val="single" w:sz="8" w:space="0" w:color="FAA93A" w:themeColor="accent2"/>
        <w:left w:val="single" w:sz="8" w:space="0" w:color="FAA93A" w:themeColor="accent2"/>
        <w:bottom w:val="single" w:sz="8" w:space="0" w:color="FAA93A" w:themeColor="accent2"/>
        <w:right w:val="single" w:sz="8" w:space="0" w:color="FAA93A" w:themeColor="accent2"/>
      </w:tblBorders>
    </w:tblPr>
    <w:tblStylePr w:type="firstRow">
      <w:pPr>
        <w:spacing w:before="0" w:after="0" w:line="240" w:lineRule="auto"/>
      </w:pPr>
      <w:rPr>
        <w:b/>
        <w:bCs/>
        <w:color w:val="FFFFFF" w:themeColor="background1"/>
      </w:rPr>
      <w:tblPr/>
      <w:tcPr>
        <w:shd w:val="clear" w:color="auto" w:fill="FAA93A" w:themeFill="accent2"/>
      </w:tcPr>
    </w:tblStylePr>
    <w:tblStylePr w:type="lastRow">
      <w:pPr>
        <w:spacing w:before="0" w:after="0" w:line="240" w:lineRule="auto"/>
      </w:pPr>
      <w:rPr>
        <w:b/>
        <w:bCs/>
      </w:rPr>
      <w:tblPr/>
      <w:tcPr>
        <w:tcBorders>
          <w:top w:val="double" w:sz="6" w:space="0" w:color="FAA93A" w:themeColor="accent2"/>
          <w:left w:val="single" w:sz="8" w:space="0" w:color="FAA93A" w:themeColor="accent2"/>
          <w:bottom w:val="single" w:sz="8" w:space="0" w:color="FAA93A" w:themeColor="accent2"/>
          <w:right w:val="single" w:sz="8" w:space="0" w:color="FAA93A" w:themeColor="accent2"/>
        </w:tcBorders>
      </w:tcPr>
    </w:tblStylePr>
    <w:tblStylePr w:type="firstCol">
      <w:rPr>
        <w:b/>
        <w:bCs/>
      </w:rPr>
    </w:tblStylePr>
    <w:tblStylePr w:type="lastCol">
      <w:rPr>
        <w:b/>
        <w:bCs/>
      </w:rPr>
    </w:tblStylePr>
    <w:tblStylePr w:type="band1Vert">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tcPr>
    </w:tblStylePr>
    <w:tblStylePr w:type="band1Horz">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tcPr>
    </w:tblStylePr>
  </w:style>
  <w:style w:type="table" w:styleId="LightList-Accent3">
    <w:name w:val="Light List Accent 3"/>
    <w:basedOn w:val="TableNormal"/>
    <w:uiPriority w:val="61"/>
    <w:semiHidden/>
    <w:unhideWhenUsed/>
    <w:pPr>
      <w:spacing w:line="240" w:lineRule="auto"/>
    </w:pPr>
    <w:tblPr>
      <w:tblStyleRowBandSize w:val="1"/>
      <w:tblStyleColBandSize w:val="1"/>
      <w:tblBorders>
        <w:top w:val="single" w:sz="8" w:space="0" w:color="D35940" w:themeColor="accent3"/>
        <w:left w:val="single" w:sz="8" w:space="0" w:color="D35940" w:themeColor="accent3"/>
        <w:bottom w:val="single" w:sz="8" w:space="0" w:color="D35940" w:themeColor="accent3"/>
        <w:right w:val="single" w:sz="8" w:space="0" w:color="D35940" w:themeColor="accent3"/>
      </w:tblBorders>
    </w:tblPr>
    <w:tblStylePr w:type="firstRow">
      <w:pPr>
        <w:spacing w:before="0" w:after="0" w:line="240" w:lineRule="auto"/>
      </w:pPr>
      <w:rPr>
        <w:b/>
        <w:bCs/>
        <w:color w:val="FFFFFF" w:themeColor="background1"/>
      </w:rPr>
      <w:tblPr/>
      <w:tcPr>
        <w:shd w:val="clear" w:color="auto" w:fill="D35940" w:themeFill="accent3"/>
      </w:tcPr>
    </w:tblStylePr>
    <w:tblStylePr w:type="lastRow">
      <w:pPr>
        <w:spacing w:before="0" w:after="0" w:line="240" w:lineRule="auto"/>
      </w:pPr>
      <w:rPr>
        <w:b/>
        <w:bCs/>
      </w:rPr>
      <w:tblPr/>
      <w:tcPr>
        <w:tcBorders>
          <w:top w:val="double" w:sz="6" w:space="0" w:color="D35940" w:themeColor="accent3"/>
          <w:left w:val="single" w:sz="8" w:space="0" w:color="D35940" w:themeColor="accent3"/>
          <w:bottom w:val="single" w:sz="8" w:space="0" w:color="D35940" w:themeColor="accent3"/>
          <w:right w:val="single" w:sz="8" w:space="0" w:color="D35940" w:themeColor="accent3"/>
        </w:tcBorders>
      </w:tcPr>
    </w:tblStylePr>
    <w:tblStylePr w:type="firstCol">
      <w:rPr>
        <w:b/>
        <w:bCs/>
      </w:rPr>
    </w:tblStylePr>
    <w:tblStylePr w:type="lastCol">
      <w:rPr>
        <w:b/>
        <w:bCs/>
      </w:rPr>
    </w:tblStylePr>
    <w:tblStylePr w:type="band1Vert">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tcPr>
    </w:tblStylePr>
    <w:tblStylePr w:type="band1Horz">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tcPr>
    </w:tblStylePr>
  </w:style>
  <w:style w:type="table" w:styleId="LightList-Accent4">
    <w:name w:val="Light List Accent 4"/>
    <w:basedOn w:val="TableNormal"/>
    <w:uiPriority w:val="61"/>
    <w:semiHidden/>
    <w:unhideWhenUsed/>
    <w:pPr>
      <w:spacing w:line="240" w:lineRule="auto"/>
    </w:pPr>
    <w:tblPr>
      <w:tblStyleRowBandSize w:val="1"/>
      <w:tblStyleColBandSize w:val="1"/>
      <w:tblBorders>
        <w:top w:val="single" w:sz="8" w:space="0" w:color="B258D3" w:themeColor="accent4"/>
        <w:left w:val="single" w:sz="8" w:space="0" w:color="B258D3" w:themeColor="accent4"/>
        <w:bottom w:val="single" w:sz="8" w:space="0" w:color="B258D3" w:themeColor="accent4"/>
        <w:right w:val="single" w:sz="8" w:space="0" w:color="B258D3" w:themeColor="accent4"/>
      </w:tblBorders>
    </w:tblPr>
    <w:tblStylePr w:type="firstRow">
      <w:pPr>
        <w:spacing w:before="0" w:after="0" w:line="240" w:lineRule="auto"/>
      </w:pPr>
      <w:rPr>
        <w:b/>
        <w:bCs/>
        <w:color w:val="FFFFFF" w:themeColor="background1"/>
      </w:rPr>
      <w:tblPr/>
      <w:tcPr>
        <w:shd w:val="clear" w:color="auto" w:fill="B258D3" w:themeFill="accent4"/>
      </w:tcPr>
    </w:tblStylePr>
    <w:tblStylePr w:type="lastRow">
      <w:pPr>
        <w:spacing w:before="0" w:after="0" w:line="240" w:lineRule="auto"/>
      </w:pPr>
      <w:rPr>
        <w:b/>
        <w:bCs/>
      </w:rPr>
      <w:tblPr/>
      <w:tcPr>
        <w:tcBorders>
          <w:top w:val="double" w:sz="6" w:space="0" w:color="B258D3" w:themeColor="accent4"/>
          <w:left w:val="single" w:sz="8" w:space="0" w:color="B258D3" w:themeColor="accent4"/>
          <w:bottom w:val="single" w:sz="8" w:space="0" w:color="B258D3" w:themeColor="accent4"/>
          <w:right w:val="single" w:sz="8" w:space="0" w:color="B258D3" w:themeColor="accent4"/>
        </w:tcBorders>
      </w:tcPr>
    </w:tblStylePr>
    <w:tblStylePr w:type="firstCol">
      <w:rPr>
        <w:b/>
        <w:bCs/>
      </w:rPr>
    </w:tblStylePr>
    <w:tblStylePr w:type="lastCol">
      <w:rPr>
        <w:b/>
        <w:bCs/>
      </w:rPr>
    </w:tblStylePr>
    <w:tblStylePr w:type="band1Vert">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tcPr>
    </w:tblStylePr>
    <w:tblStylePr w:type="band1Horz">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tcPr>
    </w:tblStylePr>
  </w:style>
  <w:style w:type="table" w:styleId="LightList-Accent5">
    <w:name w:val="Light List Accent 5"/>
    <w:basedOn w:val="TableNormal"/>
    <w:uiPriority w:val="61"/>
    <w:semiHidden/>
    <w:unhideWhenUsed/>
    <w:pPr>
      <w:spacing w:line="240" w:lineRule="auto"/>
    </w:pPr>
    <w:tblPr>
      <w:tblStyleRowBandSize w:val="1"/>
      <w:tblStyleColBandSize w:val="1"/>
      <w:tblBorders>
        <w:top w:val="single" w:sz="8" w:space="0" w:color="63A0CC" w:themeColor="accent5"/>
        <w:left w:val="single" w:sz="8" w:space="0" w:color="63A0CC" w:themeColor="accent5"/>
        <w:bottom w:val="single" w:sz="8" w:space="0" w:color="63A0CC" w:themeColor="accent5"/>
        <w:right w:val="single" w:sz="8" w:space="0" w:color="63A0CC" w:themeColor="accent5"/>
      </w:tblBorders>
    </w:tblPr>
    <w:tblStylePr w:type="firstRow">
      <w:pPr>
        <w:spacing w:before="0" w:after="0" w:line="240" w:lineRule="auto"/>
      </w:pPr>
      <w:rPr>
        <w:b/>
        <w:bCs/>
        <w:color w:val="FFFFFF" w:themeColor="background1"/>
      </w:rPr>
      <w:tblPr/>
      <w:tcPr>
        <w:shd w:val="clear" w:color="auto" w:fill="63A0CC" w:themeFill="accent5"/>
      </w:tcPr>
    </w:tblStylePr>
    <w:tblStylePr w:type="lastRow">
      <w:pPr>
        <w:spacing w:before="0" w:after="0" w:line="240" w:lineRule="auto"/>
      </w:pPr>
      <w:rPr>
        <w:b/>
        <w:bCs/>
      </w:rPr>
      <w:tblPr/>
      <w:tcPr>
        <w:tcBorders>
          <w:top w:val="double" w:sz="6" w:space="0" w:color="63A0CC" w:themeColor="accent5"/>
          <w:left w:val="single" w:sz="8" w:space="0" w:color="63A0CC" w:themeColor="accent5"/>
          <w:bottom w:val="single" w:sz="8" w:space="0" w:color="63A0CC" w:themeColor="accent5"/>
          <w:right w:val="single" w:sz="8" w:space="0" w:color="63A0CC" w:themeColor="accent5"/>
        </w:tcBorders>
      </w:tcPr>
    </w:tblStylePr>
    <w:tblStylePr w:type="firstCol">
      <w:rPr>
        <w:b/>
        <w:bCs/>
      </w:rPr>
    </w:tblStylePr>
    <w:tblStylePr w:type="lastCol">
      <w:rPr>
        <w:b/>
        <w:bCs/>
      </w:rPr>
    </w:tblStylePr>
    <w:tblStylePr w:type="band1Vert">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tcPr>
    </w:tblStylePr>
    <w:tblStylePr w:type="band1Horz">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tcPr>
    </w:tblStylePr>
  </w:style>
  <w:style w:type="table" w:styleId="LightList-Accent6">
    <w:name w:val="Light List Accent 6"/>
    <w:basedOn w:val="TableNormal"/>
    <w:uiPriority w:val="61"/>
    <w:semiHidden/>
    <w:unhideWhenUsed/>
    <w:pPr>
      <w:spacing w:line="240" w:lineRule="auto"/>
    </w:pPr>
    <w:tblPr>
      <w:tblStyleRowBandSize w:val="1"/>
      <w:tblStyleColBandSize w:val="1"/>
      <w:tblBorders>
        <w:top w:val="single" w:sz="8" w:space="0" w:color="8AC4A7" w:themeColor="accent6"/>
        <w:left w:val="single" w:sz="8" w:space="0" w:color="8AC4A7" w:themeColor="accent6"/>
        <w:bottom w:val="single" w:sz="8" w:space="0" w:color="8AC4A7" w:themeColor="accent6"/>
        <w:right w:val="single" w:sz="8" w:space="0" w:color="8AC4A7" w:themeColor="accent6"/>
      </w:tblBorders>
    </w:tblPr>
    <w:tblStylePr w:type="firstRow">
      <w:pPr>
        <w:spacing w:before="0" w:after="0" w:line="240" w:lineRule="auto"/>
      </w:pPr>
      <w:rPr>
        <w:b/>
        <w:bCs/>
        <w:color w:val="FFFFFF" w:themeColor="background1"/>
      </w:rPr>
      <w:tblPr/>
      <w:tcPr>
        <w:shd w:val="clear" w:color="auto" w:fill="8AC4A7" w:themeFill="accent6"/>
      </w:tcPr>
    </w:tblStylePr>
    <w:tblStylePr w:type="lastRow">
      <w:pPr>
        <w:spacing w:before="0" w:after="0" w:line="240" w:lineRule="auto"/>
      </w:pPr>
      <w:rPr>
        <w:b/>
        <w:bCs/>
      </w:rPr>
      <w:tblPr/>
      <w:tcPr>
        <w:tcBorders>
          <w:top w:val="double" w:sz="6" w:space="0" w:color="8AC4A7" w:themeColor="accent6"/>
          <w:left w:val="single" w:sz="8" w:space="0" w:color="8AC4A7" w:themeColor="accent6"/>
          <w:bottom w:val="single" w:sz="8" w:space="0" w:color="8AC4A7" w:themeColor="accent6"/>
          <w:right w:val="single" w:sz="8" w:space="0" w:color="8AC4A7" w:themeColor="accent6"/>
        </w:tcBorders>
      </w:tcPr>
    </w:tblStylePr>
    <w:tblStylePr w:type="firstCol">
      <w:rPr>
        <w:b/>
        <w:bCs/>
      </w:rPr>
    </w:tblStylePr>
    <w:tblStylePr w:type="lastCol">
      <w:rPr>
        <w:b/>
        <w:bCs/>
      </w:rPr>
    </w:tblStylePr>
    <w:tblStylePr w:type="band1Vert">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tcPr>
    </w:tblStylePr>
    <w:tblStylePr w:type="band1Horz">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tcPr>
    </w:tblStylePr>
  </w:style>
  <w:style w:type="table" w:styleId="LightShading">
    <w:name w:val="Light Shading"/>
    <w:basedOn w:val="TableNormal"/>
    <w:uiPriority w:val="60"/>
    <w:semiHidden/>
    <w:unhideWhenUsed/>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line="240" w:lineRule="auto"/>
    </w:pPr>
    <w:rPr>
      <w:color w:val="75A42E" w:themeColor="accent1" w:themeShade="BF"/>
    </w:rPr>
    <w:tblPr>
      <w:tblStyleRowBandSize w:val="1"/>
      <w:tblStyleColBandSize w:val="1"/>
      <w:tblBorders>
        <w:top w:val="single" w:sz="8" w:space="0" w:color="9ACD4C" w:themeColor="accent1"/>
        <w:bottom w:val="single" w:sz="8" w:space="0" w:color="9ACD4C" w:themeColor="accent1"/>
      </w:tblBorders>
    </w:tblPr>
    <w:tblStylePr w:type="firstRow">
      <w:pPr>
        <w:spacing w:before="0" w:after="0" w:line="240" w:lineRule="auto"/>
      </w:pPr>
      <w:rPr>
        <w:b/>
        <w:bCs/>
      </w:rPr>
      <w:tblPr/>
      <w:tcPr>
        <w:tcBorders>
          <w:top w:val="single" w:sz="8" w:space="0" w:color="9ACD4C" w:themeColor="accent1"/>
          <w:left w:val="nil"/>
          <w:bottom w:val="single" w:sz="8" w:space="0" w:color="9ACD4C" w:themeColor="accent1"/>
          <w:right w:val="nil"/>
          <w:insideH w:val="nil"/>
          <w:insideV w:val="nil"/>
        </w:tcBorders>
      </w:tcPr>
    </w:tblStylePr>
    <w:tblStylePr w:type="lastRow">
      <w:pPr>
        <w:spacing w:before="0" w:after="0" w:line="240" w:lineRule="auto"/>
      </w:pPr>
      <w:rPr>
        <w:b/>
        <w:bCs/>
      </w:rPr>
      <w:tblPr/>
      <w:tcPr>
        <w:tcBorders>
          <w:top w:val="single" w:sz="8" w:space="0" w:color="9ACD4C" w:themeColor="accent1"/>
          <w:left w:val="nil"/>
          <w:bottom w:val="single" w:sz="8" w:space="0" w:color="9ACD4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2D2" w:themeFill="accent1" w:themeFillTint="3F"/>
      </w:tcPr>
    </w:tblStylePr>
    <w:tblStylePr w:type="band1Horz">
      <w:tblPr/>
      <w:tcPr>
        <w:tcBorders>
          <w:left w:val="nil"/>
          <w:right w:val="nil"/>
          <w:insideH w:val="nil"/>
          <w:insideV w:val="nil"/>
        </w:tcBorders>
        <w:shd w:val="clear" w:color="auto" w:fill="E5F2D2" w:themeFill="accent1" w:themeFillTint="3F"/>
      </w:tcPr>
    </w:tblStylePr>
  </w:style>
  <w:style w:type="table" w:styleId="LightShading-Accent2">
    <w:name w:val="Light Shading Accent 2"/>
    <w:basedOn w:val="TableNormal"/>
    <w:uiPriority w:val="60"/>
    <w:semiHidden/>
    <w:unhideWhenUsed/>
    <w:pPr>
      <w:spacing w:line="240" w:lineRule="auto"/>
    </w:pPr>
    <w:rPr>
      <w:color w:val="E08405" w:themeColor="accent2" w:themeShade="BF"/>
    </w:rPr>
    <w:tblPr>
      <w:tblStyleRowBandSize w:val="1"/>
      <w:tblStyleColBandSize w:val="1"/>
      <w:tblBorders>
        <w:top w:val="single" w:sz="8" w:space="0" w:color="FAA93A" w:themeColor="accent2"/>
        <w:bottom w:val="single" w:sz="8" w:space="0" w:color="FAA93A" w:themeColor="accent2"/>
      </w:tblBorders>
    </w:tblPr>
    <w:tblStylePr w:type="firstRow">
      <w:pPr>
        <w:spacing w:before="0" w:after="0" w:line="240" w:lineRule="auto"/>
      </w:pPr>
      <w:rPr>
        <w:b/>
        <w:bCs/>
      </w:rPr>
      <w:tblPr/>
      <w:tcPr>
        <w:tcBorders>
          <w:top w:val="single" w:sz="8" w:space="0" w:color="FAA93A" w:themeColor="accent2"/>
          <w:left w:val="nil"/>
          <w:bottom w:val="single" w:sz="8" w:space="0" w:color="FAA93A" w:themeColor="accent2"/>
          <w:right w:val="nil"/>
          <w:insideH w:val="nil"/>
          <w:insideV w:val="nil"/>
        </w:tcBorders>
      </w:tcPr>
    </w:tblStylePr>
    <w:tblStylePr w:type="lastRow">
      <w:pPr>
        <w:spacing w:before="0" w:after="0" w:line="240" w:lineRule="auto"/>
      </w:pPr>
      <w:rPr>
        <w:b/>
        <w:bCs/>
      </w:rPr>
      <w:tblPr/>
      <w:tcPr>
        <w:tcBorders>
          <w:top w:val="single" w:sz="8" w:space="0" w:color="FAA93A" w:themeColor="accent2"/>
          <w:left w:val="nil"/>
          <w:bottom w:val="single" w:sz="8" w:space="0" w:color="FAA93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9CE" w:themeFill="accent2" w:themeFillTint="3F"/>
      </w:tcPr>
    </w:tblStylePr>
    <w:tblStylePr w:type="band1Horz">
      <w:tblPr/>
      <w:tcPr>
        <w:tcBorders>
          <w:left w:val="nil"/>
          <w:right w:val="nil"/>
          <w:insideH w:val="nil"/>
          <w:insideV w:val="nil"/>
        </w:tcBorders>
        <w:shd w:val="clear" w:color="auto" w:fill="FDE9CE" w:themeFill="accent2" w:themeFillTint="3F"/>
      </w:tcPr>
    </w:tblStylePr>
  </w:style>
  <w:style w:type="table" w:styleId="LightShading-Accent3">
    <w:name w:val="Light Shading Accent 3"/>
    <w:basedOn w:val="TableNormal"/>
    <w:uiPriority w:val="60"/>
    <w:semiHidden/>
    <w:unhideWhenUsed/>
    <w:pPr>
      <w:spacing w:line="240" w:lineRule="auto"/>
    </w:pPr>
    <w:rPr>
      <w:color w:val="A73C26" w:themeColor="accent3" w:themeShade="BF"/>
    </w:rPr>
    <w:tblPr>
      <w:tblStyleRowBandSize w:val="1"/>
      <w:tblStyleColBandSize w:val="1"/>
      <w:tblBorders>
        <w:top w:val="single" w:sz="8" w:space="0" w:color="D35940" w:themeColor="accent3"/>
        <w:bottom w:val="single" w:sz="8" w:space="0" w:color="D35940" w:themeColor="accent3"/>
      </w:tblBorders>
    </w:tblPr>
    <w:tblStylePr w:type="firstRow">
      <w:pPr>
        <w:spacing w:before="0" w:after="0" w:line="240" w:lineRule="auto"/>
      </w:pPr>
      <w:rPr>
        <w:b/>
        <w:bCs/>
      </w:rPr>
      <w:tblPr/>
      <w:tcPr>
        <w:tcBorders>
          <w:top w:val="single" w:sz="8" w:space="0" w:color="D35940" w:themeColor="accent3"/>
          <w:left w:val="nil"/>
          <w:bottom w:val="single" w:sz="8" w:space="0" w:color="D35940" w:themeColor="accent3"/>
          <w:right w:val="nil"/>
          <w:insideH w:val="nil"/>
          <w:insideV w:val="nil"/>
        </w:tcBorders>
      </w:tcPr>
    </w:tblStylePr>
    <w:tblStylePr w:type="lastRow">
      <w:pPr>
        <w:spacing w:before="0" w:after="0" w:line="240" w:lineRule="auto"/>
      </w:pPr>
      <w:rPr>
        <w:b/>
        <w:bCs/>
      </w:rPr>
      <w:tblPr/>
      <w:tcPr>
        <w:tcBorders>
          <w:top w:val="single" w:sz="8" w:space="0" w:color="D35940" w:themeColor="accent3"/>
          <w:left w:val="nil"/>
          <w:bottom w:val="single" w:sz="8" w:space="0" w:color="D3594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5CF" w:themeFill="accent3" w:themeFillTint="3F"/>
      </w:tcPr>
    </w:tblStylePr>
    <w:tblStylePr w:type="band1Horz">
      <w:tblPr/>
      <w:tcPr>
        <w:tcBorders>
          <w:left w:val="nil"/>
          <w:right w:val="nil"/>
          <w:insideH w:val="nil"/>
          <w:insideV w:val="nil"/>
        </w:tcBorders>
        <w:shd w:val="clear" w:color="auto" w:fill="F4D5CF" w:themeFill="accent3" w:themeFillTint="3F"/>
      </w:tcPr>
    </w:tblStylePr>
  </w:style>
  <w:style w:type="table" w:styleId="LightShading-Accent4">
    <w:name w:val="Light Shading Accent 4"/>
    <w:basedOn w:val="TableNormal"/>
    <w:uiPriority w:val="60"/>
    <w:semiHidden/>
    <w:unhideWhenUsed/>
    <w:pPr>
      <w:spacing w:line="240" w:lineRule="auto"/>
    </w:pPr>
    <w:rPr>
      <w:color w:val="8D2EB0" w:themeColor="accent4" w:themeShade="BF"/>
    </w:rPr>
    <w:tblPr>
      <w:tblStyleRowBandSize w:val="1"/>
      <w:tblStyleColBandSize w:val="1"/>
      <w:tblBorders>
        <w:top w:val="single" w:sz="8" w:space="0" w:color="B258D3" w:themeColor="accent4"/>
        <w:bottom w:val="single" w:sz="8" w:space="0" w:color="B258D3" w:themeColor="accent4"/>
      </w:tblBorders>
    </w:tblPr>
    <w:tblStylePr w:type="firstRow">
      <w:pPr>
        <w:spacing w:before="0" w:after="0" w:line="240" w:lineRule="auto"/>
      </w:pPr>
      <w:rPr>
        <w:b/>
        <w:bCs/>
      </w:rPr>
      <w:tblPr/>
      <w:tcPr>
        <w:tcBorders>
          <w:top w:val="single" w:sz="8" w:space="0" w:color="B258D3" w:themeColor="accent4"/>
          <w:left w:val="nil"/>
          <w:bottom w:val="single" w:sz="8" w:space="0" w:color="B258D3" w:themeColor="accent4"/>
          <w:right w:val="nil"/>
          <w:insideH w:val="nil"/>
          <w:insideV w:val="nil"/>
        </w:tcBorders>
      </w:tcPr>
    </w:tblStylePr>
    <w:tblStylePr w:type="lastRow">
      <w:pPr>
        <w:spacing w:before="0" w:after="0" w:line="240" w:lineRule="auto"/>
      </w:pPr>
      <w:rPr>
        <w:b/>
        <w:bCs/>
      </w:rPr>
      <w:tblPr/>
      <w:tcPr>
        <w:tcBorders>
          <w:top w:val="single" w:sz="8" w:space="0" w:color="B258D3" w:themeColor="accent4"/>
          <w:left w:val="nil"/>
          <w:bottom w:val="single" w:sz="8" w:space="0" w:color="B258D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5F4" w:themeFill="accent4" w:themeFillTint="3F"/>
      </w:tcPr>
    </w:tblStylePr>
    <w:tblStylePr w:type="band1Horz">
      <w:tblPr/>
      <w:tcPr>
        <w:tcBorders>
          <w:left w:val="nil"/>
          <w:right w:val="nil"/>
          <w:insideH w:val="nil"/>
          <w:insideV w:val="nil"/>
        </w:tcBorders>
        <w:shd w:val="clear" w:color="auto" w:fill="EBD5F4" w:themeFill="accent4" w:themeFillTint="3F"/>
      </w:tcPr>
    </w:tblStylePr>
  </w:style>
  <w:style w:type="table" w:styleId="LightShading-Accent5">
    <w:name w:val="Light Shading Accent 5"/>
    <w:basedOn w:val="TableNormal"/>
    <w:uiPriority w:val="60"/>
    <w:semiHidden/>
    <w:unhideWhenUsed/>
    <w:pPr>
      <w:spacing w:line="240" w:lineRule="auto"/>
    </w:pPr>
    <w:rPr>
      <w:color w:val="387AAA" w:themeColor="accent5" w:themeShade="BF"/>
    </w:rPr>
    <w:tblPr>
      <w:tblStyleRowBandSize w:val="1"/>
      <w:tblStyleColBandSize w:val="1"/>
      <w:tblBorders>
        <w:top w:val="single" w:sz="8" w:space="0" w:color="63A0CC" w:themeColor="accent5"/>
        <w:bottom w:val="single" w:sz="8" w:space="0" w:color="63A0CC" w:themeColor="accent5"/>
      </w:tblBorders>
    </w:tblPr>
    <w:tblStylePr w:type="firstRow">
      <w:pPr>
        <w:spacing w:before="0" w:after="0" w:line="240" w:lineRule="auto"/>
      </w:pPr>
      <w:rPr>
        <w:b/>
        <w:bCs/>
      </w:rPr>
      <w:tblPr/>
      <w:tcPr>
        <w:tcBorders>
          <w:top w:val="single" w:sz="8" w:space="0" w:color="63A0CC" w:themeColor="accent5"/>
          <w:left w:val="nil"/>
          <w:bottom w:val="single" w:sz="8" w:space="0" w:color="63A0CC" w:themeColor="accent5"/>
          <w:right w:val="nil"/>
          <w:insideH w:val="nil"/>
          <w:insideV w:val="nil"/>
        </w:tcBorders>
      </w:tcPr>
    </w:tblStylePr>
    <w:tblStylePr w:type="lastRow">
      <w:pPr>
        <w:spacing w:before="0" w:after="0" w:line="240" w:lineRule="auto"/>
      </w:pPr>
      <w:rPr>
        <w:b/>
        <w:bCs/>
      </w:rPr>
      <w:tblPr/>
      <w:tcPr>
        <w:tcBorders>
          <w:top w:val="single" w:sz="8" w:space="0" w:color="63A0CC" w:themeColor="accent5"/>
          <w:left w:val="nil"/>
          <w:bottom w:val="single" w:sz="8" w:space="0" w:color="63A0C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7F2" w:themeFill="accent5" w:themeFillTint="3F"/>
      </w:tcPr>
    </w:tblStylePr>
    <w:tblStylePr w:type="band1Horz">
      <w:tblPr/>
      <w:tcPr>
        <w:tcBorders>
          <w:left w:val="nil"/>
          <w:right w:val="nil"/>
          <w:insideH w:val="nil"/>
          <w:insideV w:val="nil"/>
        </w:tcBorders>
        <w:shd w:val="clear" w:color="auto" w:fill="D8E7F2" w:themeFill="accent5" w:themeFillTint="3F"/>
      </w:tcPr>
    </w:tblStylePr>
  </w:style>
  <w:style w:type="table" w:styleId="LightShading-Accent6">
    <w:name w:val="Light Shading Accent 6"/>
    <w:basedOn w:val="TableNormal"/>
    <w:uiPriority w:val="60"/>
    <w:semiHidden/>
    <w:unhideWhenUsed/>
    <w:pPr>
      <w:spacing w:line="240" w:lineRule="auto"/>
    </w:pPr>
    <w:rPr>
      <w:color w:val="53A67C" w:themeColor="accent6" w:themeShade="BF"/>
    </w:rPr>
    <w:tblPr>
      <w:tblStyleRowBandSize w:val="1"/>
      <w:tblStyleColBandSize w:val="1"/>
      <w:tblBorders>
        <w:top w:val="single" w:sz="8" w:space="0" w:color="8AC4A7" w:themeColor="accent6"/>
        <w:bottom w:val="single" w:sz="8" w:space="0" w:color="8AC4A7" w:themeColor="accent6"/>
      </w:tblBorders>
    </w:tblPr>
    <w:tblStylePr w:type="firstRow">
      <w:pPr>
        <w:spacing w:before="0" w:after="0" w:line="240" w:lineRule="auto"/>
      </w:pPr>
      <w:rPr>
        <w:b/>
        <w:bCs/>
      </w:rPr>
      <w:tblPr/>
      <w:tcPr>
        <w:tcBorders>
          <w:top w:val="single" w:sz="8" w:space="0" w:color="8AC4A7" w:themeColor="accent6"/>
          <w:left w:val="nil"/>
          <w:bottom w:val="single" w:sz="8" w:space="0" w:color="8AC4A7" w:themeColor="accent6"/>
          <w:right w:val="nil"/>
          <w:insideH w:val="nil"/>
          <w:insideV w:val="nil"/>
        </w:tcBorders>
      </w:tcPr>
    </w:tblStylePr>
    <w:tblStylePr w:type="lastRow">
      <w:pPr>
        <w:spacing w:before="0" w:after="0" w:line="240" w:lineRule="auto"/>
      </w:pPr>
      <w:rPr>
        <w:b/>
        <w:bCs/>
      </w:rPr>
      <w:tblPr/>
      <w:tcPr>
        <w:tcBorders>
          <w:top w:val="single" w:sz="8" w:space="0" w:color="8AC4A7" w:themeColor="accent6"/>
          <w:left w:val="nil"/>
          <w:bottom w:val="single" w:sz="8" w:space="0" w:color="8AC4A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F0E9" w:themeFill="accent6" w:themeFillTint="3F"/>
      </w:tcPr>
    </w:tblStylePr>
    <w:tblStylePr w:type="band1Horz">
      <w:tblPr/>
      <w:tcPr>
        <w:tcBorders>
          <w:left w:val="nil"/>
          <w:right w:val="nil"/>
          <w:insideH w:val="nil"/>
          <w:insideV w:val="nil"/>
        </w:tcBorders>
        <w:shd w:val="clear" w:color="auto" w:fill="E1F0E9"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C2E193" w:themeColor="accent1" w:themeTint="99"/>
        </w:tcBorders>
      </w:tcPr>
    </w:tblStylePr>
    <w:tblStylePr w:type="lastRow">
      <w:rPr>
        <w:b/>
        <w:bCs/>
      </w:rPr>
      <w:tblPr/>
      <w:tcPr>
        <w:tcBorders>
          <w:top w:val="single" w:sz="4" w:space="0" w:color="C2E193" w:themeColor="accent1" w:themeTint="99"/>
        </w:tcBorders>
      </w:tc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CCB88" w:themeColor="accent2" w:themeTint="99"/>
        </w:tcBorders>
      </w:tcPr>
    </w:tblStylePr>
    <w:tblStylePr w:type="lastRow">
      <w:rPr>
        <w:b/>
        <w:bCs/>
      </w:rPr>
      <w:tblPr/>
      <w:tcPr>
        <w:tcBorders>
          <w:top w:val="single" w:sz="4" w:space="0" w:color="FCCB88" w:themeColor="accent2" w:themeTint="99"/>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E49B8C" w:themeColor="accent3" w:themeTint="99"/>
        </w:tcBorders>
      </w:tcPr>
    </w:tblStylePr>
    <w:tblStylePr w:type="lastRow">
      <w:rPr>
        <w:b/>
        <w:bCs/>
      </w:rPr>
      <w:tblPr/>
      <w:tcPr>
        <w:tcBorders>
          <w:top w:val="single" w:sz="4" w:space="0" w:color="E49B8C" w:themeColor="accent3" w:themeTint="99"/>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D09AE4" w:themeColor="accent4" w:themeTint="99"/>
        </w:tcBorders>
      </w:tcPr>
    </w:tblStylePr>
    <w:tblStylePr w:type="lastRow">
      <w:rPr>
        <w:b/>
        <w:bCs/>
      </w:rPr>
      <w:tblPr/>
      <w:tcPr>
        <w:tcBorders>
          <w:top w:val="sing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A1C5E0" w:themeColor="accent5" w:themeTint="99"/>
        </w:tcBorders>
      </w:tcPr>
    </w:tblStylePr>
    <w:tblStylePr w:type="lastRow">
      <w:rPr>
        <w:b/>
        <w:bCs/>
      </w:rPr>
      <w:tblPr/>
      <w:tcPr>
        <w:tcBorders>
          <w:top w:val="single" w:sz="4" w:space="0" w:color="A1C5E0" w:themeColor="accent5" w:themeTint="99"/>
        </w:tcBorders>
      </w:tc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B8DBCA" w:themeColor="accent6" w:themeTint="99"/>
        </w:tcBorders>
      </w:tcPr>
    </w:tblStylePr>
    <w:tblStylePr w:type="lastRow">
      <w:rPr>
        <w:b/>
        <w:bCs/>
      </w:rPr>
      <w:tblPr/>
      <w:tcPr>
        <w:tcBorders>
          <w:top w:val="single" w:sz="4" w:space="0" w:color="B8DBCA" w:themeColor="accent6" w:themeTint="99"/>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C2E193" w:themeColor="accent1" w:themeTint="99"/>
        <w:bottom w:val="single" w:sz="4" w:space="0" w:color="C2E193" w:themeColor="accent1" w:themeTint="99"/>
        <w:insideH w:val="single" w:sz="4" w:space="0" w:color="C2E19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CCB88" w:themeColor="accent2" w:themeTint="99"/>
        <w:bottom w:val="single" w:sz="4" w:space="0" w:color="FCCB88" w:themeColor="accent2" w:themeTint="99"/>
        <w:insideH w:val="single" w:sz="4" w:space="0" w:color="FCCB8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E49B8C" w:themeColor="accent3" w:themeTint="99"/>
        <w:bottom w:val="single" w:sz="4" w:space="0" w:color="E49B8C" w:themeColor="accent3" w:themeTint="99"/>
        <w:insideH w:val="single" w:sz="4" w:space="0" w:color="E49B8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D09AE4" w:themeColor="accent4" w:themeTint="99"/>
        <w:bottom w:val="single" w:sz="4" w:space="0" w:color="D09AE4" w:themeColor="accent4" w:themeTint="99"/>
        <w:insideH w:val="single" w:sz="4" w:space="0" w:color="D09AE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A1C5E0" w:themeColor="accent5" w:themeTint="99"/>
        <w:bottom w:val="single" w:sz="4" w:space="0" w:color="A1C5E0" w:themeColor="accent5" w:themeTint="99"/>
        <w:insideH w:val="single" w:sz="4" w:space="0" w:color="A1C5E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B8DBCA" w:themeColor="accent6" w:themeTint="99"/>
        <w:bottom w:val="single" w:sz="4" w:space="0" w:color="B8DBCA" w:themeColor="accent6" w:themeTint="99"/>
        <w:insideH w:val="single" w:sz="4" w:space="0" w:color="B8DBC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9ACD4C" w:themeColor="accent1"/>
        <w:left w:val="single" w:sz="4" w:space="0" w:color="9ACD4C" w:themeColor="accent1"/>
        <w:bottom w:val="single" w:sz="4" w:space="0" w:color="9ACD4C" w:themeColor="accent1"/>
        <w:right w:val="single" w:sz="4" w:space="0" w:color="9ACD4C" w:themeColor="accent1"/>
      </w:tblBorders>
    </w:tblPr>
    <w:tblStylePr w:type="firstRow">
      <w:rPr>
        <w:b/>
        <w:bCs/>
        <w:color w:val="FFFFFF" w:themeColor="background1"/>
      </w:rPr>
      <w:tblPr/>
      <w:tcPr>
        <w:shd w:val="clear" w:color="auto" w:fill="9ACD4C" w:themeFill="accent1"/>
      </w:tcPr>
    </w:tblStylePr>
    <w:tblStylePr w:type="lastRow">
      <w:rPr>
        <w:b/>
        <w:bCs/>
      </w:rPr>
      <w:tblPr/>
      <w:tcPr>
        <w:tcBorders>
          <w:top w:val="double" w:sz="4" w:space="0" w:color="9ACD4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ACD4C" w:themeColor="accent1"/>
          <w:right w:val="single" w:sz="4" w:space="0" w:color="9ACD4C" w:themeColor="accent1"/>
        </w:tcBorders>
      </w:tcPr>
    </w:tblStylePr>
    <w:tblStylePr w:type="band1Horz">
      <w:tblPr/>
      <w:tcPr>
        <w:tcBorders>
          <w:top w:val="single" w:sz="4" w:space="0" w:color="9ACD4C" w:themeColor="accent1"/>
          <w:bottom w:val="single" w:sz="4" w:space="0" w:color="9ACD4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ACD4C" w:themeColor="accent1"/>
          <w:left w:val="nil"/>
        </w:tcBorders>
      </w:tcPr>
    </w:tblStylePr>
    <w:tblStylePr w:type="swCell">
      <w:tblPr/>
      <w:tcPr>
        <w:tcBorders>
          <w:top w:val="double" w:sz="4" w:space="0" w:color="9ACD4C"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AA93A" w:themeColor="accent2"/>
        <w:left w:val="single" w:sz="4" w:space="0" w:color="FAA93A" w:themeColor="accent2"/>
        <w:bottom w:val="single" w:sz="4" w:space="0" w:color="FAA93A" w:themeColor="accent2"/>
        <w:right w:val="single" w:sz="4" w:space="0" w:color="FAA93A" w:themeColor="accent2"/>
      </w:tblBorders>
    </w:tblPr>
    <w:tblStylePr w:type="firstRow">
      <w:rPr>
        <w:b/>
        <w:bCs/>
        <w:color w:val="FFFFFF" w:themeColor="background1"/>
      </w:rPr>
      <w:tblPr/>
      <w:tcPr>
        <w:shd w:val="clear" w:color="auto" w:fill="FAA93A" w:themeFill="accent2"/>
      </w:tcPr>
    </w:tblStylePr>
    <w:tblStylePr w:type="lastRow">
      <w:rPr>
        <w:b/>
        <w:bCs/>
      </w:rPr>
      <w:tblPr/>
      <w:tcPr>
        <w:tcBorders>
          <w:top w:val="double" w:sz="4" w:space="0" w:color="FAA93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AA93A" w:themeColor="accent2"/>
          <w:right w:val="single" w:sz="4" w:space="0" w:color="FAA93A" w:themeColor="accent2"/>
        </w:tcBorders>
      </w:tcPr>
    </w:tblStylePr>
    <w:tblStylePr w:type="band1Horz">
      <w:tblPr/>
      <w:tcPr>
        <w:tcBorders>
          <w:top w:val="single" w:sz="4" w:space="0" w:color="FAA93A" w:themeColor="accent2"/>
          <w:bottom w:val="single" w:sz="4" w:space="0" w:color="FAA93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AA93A" w:themeColor="accent2"/>
          <w:left w:val="nil"/>
        </w:tcBorders>
      </w:tcPr>
    </w:tblStylePr>
    <w:tblStylePr w:type="swCell">
      <w:tblPr/>
      <w:tcPr>
        <w:tcBorders>
          <w:top w:val="double" w:sz="4" w:space="0" w:color="FAA93A"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D35940" w:themeColor="accent3"/>
        <w:left w:val="single" w:sz="4" w:space="0" w:color="D35940" w:themeColor="accent3"/>
        <w:bottom w:val="single" w:sz="4" w:space="0" w:color="D35940" w:themeColor="accent3"/>
        <w:right w:val="single" w:sz="4" w:space="0" w:color="D35940" w:themeColor="accent3"/>
      </w:tblBorders>
    </w:tblPr>
    <w:tblStylePr w:type="firstRow">
      <w:rPr>
        <w:b/>
        <w:bCs/>
        <w:color w:val="FFFFFF" w:themeColor="background1"/>
      </w:rPr>
      <w:tblPr/>
      <w:tcPr>
        <w:shd w:val="clear" w:color="auto" w:fill="D35940" w:themeFill="accent3"/>
      </w:tcPr>
    </w:tblStylePr>
    <w:tblStylePr w:type="lastRow">
      <w:rPr>
        <w:b/>
        <w:bCs/>
      </w:rPr>
      <w:tblPr/>
      <w:tcPr>
        <w:tcBorders>
          <w:top w:val="double" w:sz="4" w:space="0" w:color="D3594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35940" w:themeColor="accent3"/>
          <w:right w:val="single" w:sz="4" w:space="0" w:color="D35940" w:themeColor="accent3"/>
        </w:tcBorders>
      </w:tcPr>
    </w:tblStylePr>
    <w:tblStylePr w:type="band1Horz">
      <w:tblPr/>
      <w:tcPr>
        <w:tcBorders>
          <w:top w:val="single" w:sz="4" w:space="0" w:color="D35940" w:themeColor="accent3"/>
          <w:bottom w:val="single" w:sz="4" w:space="0" w:color="D3594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35940" w:themeColor="accent3"/>
          <w:left w:val="nil"/>
        </w:tcBorders>
      </w:tcPr>
    </w:tblStylePr>
    <w:tblStylePr w:type="swCell">
      <w:tblPr/>
      <w:tcPr>
        <w:tcBorders>
          <w:top w:val="double" w:sz="4" w:space="0" w:color="D35940"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B258D3" w:themeColor="accent4"/>
        <w:left w:val="single" w:sz="4" w:space="0" w:color="B258D3" w:themeColor="accent4"/>
        <w:bottom w:val="single" w:sz="4" w:space="0" w:color="B258D3" w:themeColor="accent4"/>
        <w:right w:val="single" w:sz="4" w:space="0" w:color="B258D3" w:themeColor="accent4"/>
      </w:tblBorders>
    </w:tblPr>
    <w:tblStylePr w:type="firstRow">
      <w:rPr>
        <w:b/>
        <w:bCs/>
        <w:color w:val="FFFFFF" w:themeColor="background1"/>
      </w:rPr>
      <w:tblPr/>
      <w:tcPr>
        <w:shd w:val="clear" w:color="auto" w:fill="B258D3" w:themeFill="accent4"/>
      </w:tcPr>
    </w:tblStylePr>
    <w:tblStylePr w:type="lastRow">
      <w:rPr>
        <w:b/>
        <w:bCs/>
      </w:rPr>
      <w:tblPr/>
      <w:tcPr>
        <w:tcBorders>
          <w:top w:val="double" w:sz="4" w:space="0" w:color="B258D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58D3" w:themeColor="accent4"/>
          <w:right w:val="single" w:sz="4" w:space="0" w:color="B258D3" w:themeColor="accent4"/>
        </w:tcBorders>
      </w:tcPr>
    </w:tblStylePr>
    <w:tblStylePr w:type="band1Horz">
      <w:tblPr/>
      <w:tcPr>
        <w:tcBorders>
          <w:top w:val="single" w:sz="4" w:space="0" w:color="B258D3" w:themeColor="accent4"/>
          <w:bottom w:val="single" w:sz="4" w:space="0" w:color="B258D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58D3" w:themeColor="accent4"/>
          <w:left w:val="nil"/>
        </w:tcBorders>
      </w:tcPr>
    </w:tblStylePr>
    <w:tblStylePr w:type="swCell">
      <w:tblPr/>
      <w:tcPr>
        <w:tcBorders>
          <w:top w:val="double" w:sz="4" w:space="0" w:color="B258D3"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63A0CC" w:themeColor="accent5"/>
        <w:left w:val="single" w:sz="4" w:space="0" w:color="63A0CC" w:themeColor="accent5"/>
        <w:bottom w:val="single" w:sz="4" w:space="0" w:color="63A0CC" w:themeColor="accent5"/>
        <w:right w:val="single" w:sz="4" w:space="0" w:color="63A0CC" w:themeColor="accent5"/>
      </w:tblBorders>
    </w:tblPr>
    <w:tblStylePr w:type="firstRow">
      <w:rPr>
        <w:b/>
        <w:bCs/>
        <w:color w:val="FFFFFF" w:themeColor="background1"/>
      </w:rPr>
      <w:tblPr/>
      <w:tcPr>
        <w:shd w:val="clear" w:color="auto" w:fill="63A0CC" w:themeFill="accent5"/>
      </w:tcPr>
    </w:tblStylePr>
    <w:tblStylePr w:type="lastRow">
      <w:rPr>
        <w:b/>
        <w:bCs/>
      </w:rPr>
      <w:tblPr/>
      <w:tcPr>
        <w:tcBorders>
          <w:top w:val="double" w:sz="4" w:space="0" w:color="63A0C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A0CC" w:themeColor="accent5"/>
          <w:right w:val="single" w:sz="4" w:space="0" w:color="63A0CC" w:themeColor="accent5"/>
        </w:tcBorders>
      </w:tcPr>
    </w:tblStylePr>
    <w:tblStylePr w:type="band1Horz">
      <w:tblPr/>
      <w:tcPr>
        <w:tcBorders>
          <w:top w:val="single" w:sz="4" w:space="0" w:color="63A0CC" w:themeColor="accent5"/>
          <w:bottom w:val="single" w:sz="4" w:space="0" w:color="63A0C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A0CC" w:themeColor="accent5"/>
          <w:left w:val="nil"/>
        </w:tcBorders>
      </w:tcPr>
    </w:tblStylePr>
    <w:tblStylePr w:type="swCell">
      <w:tblPr/>
      <w:tcPr>
        <w:tcBorders>
          <w:top w:val="double" w:sz="4" w:space="0" w:color="63A0CC"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8AC4A7" w:themeColor="accent6"/>
        <w:left w:val="single" w:sz="4" w:space="0" w:color="8AC4A7" w:themeColor="accent6"/>
        <w:bottom w:val="single" w:sz="4" w:space="0" w:color="8AC4A7" w:themeColor="accent6"/>
        <w:right w:val="single" w:sz="4" w:space="0" w:color="8AC4A7" w:themeColor="accent6"/>
      </w:tblBorders>
    </w:tblPr>
    <w:tblStylePr w:type="firstRow">
      <w:rPr>
        <w:b/>
        <w:bCs/>
        <w:color w:val="FFFFFF" w:themeColor="background1"/>
      </w:rPr>
      <w:tblPr/>
      <w:tcPr>
        <w:shd w:val="clear" w:color="auto" w:fill="8AC4A7" w:themeFill="accent6"/>
      </w:tcPr>
    </w:tblStylePr>
    <w:tblStylePr w:type="lastRow">
      <w:rPr>
        <w:b/>
        <w:bCs/>
      </w:rPr>
      <w:tblPr/>
      <w:tcPr>
        <w:tcBorders>
          <w:top w:val="double" w:sz="4" w:space="0" w:color="8AC4A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C4A7" w:themeColor="accent6"/>
          <w:right w:val="single" w:sz="4" w:space="0" w:color="8AC4A7" w:themeColor="accent6"/>
        </w:tcBorders>
      </w:tcPr>
    </w:tblStylePr>
    <w:tblStylePr w:type="band1Horz">
      <w:tblPr/>
      <w:tcPr>
        <w:tcBorders>
          <w:top w:val="single" w:sz="4" w:space="0" w:color="8AC4A7" w:themeColor="accent6"/>
          <w:bottom w:val="single" w:sz="4" w:space="0" w:color="8AC4A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C4A7" w:themeColor="accent6"/>
          <w:left w:val="nil"/>
        </w:tcBorders>
      </w:tcPr>
    </w:tblStylePr>
    <w:tblStylePr w:type="swCell">
      <w:tblPr/>
      <w:tcPr>
        <w:tcBorders>
          <w:top w:val="double" w:sz="4" w:space="0" w:color="8AC4A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C2E193" w:themeColor="accent1" w:themeTint="99"/>
        <w:left w:val="single" w:sz="4" w:space="0" w:color="C2E193" w:themeColor="accent1" w:themeTint="99"/>
        <w:bottom w:val="single" w:sz="4" w:space="0" w:color="C2E193" w:themeColor="accent1" w:themeTint="99"/>
        <w:right w:val="single" w:sz="4" w:space="0" w:color="C2E193" w:themeColor="accent1" w:themeTint="99"/>
        <w:insideH w:val="single" w:sz="4" w:space="0" w:color="C2E193" w:themeColor="accent1" w:themeTint="99"/>
      </w:tblBorders>
    </w:tblPr>
    <w:tblStylePr w:type="firstRow">
      <w:rPr>
        <w:b/>
        <w:bCs/>
        <w:color w:val="FFFFFF" w:themeColor="background1"/>
      </w:rPr>
      <w:tblPr/>
      <w:tcPr>
        <w:tcBorders>
          <w:top w:val="single" w:sz="4" w:space="0" w:color="9ACD4C" w:themeColor="accent1"/>
          <w:left w:val="single" w:sz="4" w:space="0" w:color="9ACD4C" w:themeColor="accent1"/>
          <w:bottom w:val="single" w:sz="4" w:space="0" w:color="9ACD4C" w:themeColor="accent1"/>
          <w:right w:val="single" w:sz="4" w:space="0" w:color="9ACD4C" w:themeColor="accent1"/>
          <w:insideH w:val="nil"/>
        </w:tcBorders>
        <w:shd w:val="clear" w:color="auto" w:fill="9ACD4C" w:themeFill="accent1"/>
      </w:tcPr>
    </w:tblStylePr>
    <w:tblStylePr w:type="lastRow">
      <w:rPr>
        <w:b/>
        <w:bCs/>
      </w:rPr>
      <w:tblPr/>
      <w:tcPr>
        <w:tcBorders>
          <w:top w:val="double" w:sz="4" w:space="0" w:color="C2E193" w:themeColor="accent1" w:themeTint="99"/>
        </w:tcBorders>
      </w:tc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tblBorders>
    </w:tblPr>
    <w:tblStylePr w:type="firstRow">
      <w:rPr>
        <w:b/>
        <w:bCs/>
        <w:color w:val="FFFFFF" w:themeColor="background1"/>
      </w:rPr>
      <w:tblPr/>
      <w:tcPr>
        <w:tcBorders>
          <w:top w:val="single" w:sz="4" w:space="0" w:color="FAA93A" w:themeColor="accent2"/>
          <w:left w:val="single" w:sz="4" w:space="0" w:color="FAA93A" w:themeColor="accent2"/>
          <w:bottom w:val="single" w:sz="4" w:space="0" w:color="FAA93A" w:themeColor="accent2"/>
          <w:right w:val="single" w:sz="4" w:space="0" w:color="FAA93A" w:themeColor="accent2"/>
          <w:insideH w:val="nil"/>
        </w:tcBorders>
        <w:shd w:val="clear" w:color="auto" w:fill="FAA93A" w:themeFill="accent2"/>
      </w:tcPr>
    </w:tblStylePr>
    <w:tblStylePr w:type="lastRow">
      <w:rPr>
        <w:b/>
        <w:bCs/>
      </w:rPr>
      <w:tblPr/>
      <w:tcPr>
        <w:tcBorders>
          <w:top w:val="double" w:sz="4" w:space="0" w:color="FCCB88" w:themeColor="accent2" w:themeTint="99"/>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tblBorders>
    </w:tblPr>
    <w:tblStylePr w:type="firstRow">
      <w:rPr>
        <w:b/>
        <w:bCs/>
        <w:color w:val="FFFFFF" w:themeColor="background1"/>
      </w:rPr>
      <w:tblPr/>
      <w:tcPr>
        <w:tcBorders>
          <w:top w:val="single" w:sz="4" w:space="0" w:color="D35940" w:themeColor="accent3"/>
          <w:left w:val="single" w:sz="4" w:space="0" w:color="D35940" w:themeColor="accent3"/>
          <w:bottom w:val="single" w:sz="4" w:space="0" w:color="D35940" w:themeColor="accent3"/>
          <w:right w:val="single" w:sz="4" w:space="0" w:color="D35940" w:themeColor="accent3"/>
          <w:insideH w:val="nil"/>
        </w:tcBorders>
        <w:shd w:val="clear" w:color="auto" w:fill="D35940" w:themeFill="accent3"/>
      </w:tcPr>
    </w:tblStylePr>
    <w:tblStylePr w:type="lastRow">
      <w:rPr>
        <w:b/>
        <w:bCs/>
      </w:rPr>
      <w:tblPr/>
      <w:tcPr>
        <w:tcBorders>
          <w:top w:val="double" w:sz="4" w:space="0" w:color="E49B8C" w:themeColor="accent3" w:themeTint="99"/>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tblBorders>
    </w:tblPr>
    <w:tblStylePr w:type="firstRow">
      <w:rPr>
        <w:b/>
        <w:bCs/>
        <w:color w:val="FFFFFF" w:themeColor="background1"/>
      </w:rPr>
      <w:tblPr/>
      <w:tcPr>
        <w:tcBorders>
          <w:top w:val="single" w:sz="4" w:space="0" w:color="B258D3" w:themeColor="accent4"/>
          <w:left w:val="single" w:sz="4" w:space="0" w:color="B258D3" w:themeColor="accent4"/>
          <w:bottom w:val="single" w:sz="4" w:space="0" w:color="B258D3" w:themeColor="accent4"/>
          <w:right w:val="single" w:sz="4" w:space="0" w:color="B258D3" w:themeColor="accent4"/>
          <w:insideH w:val="nil"/>
        </w:tcBorders>
        <w:shd w:val="clear" w:color="auto" w:fill="B258D3" w:themeFill="accent4"/>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A1C5E0" w:themeColor="accent5" w:themeTint="99"/>
        <w:left w:val="single" w:sz="4" w:space="0" w:color="A1C5E0" w:themeColor="accent5" w:themeTint="99"/>
        <w:bottom w:val="single" w:sz="4" w:space="0" w:color="A1C5E0" w:themeColor="accent5" w:themeTint="99"/>
        <w:right w:val="single" w:sz="4" w:space="0" w:color="A1C5E0" w:themeColor="accent5" w:themeTint="99"/>
        <w:insideH w:val="single" w:sz="4" w:space="0" w:color="A1C5E0" w:themeColor="accent5" w:themeTint="99"/>
      </w:tblBorders>
    </w:tblPr>
    <w:tblStylePr w:type="firstRow">
      <w:rPr>
        <w:b/>
        <w:bCs/>
        <w:color w:val="FFFFFF" w:themeColor="background1"/>
      </w:rPr>
      <w:tblPr/>
      <w:tcPr>
        <w:tcBorders>
          <w:top w:val="single" w:sz="4" w:space="0" w:color="63A0CC" w:themeColor="accent5"/>
          <w:left w:val="single" w:sz="4" w:space="0" w:color="63A0CC" w:themeColor="accent5"/>
          <w:bottom w:val="single" w:sz="4" w:space="0" w:color="63A0CC" w:themeColor="accent5"/>
          <w:right w:val="single" w:sz="4" w:space="0" w:color="63A0CC" w:themeColor="accent5"/>
          <w:insideH w:val="nil"/>
        </w:tcBorders>
        <w:shd w:val="clear" w:color="auto" w:fill="63A0CC" w:themeFill="accent5"/>
      </w:tcPr>
    </w:tblStylePr>
    <w:tblStylePr w:type="lastRow">
      <w:rPr>
        <w:b/>
        <w:bCs/>
      </w:rPr>
      <w:tblPr/>
      <w:tcPr>
        <w:tcBorders>
          <w:top w:val="double" w:sz="4" w:space="0" w:color="A1C5E0" w:themeColor="accent5" w:themeTint="99"/>
        </w:tcBorders>
      </w:tc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tblBorders>
    </w:tblPr>
    <w:tblStylePr w:type="firstRow">
      <w:rPr>
        <w:b/>
        <w:bCs/>
        <w:color w:val="FFFFFF" w:themeColor="background1"/>
      </w:rPr>
      <w:tblPr/>
      <w:tcPr>
        <w:tcBorders>
          <w:top w:val="single" w:sz="4" w:space="0" w:color="8AC4A7" w:themeColor="accent6"/>
          <w:left w:val="single" w:sz="4" w:space="0" w:color="8AC4A7" w:themeColor="accent6"/>
          <w:bottom w:val="single" w:sz="4" w:space="0" w:color="8AC4A7" w:themeColor="accent6"/>
          <w:right w:val="single" w:sz="4" w:space="0" w:color="8AC4A7" w:themeColor="accent6"/>
          <w:insideH w:val="nil"/>
        </w:tcBorders>
        <w:shd w:val="clear" w:color="auto" w:fill="8AC4A7" w:themeFill="accent6"/>
      </w:tcPr>
    </w:tblStylePr>
    <w:tblStylePr w:type="lastRow">
      <w:rPr>
        <w:b/>
        <w:bCs/>
      </w:rPr>
      <w:tblPr/>
      <w:tcPr>
        <w:tcBorders>
          <w:top w:val="double" w:sz="4" w:space="0" w:color="B8DBCA" w:themeColor="accent6" w:themeTint="99"/>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9ACD4C" w:themeColor="accent1"/>
        <w:left w:val="single" w:sz="24" w:space="0" w:color="9ACD4C" w:themeColor="accent1"/>
        <w:bottom w:val="single" w:sz="24" w:space="0" w:color="9ACD4C" w:themeColor="accent1"/>
        <w:right w:val="single" w:sz="24" w:space="0" w:color="9ACD4C" w:themeColor="accent1"/>
      </w:tblBorders>
    </w:tblPr>
    <w:tcPr>
      <w:shd w:val="clear" w:color="auto" w:fill="9ACD4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AA93A" w:themeColor="accent2"/>
        <w:left w:val="single" w:sz="24" w:space="0" w:color="FAA93A" w:themeColor="accent2"/>
        <w:bottom w:val="single" w:sz="24" w:space="0" w:color="FAA93A" w:themeColor="accent2"/>
        <w:right w:val="single" w:sz="24" w:space="0" w:color="FAA93A" w:themeColor="accent2"/>
      </w:tblBorders>
    </w:tblPr>
    <w:tcPr>
      <w:shd w:val="clear" w:color="auto" w:fill="FAA93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D35940" w:themeColor="accent3"/>
        <w:left w:val="single" w:sz="24" w:space="0" w:color="D35940" w:themeColor="accent3"/>
        <w:bottom w:val="single" w:sz="24" w:space="0" w:color="D35940" w:themeColor="accent3"/>
        <w:right w:val="single" w:sz="24" w:space="0" w:color="D35940" w:themeColor="accent3"/>
      </w:tblBorders>
    </w:tblPr>
    <w:tcPr>
      <w:shd w:val="clear" w:color="auto" w:fill="D359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B258D3" w:themeColor="accent4"/>
        <w:left w:val="single" w:sz="24" w:space="0" w:color="B258D3" w:themeColor="accent4"/>
        <w:bottom w:val="single" w:sz="24" w:space="0" w:color="B258D3" w:themeColor="accent4"/>
        <w:right w:val="single" w:sz="24" w:space="0" w:color="B258D3" w:themeColor="accent4"/>
      </w:tblBorders>
    </w:tblPr>
    <w:tcPr>
      <w:shd w:val="clear" w:color="auto" w:fill="B258D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63A0CC" w:themeColor="accent5"/>
        <w:left w:val="single" w:sz="24" w:space="0" w:color="63A0CC" w:themeColor="accent5"/>
        <w:bottom w:val="single" w:sz="24" w:space="0" w:color="63A0CC" w:themeColor="accent5"/>
        <w:right w:val="single" w:sz="24" w:space="0" w:color="63A0CC" w:themeColor="accent5"/>
      </w:tblBorders>
    </w:tblPr>
    <w:tcPr>
      <w:shd w:val="clear" w:color="auto" w:fill="63A0C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8AC4A7" w:themeColor="accent6"/>
        <w:left w:val="single" w:sz="24" w:space="0" w:color="8AC4A7" w:themeColor="accent6"/>
        <w:bottom w:val="single" w:sz="24" w:space="0" w:color="8AC4A7" w:themeColor="accent6"/>
        <w:right w:val="single" w:sz="24" w:space="0" w:color="8AC4A7" w:themeColor="accent6"/>
      </w:tblBorders>
    </w:tblPr>
    <w:tcPr>
      <w:shd w:val="clear" w:color="auto" w:fill="8AC4A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75A42E" w:themeColor="accent1" w:themeShade="BF"/>
    </w:rPr>
    <w:tblPr>
      <w:tblStyleRowBandSize w:val="1"/>
      <w:tblStyleColBandSize w:val="1"/>
      <w:tblBorders>
        <w:top w:val="single" w:sz="4" w:space="0" w:color="9ACD4C" w:themeColor="accent1"/>
        <w:bottom w:val="single" w:sz="4" w:space="0" w:color="9ACD4C" w:themeColor="accent1"/>
      </w:tblBorders>
    </w:tblPr>
    <w:tblStylePr w:type="firstRow">
      <w:rPr>
        <w:b/>
        <w:bCs/>
      </w:rPr>
      <w:tblPr/>
      <w:tcPr>
        <w:tcBorders>
          <w:bottom w:val="single" w:sz="4" w:space="0" w:color="9ACD4C" w:themeColor="accent1"/>
        </w:tcBorders>
      </w:tcPr>
    </w:tblStylePr>
    <w:tblStylePr w:type="lastRow">
      <w:rPr>
        <w:b/>
        <w:bCs/>
      </w:rPr>
      <w:tblPr/>
      <w:tcPr>
        <w:tcBorders>
          <w:top w:val="double" w:sz="4" w:space="0" w:color="9ACD4C" w:themeColor="accent1"/>
        </w:tcBorders>
      </w:tcPr>
    </w:tblStylePr>
    <w:tblStylePr w:type="firstCol">
      <w:rPr>
        <w:b/>
        <w:bCs/>
      </w:rPr>
    </w:tblStylePr>
    <w:tblStylePr w:type="lastCol">
      <w:rPr>
        <w:b/>
        <w:bCs/>
      </w:rPr>
    </w:tblStylePr>
    <w:tblStylePr w:type="band1Vert">
      <w:tblPr/>
      <w:tcPr>
        <w:shd w:val="clear" w:color="auto" w:fill="EAF5DB" w:themeFill="accent1" w:themeFillTint="33"/>
      </w:tcPr>
    </w:tblStylePr>
    <w:tblStylePr w:type="band1Horz">
      <w:tblPr/>
      <w:tcPr>
        <w:shd w:val="clear" w:color="auto" w:fill="EAF5DB" w:themeFill="accent1" w:themeFillTint="33"/>
      </w:tcPr>
    </w:tblStylePr>
  </w:style>
  <w:style w:type="table" w:styleId="ListTable6Colorful-Accent2">
    <w:name w:val="List Table 6 Colorful Accent 2"/>
    <w:basedOn w:val="TableNormal"/>
    <w:uiPriority w:val="51"/>
    <w:pPr>
      <w:spacing w:line="240" w:lineRule="auto"/>
    </w:pPr>
    <w:rPr>
      <w:color w:val="E08405" w:themeColor="accent2" w:themeShade="BF"/>
    </w:rPr>
    <w:tblPr>
      <w:tblStyleRowBandSize w:val="1"/>
      <w:tblStyleColBandSize w:val="1"/>
      <w:tblBorders>
        <w:top w:val="single" w:sz="4" w:space="0" w:color="FAA93A" w:themeColor="accent2"/>
        <w:bottom w:val="single" w:sz="4" w:space="0" w:color="FAA93A" w:themeColor="accent2"/>
      </w:tblBorders>
    </w:tblPr>
    <w:tblStylePr w:type="firstRow">
      <w:rPr>
        <w:b/>
        <w:bCs/>
      </w:rPr>
      <w:tblPr/>
      <w:tcPr>
        <w:tcBorders>
          <w:bottom w:val="single" w:sz="4" w:space="0" w:color="FAA93A" w:themeColor="accent2"/>
        </w:tcBorders>
      </w:tcPr>
    </w:tblStylePr>
    <w:tblStylePr w:type="lastRow">
      <w:rPr>
        <w:b/>
        <w:bCs/>
      </w:rPr>
      <w:tblPr/>
      <w:tcPr>
        <w:tcBorders>
          <w:top w:val="double" w:sz="4" w:space="0" w:color="FAA93A" w:themeColor="accent2"/>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ListTable6Colorful-Accent3">
    <w:name w:val="List Table 6 Colorful Accent 3"/>
    <w:basedOn w:val="TableNormal"/>
    <w:uiPriority w:val="51"/>
    <w:pPr>
      <w:spacing w:line="240" w:lineRule="auto"/>
    </w:pPr>
    <w:rPr>
      <w:color w:val="A73C26" w:themeColor="accent3" w:themeShade="BF"/>
    </w:rPr>
    <w:tblPr>
      <w:tblStyleRowBandSize w:val="1"/>
      <w:tblStyleColBandSize w:val="1"/>
      <w:tblBorders>
        <w:top w:val="single" w:sz="4" w:space="0" w:color="D35940" w:themeColor="accent3"/>
        <w:bottom w:val="single" w:sz="4" w:space="0" w:color="D35940" w:themeColor="accent3"/>
      </w:tblBorders>
    </w:tblPr>
    <w:tblStylePr w:type="firstRow">
      <w:rPr>
        <w:b/>
        <w:bCs/>
      </w:rPr>
      <w:tblPr/>
      <w:tcPr>
        <w:tcBorders>
          <w:bottom w:val="single" w:sz="4" w:space="0" w:color="D35940" w:themeColor="accent3"/>
        </w:tcBorders>
      </w:tcPr>
    </w:tblStylePr>
    <w:tblStylePr w:type="lastRow">
      <w:rPr>
        <w:b/>
        <w:bCs/>
      </w:rPr>
      <w:tblPr/>
      <w:tcPr>
        <w:tcBorders>
          <w:top w:val="double" w:sz="4" w:space="0" w:color="D35940" w:themeColor="accent3"/>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 w:type="table" w:styleId="ListTable6Colorful-Accent4">
    <w:name w:val="List Table 6 Colorful Accent 4"/>
    <w:basedOn w:val="TableNormal"/>
    <w:uiPriority w:val="51"/>
    <w:pPr>
      <w:spacing w:line="240" w:lineRule="auto"/>
    </w:pPr>
    <w:rPr>
      <w:color w:val="8D2EB0" w:themeColor="accent4" w:themeShade="BF"/>
    </w:rPr>
    <w:tblPr>
      <w:tblStyleRowBandSize w:val="1"/>
      <w:tblStyleColBandSize w:val="1"/>
      <w:tblBorders>
        <w:top w:val="single" w:sz="4" w:space="0" w:color="B258D3" w:themeColor="accent4"/>
        <w:bottom w:val="single" w:sz="4" w:space="0" w:color="B258D3" w:themeColor="accent4"/>
      </w:tblBorders>
    </w:tblPr>
    <w:tblStylePr w:type="firstRow">
      <w:rPr>
        <w:b/>
        <w:bCs/>
      </w:rPr>
      <w:tblPr/>
      <w:tcPr>
        <w:tcBorders>
          <w:bottom w:val="single" w:sz="4" w:space="0" w:color="B258D3" w:themeColor="accent4"/>
        </w:tcBorders>
      </w:tcPr>
    </w:tblStylePr>
    <w:tblStylePr w:type="lastRow">
      <w:rPr>
        <w:b/>
        <w:bCs/>
      </w:rPr>
      <w:tblPr/>
      <w:tcPr>
        <w:tcBorders>
          <w:top w:val="double" w:sz="4" w:space="0" w:color="B258D3" w:themeColor="accent4"/>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ListTable6Colorful-Accent5">
    <w:name w:val="List Table 6 Colorful Accent 5"/>
    <w:basedOn w:val="TableNormal"/>
    <w:uiPriority w:val="51"/>
    <w:pPr>
      <w:spacing w:line="240" w:lineRule="auto"/>
    </w:pPr>
    <w:rPr>
      <w:color w:val="387AAA" w:themeColor="accent5" w:themeShade="BF"/>
    </w:rPr>
    <w:tblPr>
      <w:tblStyleRowBandSize w:val="1"/>
      <w:tblStyleColBandSize w:val="1"/>
      <w:tblBorders>
        <w:top w:val="single" w:sz="4" w:space="0" w:color="63A0CC" w:themeColor="accent5"/>
        <w:bottom w:val="single" w:sz="4" w:space="0" w:color="63A0CC" w:themeColor="accent5"/>
      </w:tblBorders>
    </w:tblPr>
    <w:tblStylePr w:type="firstRow">
      <w:rPr>
        <w:b/>
        <w:bCs/>
      </w:rPr>
      <w:tblPr/>
      <w:tcPr>
        <w:tcBorders>
          <w:bottom w:val="single" w:sz="4" w:space="0" w:color="63A0CC" w:themeColor="accent5"/>
        </w:tcBorders>
      </w:tcPr>
    </w:tblStylePr>
    <w:tblStylePr w:type="lastRow">
      <w:rPr>
        <w:b/>
        <w:bCs/>
      </w:rPr>
      <w:tblPr/>
      <w:tcPr>
        <w:tcBorders>
          <w:top w:val="double" w:sz="4" w:space="0" w:color="63A0CC" w:themeColor="accent5"/>
        </w:tcBorders>
      </w:tcPr>
    </w:tblStylePr>
    <w:tblStylePr w:type="firstCol">
      <w:rPr>
        <w:b/>
        <w:bCs/>
      </w:rPr>
    </w:tblStylePr>
    <w:tblStylePr w:type="lastCol">
      <w:rPr>
        <w:b/>
        <w:bCs/>
      </w:rPr>
    </w:tblStylePr>
    <w:tblStylePr w:type="band1Vert">
      <w:tblPr/>
      <w:tcPr>
        <w:shd w:val="clear" w:color="auto" w:fill="DFEBF4" w:themeFill="accent5" w:themeFillTint="33"/>
      </w:tcPr>
    </w:tblStylePr>
    <w:tblStylePr w:type="band1Horz">
      <w:tblPr/>
      <w:tcPr>
        <w:shd w:val="clear" w:color="auto" w:fill="DFEBF4" w:themeFill="accent5" w:themeFillTint="33"/>
      </w:tcPr>
    </w:tblStylePr>
  </w:style>
  <w:style w:type="table" w:styleId="ListTable6Colorful-Accent6">
    <w:name w:val="List Table 6 Colorful Accent 6"/>
    <w:basedOn w:val="TableNormal"/>
    <w:uiPriority w:val="51"/>
    <w:pPr>
      <w:spacing w:line="240" w:lineRule="auto"/>
    </w:pPr>
    <w:rPr>
      <w:color w:val="53A67C" w:themeColor="accent6" w:themeShade="BF"/>
    </w:rPr>
    <w:tblPr>
      <w:tblStyleRowBandSize w:val="1"/>
      <w:tblStyleColBandSize w:val="1"/>
      <w:tblBorders>
        <w:top w:val="single" w:sz="4" w:space="0" w:color="8AC4A7" w:themeColor="accent6"/>
        <w:bottom w:val="single" w:sz="4" w:space="0" w:color="8AC4A7" w:themeColor="accent6"/>
      </w:tblBorders>
    </w:tblPr>
    <w:tblStylePr w:type="firstRow">
      <w:rPr>
        <w:b/>
        <w:bCs/>
      </w:rPr>
      <w:tblPr/>
      <w:tcPr>
        <w:tcBorders>
          <w:bottom w:val="single" w:sz="4" w:space="0" w:color="8AC4A7" w:themeColor="accent6"/>
        </w:tcBorders>
      </w:tcPr>
    </w:tblStylePr>
    <w:tblStylePr w:type="lastRow">
      <w:rPr>
        <w:b/>
        <w:bCs/>
      </w:rPr>
      <w:tblPr/>
      <w:tcPr>
        <w:tcBorders>
          <w:top w:val="double" w:sz="4" w:space="0" w:color="8AC4A7" w:themeColor="accent6"/>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75A42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ACD4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ACD4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ACD4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ACD4C" w:themeColor="accent1"/>
        </w:tcBorders>
        <w:shd w:val="clear" w:color="auto" w:fill="FFFFFF" w:themeFill="background1"/>
      </w:tcPr>
    </w:tblStylePr>
    <w:tblStylePr w:type="band1Vert">
      <w:tblPr/>
      <w:tcPr>
        <w:shd w:val="clear" w:color="auto" w:fill="EAF5DB" w:themeFill="accent1" w:themeFillTint="33"/>
      </w:tcPr>
    </w:tblStylePr>
    <w:tblStylePr w:type="band1Horz">
      <w:tblPr/>
      <w:tcPr>
        <w:shd w:val="clear" w:color="auto" w:fill="EAF5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E084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AA93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AA93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AA93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AA93A" w:themeColor="accent2"/>
        </w:tcBorders>
        <w:shd w:val="clear" w:color="auto" w:fill="FFFFFF" w:themeFill="background1"/>
      </w:tcPr>
    </w:tblStylePr>
    <w:tblStylePr w:type="band1Vert">
      <w:tblPr/>
      <w:tcPr>
        <w:shd w:val="clear" w:color="auto" w:fill="FEEDD7" w:themeFill="accent2" w:themeFillTint="33"/>
      </w:tcPr>
    </w:tblStylePr>
    <w:tblStylePr w:type="band1Horz">
      <w:tblPr/>
      <w:tcPr>
        <w:shd w:val="clear" w:color="auto" w:fill="FEEDD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A73C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359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359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359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35940" w:themeColor="accent3"/>
        </w:tcBorders>
        <w:shd w:val="clear" w:color="auto" w:fill="FFFFFF" w:themeFill="background1"/>
      </w:tcPr>
    </w:tblStylePr>
    <w:tblStylePr w:type="band1Vert">
      <w:tblPr/>
      <w:tcPr>
        <w:shd w:val="clear" w:color="auto" w:fill="F6DDD8" w:themeFill="accent3" w:themeFillTint="33"/>
      </w:tcPr>
    </w:tblStylePr>
    <w:tblStylePr w:type="band1Horz">
      <w:tblPr/>
      <w:tcPr>
        <w:shd w:val="clear" w:color="auto" w:fill="F6DDD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8D2EB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58D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58D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58D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58D3" w:themeColor="accent4"/>
        </w:tcBorders>
        <w:shd w:val="clear" w:color="auto" w:fill="FFFFFF" w:themeFill="background1"/>
      </w:tcPr>
    </w:tblStylePr>
    <w:tblStylePr w:type="band1Vert">
      <w:tblPr/>
      <w:tcPr>
        <w:shd w:val="clear" w:color="auto" w:fill="EFDDF6" w:themeFill="accent4" w:themeFillTint="33"/>
      </w:tcPr>
    </w:tblStylePr>
    <w:tblStylePr w:type="band1Horz">
      <w:tblPr/>
      <w:tcPr>
        <w:shd w:val="clear" w:color="auto" w:fill="EFDDF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387AA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3A0C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3A0C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3A0C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3A0CC" w:themeColor="accent5"/>
        </w:tcBorders>
        <w:shd w:val="clear" w:color="auto" w:fill="FFFFFF" w:themeFill="background1"/>
      </w:tcPr>
    </w:tblStylePr>
    <w:tblStylePr w:type="band1Vert">
      <w:tblPr/>
      <w:tcPr>
        <w:shd w:val="clear" w:color="auto" w:fill="DFEBF4" w:themeFill="accent5" w:themeFillTint="33"/>
      </w:tcPr>
    </w:tblStylePr>
    <w:tblStylePr w:type="band1Horz">
      <w:tblPr/>
      <w:tcPr>
        <w:shd w:val="clear" w:color="auto" w:fill="DFEB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A67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C4A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C4A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C4A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C4A7" w:themeColor="accent6"/>
        </w:tcBorders>
        <w:shd w:val="clear" w:color="auto" w:fill="FFFFFF" w:themeFill="background1"/>
      </w:tcPr>
    </w:tblStylePr>
    <w:tblStylePr w:type="band1Vert">
      <w:tblPr/>
      <w:tcPr>
        <w:shd w:val="clear" w:color="auto" w:fill="E7F3ED" w:themeFill="accent6" w:themeFillTint="33"/>
      </w:tcPr>
    </w:tblStylePr>
    <w:tblStylePr w:type="band1Horz">
      <w:tblPr/>
      <w:tcPr>
        <w:shd w:val="clear" w:color="auto" w:fill="E7F3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line="240" w:lineRule="auto"/>
    </w:pPr>
    <w:tblPr>
      <w:tblStyleRowBandSize w:val="1"/>
      <w:tblStyleColBandSize w:val="1"/>
      <w:tblBorders>
        <w:top w:val="single" w:sz="8"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single" w:sz="8" w:space="0" w:color="B3D978" w:themeColor="accent1" w:themeTint="BF"/>
        <w:insideV w:val="single" w:sz="8" w:space="0" w:color="B3D978" w:themeColor="accent1" w:themeTint="BF"/>
      </w:tblBorders>
    </w:tblPr>
    <w:tcPr>
      <w:shd w:val="clear" w:color="auto" w:fill="E5F2D2" w:themeFill="accent1" w:themeFillTint="3F"/>
    </w:tcPr>
    <w:tblStylePr w:type="firstRow">
      <w:rPr>
        <w:b/>
        <w:bCs/>
      </w:rPr>
    </w:tblStylePr>
    <w:tblStylePr w:type="lastRow">
      <w:rPr>
        <w:b/>
        <w:bCs/>
      </w:rPr>
      <w:tblPr/>
      <w:tcPr>
        <w:tcBorders>
          <w:top w:val="single" w:sz="18" w:space="0" w:color="B3D978" w:themeColor="accent1" w:themeTint="BF"/>
        </w:tcBorders>
      </w:tcPr>
    </w:tblStylePr>
    <w:tblStylePr w:type="firstCol">
      <w:rPr>
        <w:b/>
        <w:bCs/>
      </w:rPr>
    </w:tblStylePr>
    <w:tblStylePr w:type="lastCol">
      <w:rPr>
        <w:b/>
        <w:bCs/>
      </w:rPr>
    </w:tblStylePr>
    <w:tblStylePr w:type="band1Vert">
      <w:tblPr/>
      <w:tcPr>
        <w:shd w:val="clear" w:color="auto" w:fill="CCE6A5" w:themeFill="accent1" w:themeFillTint="7F"/>
      </w:tcPr>
    </w:tblStylePr>
    <w:tblStylePr w:type="band1Horz">
      <w:tblPr/>
      <w:tcPr>
        <w:shd w:val="clear" w:color="auto" w:fill="CCE6A5" w:themeFill="accent1" w:themeFillTint="7F"/>
      </w:tcPr>
    </w:tblStylePr>
  </w:style>
  <w:style w:type="table" w:styleId="MediumGrid1-Accent2">
    <w:name w:val="Medium Grid 1 Accent 2"/>
    <w:basedOn w:val="TableNormal"/>
    <w:uiPriority w:val="67"/>
    <w:semiHidden/>
    <w:unhideWhenUsed/>
    <w:pPr>
      <w:spacing w:line="240" w:lineRule="auto"/>
    </w:pPr>
    <w:tblPr>
      <w:tblStyleRowBandSize w:val="1"/>
      <w:tblStyleColBandSize w:val="1"/>
      <w:tblBorders>
        <w:top w:val="single" w:sz="8"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single" w:sz="8" w:space="0" w:color="FBBE6B" w:themeColor="accent2" w:themeTint="BF"/>
        <w:insideV w:val="single" w:sz="8" w:space="0" w:color="FBBE6B" w:themeColor="accent2" w:themeTint="BF"/>
      </w:tblBorders>
    </w:tblPr>
    <w:tcPr>
      <w:shd w:val="clear" w:color="auto" w:fill="FDE9CE" w:themeFill="accent2" w:themeFillTint="3F"/>
    </w:tcPr>
    <w:tblStylePr w:type="firstRow">
      <w:rPr>
        <w:b/>
        <w:bCs/>
      </w:rPr>
    </w:tblStylePr>
    <w:tblStylePr w:type="lastRow">
      <w:rPr>
        <w:b/>
        <w:bCs/>
      </w:rPr>
      <w:tblPr/>
      <w:tcPr>
        <w:tcBorders>
          <w:top w:val="single" w:sz="18" w:space="0" w:color="FBBE6B" w:themeColor="accent2" w:themeTint="BF"/>
        </w:tcBorders>
      </w:tcPr>
    </w:tblStylePr>
    <w:tblStylePr w:type="firstCol">
      <w:rPr>
        <w:b/>
        <w:bCs/>
      </w:rPr>
    </w:tblStylePr>
    <w:tblStylePr w:type="lastCol">
      <w:rPr>
        <w:b/>
        <w:bCs/>
      </w:rPr>
    </w:tblStylePr>
    <w:tblStylePr w:type="band1Vert">
      <w:tblPr/>
      <w:tcPr>
        <w:shd w:val="clear" w:color="auto" w:fill="FCD39C" w:themeFill="accent2" w:themeFillTint="7F"/>
      </w:tcPr>
    </w:tblStylePr>
    <w:tblStylePr w:type="band1Horz">
      <w:tblPr/>
      <w:tcPr>
        <w:shd w:val="clear" w:color="auto" w:fill="FCD39C" w:themeFill="accent2" w:themeFillTint="7F"/>
      </w:tcPr>
    </w:tblStylePr>
  </w:style>
  <w:style w:type="table" w:styleId="MediumGrid1-Accent3">
    <w:name w:val="Medium Grid 1 Accent 3"/>
    <w:basedOn w:val="TableNormal"/>
    <w:uiPriority w:val="67"/>
    <w:semiHidden/>
    <w:unhideWhenUsed/>
    <w:pPr>
      <w:spacing w:line="240" w:lineRule="auto"/>
    </w:pPr>
    <w:tblPr>
      <w:tblStyleRowBandSize w:val="1"/>
      <w:tblStyleColBandSize w:val="1"/>
      <w:tblBorders>
        <w:top w:val="single" w:sz="8"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single" w:sz="8" w:space="0" w:color="DE826F" w:themeColor="accent3" w:themeTint="BF"/>
        <w:insideV w:val="single" w:sz="8" w:space="0" w:color="DE826F" w:themeColor="accent3" w:themeTint="BF"/>
      </w:tblBorders>
    </w:tblPr>
    <w:tcPr>
      <w:shd w:val="clear" w:color="auto" w:fill="F4D5CF" w:themeFill="accent3" w:themeFillTint="3F"/>
    </w:tcPr>
    <w:tblStylePr w:type="firstRow">
      <w:rPr>
        <w:b/>
        <w:bCs/>
      </w:rPr>
    </w:tblStylePr>
    <w:tblStylePr w:type="lastRow">
      <w:rPr>
        <w:b/>
        <w:bCs/>
      </w:rPr>
      <w:tblPr/>
      <w:tcPr>
        <w:tcBorders>
          <w:top w:val="single" w:sz="18" w:space="0" w:color="DE826F" w:themeColor="accent3" w:themeTint="BF"/>
        </w:tcBorders>
      </w:tcPr>
    </w:tblStylePr>
    <w:tblStylePr w:type="firstCol">
      <w:rPr>
        <w:b/>
        <w:bCs/>
      </w:rPr>
    </w:tblStylePr>
    <w:tblStylePr w:type="lastCol">
      <w:rPr>
        <w:b/>
        <w:bCs/>
      </w:rPr>
    </w:tblStylePr>
    <w:tblStylePr w:type="band1Vert">
      <w:tblPr/>
      <w:tcPr>
        <w:shd w:val="clear" w:color="auto" w:fill="E9AB9F" w:themeFill="accent3" w:themeFillTint="7F"/>
      </w:tcPr>
    </w:tblStylePr>
    <w:tblStylePr w:type="band1Horz">
      <w:tblPr/>
      <w:tcPr>
        <w:shd w:val="clear" w:color="auto" w:fill="E9AB9F" w:themeFill="accent3" w:themeFillTint="7F"/>
      </w:tcPr>
    </w:tblStylePr>
  </w:style>
  <w:style w:type="table" w:styleId="MediumGrid1-Accent4">
    <w:name w:val="Medium Grid 1 Accent 4"/>
    <w:basedOn w:val="TableNormal"/>
    <w:uiPriority w:val="67"/>
    <w:semiHidden/>
    <w:unhideWhenUsed/>
    <w:pPr>
      <w:spacing w:line="240" w:lineRule="auto"/>
    </w:pPr>
    <w:tblPr>
      <w:tblStyleRowBandSize w:val="1"/>
      <w:tblStyleColBandSize w:val="1"/>
      <w:tblBorders>
        <w:top w:val="single" w:sz="8"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single" w:sz="8" w:space="0" w:color="C581DE" w:themeColor="accent4" w:themeTint="BF"/>
        <w:insideV w:val="single" w:sz="8" w:space="0" w:color="C581DE" w:themeColor="accent4" w:themeTint="BF"/>
      </w:tblBorders>
    </w:tblPr>
    <w:tcPr>
      <w:shd w:val="clear" w:color="auto" w:fill="EBD5F4" w:themeFill="accent4" w:themeFillTint="3F"/>
    </w:tcPr>
    <w:tblStylePr w:type="firstRow">
      <w:rPr>
        <w:b/>
        <w:bCs/>
      </w:rPr>
    </w:tblStylePr>
    <w:tblStylePr w:type="lastRow">
      <w:rPr>
        <w:b/>
        <w:bCs/>
      </w:rPr>
      <w:tblPr/>
      <w:tcPr>
        <w:tcBorders>
          <w:top w:val="single" w:sz="18" w:space="0" w:color="C581DE" w:themeColor="accent4" w:themeTint="BF"/>
        </w:tcBorders>
      </w:tcPr>
    </w:tblStylePr>
    <w:tblStylePr w:type="firstCol">
      <w:rPr>
        <w:b/>
        <w:bCs/>
      </w:rPr>
    </w:tblStylePr>
    <w:tblStylePr w:type="lastCol">
      <w:rPr>
        <w:b/>
        <w:bCs/>
      </w:rPr>
    </w:tblStylePr>
    <w:tblStylePr w:type="band1Vert">
      <w:tblPr/>
      <w:tcPr>
        <w:shd w:val="clear" w:color="auto" w:fill="D8ABE9" w:themeFill="accent4" w:themeFillTint="7F"/>
      </w:tcPr>
    </w:tblStylePr>
    <w:tblStylePr w:type="band1Horz">
      <w:tblPr/>
      <w:tcPr>
        <w:shd w:val="clear" w:color="auto" w:fill="D8ABE9" w:themeFill="accent4" w:themeFillTint="7F"/>
      </w:tcPr>
    </w:tblStylePr>
  </w:style>
  <w:style w:type="table" w:styleId="MediumGrid1-Accent5">
    <w:name w:val="Medium Grid 1 Accent 5"/>
    <w:basedOn w:val="TableNormal"/>
    <w:uiPriority w:val="67"/>
    <w:semiHidden/>
    <w:unhideWhenUsed/>
    <w:pPr>
      <w:spacing w:line="240" w:lineRule="auto"/>
    </w:pPr>
    <w:tblPr>
      <w:tblStyleRowBandSize w:val="1"/>
      <w:tblStyleColBandSize w:val="1"/>
      <w:tblBorders>
        <w:top w:val="single" w:sz="8"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single" w:sz="8" w:space="0" w:color="89B7D8" w:themeColor="accent5" w:themeTint="BF"/>
        <w:insideV w:val="single" w:sz="8" w:space="0" w:color="89B7D8" w:themeColor="accent5" w:themeTint="BF"/>
      </w:tblBorders>
    </w:tblPr>
    <w:tcPr>
      <w:shd w:val="clear" w:color="auto" w:fill="D8E7F2" w:themeFill="accent5" w:themeFillTint="3F"/>
    </w:tcPr>
    <w:tblStylePr w:type="firstRow">
      <w:rPr>
        <w:b/>
        <w:bCs/>
      </w:rPr>
    </w:tblStylePr>
    <w:tblStylePr w:type="lastRow">
      <w:rPr>
        <w:b/>
        <w:bCs/>
      </w:rPr>
      <w:tblPr/>
      <w:tcPr>
        <w:tcBorders>
          <w:top w:val="single" w:sz="18" w:space="0" w:color="89B7D8" w:themeColor="accent5" w:themeTint="BF"/>
        </w:tcBorders>
      </w:tcPr>
    </w:tblStylePr>
    <w:tblStylePr w:type="firstCol">
      <w:rPr>
        <w:b/>
        <w:bCs/>
      </w:rPr>
    </w:tblStylePr>
    <w:tblStylePr w:type="lastCol">
      <w:rPr>
        <w:b/>
        <w:bCs/>
      </w:rPr>
    </w:tblStylePr>
    <w:tblStylePr w:type="band1Vert">
      <w:tblPr/>
      <w:tcPr>
        <w:shd w:val="clear" w:color="auto" w:fill="B1CFE5" w:themeFill="accent5" w:themeFillTint="7F"/>
      </w:tcPr>
    </w:tblStylePr>
    <w:tblStylePr w:type="band1Horz">
      <w:tblPr/>
      <w:tcPr>
        <w:shd w:val="clear" w:color="auto" w:fill="B1CFE5" w:themeFill="accent5" w:themeFillTint="7F"/>
      </w:tcPr>
    </w:tblStylePr>
  </w:style>
  <w:style w:type="table" w:styleId="MediumGrid1-Accent6">
    <w:name w:val="Medium Grid 1 Accent 6"/>
    <w:basedOn w:val="TableNormal"/>
    <w:uiPriority w:val="67"/>
    <w:semiHidden/>
    <w:unhideWhenUsed/>
    <w:pPr>
      <w:spacing w:line="240" w:lineRule="auto"/>
    </w:pPr>
    <w:tblPr>
      <w:tblStyleRowBandSize w:val="1"/>
      <w:tblStyleColBandSize w:val="1"/>
      <w:tblBorders>
        <w:top w:val="single" w:sz="8"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single" w:sz="8" w:space="0" w:color="A7D2BC" w:themeColor="accent6" w:themeTint="BF"/>
        <w:insideV w:val="single" w:sz="8" w:space="0" w:color="A7D2BC" w:themeColor="accent6" w:themeTint="BF"/>
      </w:tblBorders>
    </w:tblPr>
    <w:tcPr>
      <w:shd w:val="clear" w:color="auto" w:fill="E1F0E9" w:themeFill="accent6" w:themeFillTint="3F"/>
    </w:tcPr>
    <w:tblStylePr w:type="firstRow">
      <w:rPr>
        <w:b/>
        <w:bCs/>
      </w:rPr>
    </w:tblStylePr>
    <w:tblStylePr w:type="lastRow">
      <w:rPr>
        <w:b/>
        <w:bCs/>
      </w:rPr>
      <w:tblPr/>
      <w:tcPr>
        <w:tcBorders>
          <w:top w:val="single" w:sz="18" w:space="0" w:color="A7D2BC" w:themeColor="accent6" w:themeTint="BF"/>
        </w:tcBorders>
      </w:tcPr>
    </w:tblStylePr>
    <w:tblStylePr w:type="firstCol">
      <w:rPr>
        <w:b/>
        <w:bCs/>
      </w:rPr>
    </w:tblStylePr>
    <w:tblStylePr w:type="lastCol">
      <w:rPr>
        <w:b/>
        <w:bCs/>
      </w:rPr>
    </w:tblStylePr>
    <w:tblStylePr w:type="band1Vert">
      <w:tblPr/>
      <w:tcPr>
        <w:shd w:val="clear" w:color="auto" w:fill="C4E1D3" w:themeFill="accent6" w:themeFillTint="7F"/>
      </w:tcPr>
    </w:tblStylePr>
    <w:tblStylePr w:type="band1Horz">
      <w:tblPr/>
      <w:tcPr>
        <w:shd w:val="clear" w:color="auto" w:fill="C4E1D3" w:themeFill="accent6" w:themeFillTint="7F"/>
      </w:tcPr>
    </w:tblStylePr>
  </w:style>
  <w:style w:type="table" w:styleId="MediumGrid2">
    <w:name w:val="Medium Grid 2"/>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ACD4C" w:themeColor="accent1"/>
        <w:left w:val="single" w:sz="8" w:space="0" w:color="9ACD4C" w:themeColor="accent1"/>
        <w:bottom w:val="single" w:sz="8" w:space="0" w:color="9ACD4C" w:themeColor="accent1"/>
        <w:right w:val="single" w:sz="8" w:space="0" w:color="9ACD4C" w:themeColor="accent1"/>
        <w:insideH w:val="single" w:sz="8" w:space="0" w:color="9ACD4C" w:themeColor="accent1"/>
        <w:insideV w:val="single" w:sz="8" w:space="0" w:color="9ACD4C" w:themeColor="accent1"/>
      </w:tblBorders>
    </w:tblPr>
    <w:tcPr>
      <w:shd w:val="clear" w:color="auto" w:fill="E5F2D2" w:themeFill="accent1" w:themeFillTint="3F"/>
    </w:tcPr>
    <w:tblStylePr w:type="firstRow">
      <w:rPr>
        <w:b/>
        <w:bCs/>
        <w:color w:val="000000" w:themeColor="text1"/>
      </w:rPr>
      <w:tblPr/>
      <w:tcPr>
        <w:shd w:val="clear" w:color="auto" w:fill="F5FA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5DB" w:themeFill="accent1" w:themeFillTint="33"/>
      </w:tcPr>
    </w:tblStylePr>
    <w:tblStylePr w:type="band1Vert">
      <w:tblPr/>
      <w:tcPr>
        <w:shd w:val="clear" w:color="auto" w:fill="CCE6A5" w:themeFill="accent1" w:themeFillTint="7F"/>
      </w:tcPr>
    </w:tblStylePr>
    <w:tblStylePr w:type="band1Horz">
      <w:tblPr/>
      <w:tcPr>
        <w:tcBorders>
          <w:insideH w:val="single" w:sz="6" w:space="0" w:color="9ACD4C" w:themeColor="accent1"/>
          <w:insideV w:val="single" w:sz="6" w:space="0" w:color="9ACD4C" w:themeColor="accent1"/>
        </w:tcBorders>
        <w:shd w:val="clear" w:color="auto" w:fill="CCE6A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A93A" w:themeColor="accent2"/>
        <w:left w:val="single" w:sz="8" w:space="0" w:color="FAA93A" w:themeColor="accent2"/>
        <w:bottom w:val="single" w:sz="8" w:space="0" w:color="FAA93A" w:themeColor="accent2"/>
        <w:right w:val="single" w:sz="8" w:space="0" w:color="FAA93A" w:themeColor="accent2"/>
        <w:insideH w:val="single" w:sz="8" w:space="0" w:color="FAA93A" w:themeColor="accent2"/>
        <w:insideV w:val="single" w:sz="8" w:space="0" w:color="FAA93A" w:themeColor="accent2"/>
      </w:tblBorders>
    </w:tblPr>
    <w:tcPr>
      <w:shd w:val="clear" w:color="auto" w:fill="FDE9CE" w:themeFill="accent2" w:themeFillTint="3F"/>
    </w:tcPr>
    <w:tblStylePr w:type="firstRow">
      <w:rPr>
        <w:b/>
        <w:bCs/>
        <w:color w:val="000000" w:themeColor="text1"/>
      </w:rPr>
      <w:tblPr/>
      <w:tcPr>
        <w:shd w:val="clear" w:color="auto" w:fill="FEF6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DD7" w:themeFill="accent2" w:themeFillTint="33"/>
      </w:tcPr>
    </w:tblStylePr>
    <w:tblStylePr w:type="band1Vert">
      <w:tblPr/>
      <w:tcPr>
        <w:shd w:val="clear" w:color="auto" w:fill="FCD39C" w:themeFill="accent2" w:themeFillTint="7F"/>
      </w:tcPr>
    </w:tblStylePr>
    <w:tblStylePr w:type="band1Horz">
      <w:tblPr/>
      <w:tcPr>
        <w:tcBorders>
          <w:insideH w:val="single" w:sz="6" w:space="0" w:color="FAA93A" w:themeColor="accent2"/>
          <w:insideV w:val="single" w:sz="6" w:space="0" w:color="FAA93A" w:themeColor="accent2"/>
        </w:tcBorders>
        <w:shd w:val="clear" w:color="auto" w:fill="FCD39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35940" w:themeColor="accent3"/>
        <w:left w:val="single" w:sz="8" w:space="0" w:color="D35940" w:themeColor="accent3"/>
        <w:bottom w:val="single" w:sz="8" w:space="0" w:color="D35940" w:themeColor="accent3"/>
        <w:right w:val="single" w:sz="8" w:space="0" w:color="D35940" w:themeColor="accent3"/>
        <w:insideH w:val="single" w:sz="8" w:space="0" w:color="D35940" w:themeColor="accent3"/>
        <w:insideV w:val="single" w:sz="8" w:space="0" w:color="D35940" w:themeColor="accent3"/>
      </w:tblBorders>
    </w:tblPr>
    <w:tcPr>
      <w:shd w:val="clear" w:color="auto" w:fill="F4D5CF" w:themeFill="accent3" w:themeFillTint="3F"/>
    </w:tcPr>
    <w:tblStylePr w:type="firstRow">
      <w:rPr>
        <w:b/>
        <w:bCs/>
        <w:color w:val="000000" w:themeColor="text1"/>
      </w:rPr>
      <w:tblPr/>
      <w:tcPr>
        <w:shd w:val="clear" w:color="auto" w:fill="FAEEE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DD8" w:themeFill="accent3" w:themeFillTint="33"/>
      </w:tcPr>
    </w:tblStylePr>
    <w:tblStylePr w:type="band1Vert">
      <w:tblPr/>
      <w:tcPr>
        <w:shd w:val="clear" w:color="auto" w:fill="E9AB9F" w:themeFill="accent3" w:themeFillTint="7F"/>
      </w:tcPr>
    </w:tblStylePr>
    <w:tblStylePr w:type="band1Horz">
      <w:tblPr/>
      <w:tcPr>
        <w:tcBorders>
          <w:insideH w:val="single" w:sz="6" w:space="0" w:color="D35940" w:themeColor="accent3"/>
          <w:insideV w:val="single" w:sz="6" w:space="0" w:color="D35940" w:themeColor="accent3"/>
        </w:tcBorders>
        <w:shd w:val="clear" w:color="auto" w:fill="E9AB9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58D3" w:themeColor="accent4"/>
        <w:left w:val="single" w:sz="8" w:space="0" w:color="B258D3" w:themeColor="accent4"/>
        <w:bottom w:val="single" w:sz="8" w:space="0" w:color="B258D3" w:themeColor="accent4"/>
        <w:right w:val="single" w:sz="8" w:space="0" w:color="B258D3" w:themeColor="accent4"/>
        <w:insideH w:val="single" w:sz="8" w:space="0" w:color="B258D3" w:themeColor="accent4"/>
        <w:insideV w:val="single" w:sz="8" w:space="0" w:color="B258D3" w:themeColor="accent4"/>
      </w:tblBorders>
    </w:tblPr>
    <w:tcPr>
      <w:shd w:val="clear" w:color="auto" w:fill="EBD5F4" w:themeFill="accent4" w:themeFillTint="3F"/>
    </w:tcPr>
    <w:tblStylePr w:type="firstRow">
      <w:rPr>
        <w:b/>
        <w:bCs/>
        <w:color w:val="000000" w:themeColor="text1"/>
      </w:rPr>
      <w:tblPr/>
      <w:tcPr>
        <w:shd w:val="clear" w:color="auto" w:fill="F7EEF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DDF6" w:themeFill="accent4" w:themeFillTint="33"/>
      </w:tcPr>
    </w:tblStylePr>
    <w:tblStylePr w:type="band1Vert">
      <w:tblPr/>
      <w:tcPr>
        <w:shd w:val="clear" w:color="auto" w:fill="D8ABE9" w:themeFill="accent4" w:themeFillTint="7F"/>
      </w:tcPr>
    </w:tblStylePr>
    <w:tblStylePr w:type="band1Horz">
      <w:tblPr/>
      <w:tcPr>
        <w:tcBorders>
          <w:insideH w:val="single" w:sz="6" w:space="0" w:color="B258D3" w:themeColor="accent4"/>
          <w:insideV w:val="single" w:sz="6" w:space="0" w:color="B258D3" w:themeColor="accent4"/>
        </w:tcBorders>
        <w:shd w:val="clear" w:color="auto" w:fill="D8ABE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3A0CC" w:themeColor="accent5"/>
        <w:left w:val="single" w:sz="8" w:space="0" w:color="63A0CC" w:themeColor="accent5"/>
        <w:bottom w:val="single" w:sz="8" w:space="0" w:color="63A0CC" w:themeColor="accent5"/>
        <w:right w:val="single" w:sz="8" w:space="0" w:color="63A0CC" w:themeColor="accent5"/>
        <w:insideH w:val="single" w:sz="8" w:space="0" w:color="63A0CC" w:themeColor="accent5"/>
        <w:insideV w:val="single" w:sz="8" w:space="0" w:color="63A0CC" w:themeColor="accent5"/>
      </w:tblBorders>
    </w:tblPr>
    <w:tcPr>
      <w:shd w:val="clear" w:color="auto" w:fill="D8E7F2" w:themeFill="accent5" w:themeFillTint="3F"/>
    </w:tcPr>
    <w:tblStylePr w:type="firstRow">
      <w:rPr>
        <w:b/>
        <w:bCs/>
        <w:color w:val="000000" w:themeColor="text1"/>
      </w:rPr>
      <w:tblPr/>
      <w:tcPr>
        <w:shd w:val="clear" w:color="auto" w:fill="EFF5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4" w:themeFill="accent5" w:themeFillTint="33"/>
      </w:tcPr>
    </w:tblStylePr>
    <w:tblStylePr w:type="band1Vert">
      <w:tblPr/>
      <w:tcPr>
        <w:shd w:val="clear" w:color="auto" w:fill="B1CFE5" w:themeFill="accent5" w:themeFillTint="7F"/>
      </w:tcPr>
    </w:tblStylePr>
    <w:tblStylePr w:type="band1Horz">
      <w:tblPr/>
      <w:tcPr>
        <w:tcBorders>
          <w:insideH w:val="single" w:sz="6" w:space="0" w:color="63A0CC" w:themeColor="accent5"/>
          <w:insideV w:val="single" w:sz="6" w:space="0" w:color="63A0CC" w:themeColor="accent5"/>
        </w:tcBorders>
        <w:shd w:val="clear" w:color="auto" w:fill="B1CFE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C4A7" w:themeColor="accent6"/>
        <w:left w:val="single" w:sz="8" w:space="0" w:color="8AC4A7" w:themeColor="accent6"/>
        <w:bottom w:val="single" w:sz="8" w:space="0" w:color="8AC4A7" w:themeColor="accent6"/>
        <w:right w:val="single" w:sz="8" w:space="0" w:color="8AC4A7" w:themeColor="accent6"/>
        <w:insideH w:val="single" w:sz="8" w:space="0" w:color="8AC4A7" w:themeColor="accent6"/>
        <w:insideV w:val="single" w:sz="8" w:space="0" w:color="8AC4A7" w:themeColor="accent6"/>
      </w:tblBorders>
    </w:tblPr>
    <w:tcPr>
      <w:shd w:val="clear" w:color="auto" w:fill="E1F0E9" w:themeFill="accent6" w:themeFillTint="3F"/>
    </w:tcPr>
    <w:tblStylePr w:type="firstRow">
      <w:rPr>
        <w:b/>
        <w:bCs/>
        <w:color w:val="000000" w:themeColor="text1"/>
      </w:rPr>
      <w:tblPr/>
      <w:tcPr>
        <w:shd w:val="clear" w:color="auto" w:fill="F3F9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F3ED" w:themeFill="accent6" w:themeFillTint="33"/>
      </w:tcPr>
    </w:tblStylePr>
    <w:tblStylePr w:type="band1Vert">
      <w:tblPr/>
      <w:tcPr>
        <w:shd w:val="clear" w:color="auto" w:fill="C4E1D3" w:themeFill="accent6" w:themeFillTint="7F"/>
      </w:tcPr>
    </w:tblStylePr>
    <w:tblStylePr w:type="band1Horz">
      <w:tblPr/>
      <w:tcPr>
        <w:tcBorders>
          <w:insideH w:val="single" w:sz="6" w:space="0" w:color="8AC4A7" w:themeColor="accent6"/>
          <w:insideV w:val="single" w:sz="6" w:space="0" w:color="8AC4A7" w:themeColor="accent6"/>
        </w:tcBorders>
        <w:shd w:val="clear" w:color="auto" w:fill="C4E1D3"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2D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ACD4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ACD4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ACD4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ACD4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6A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6A5" w:themeFill="accent1" w:themeFillTint="7F"/>
      </w:tcPr>
    </w:tblStylePr>
  </w:style>
  <w:style w:type="table" w:styleId="MediumGrid3-Accent2">
    <w:name w:val="Medium Grid 3 Accent 2"/>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9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A93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A93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A93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A93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39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39C" w:themeFill="accent2" w:themeFillTint="7F"/>
      </w:tcPr>
    </w:tblStylePr>
  </w:style>
  <w:style w:type="table" w:styleId="MediumGrid3-Accent3">
    <w:name w:val="Medium Grid 3 Accent 3"/>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D5C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594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594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594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594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AB9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9AB9F" w:themeFill="accent3" w:themeFillTint="7F"/>
      </w:tcPr>
    </w:tblStylePr>
  </w:style>
  <w:style w:type="table" w:styleId="MediumGrid3-Accent4">
    <w:name w:val="Medium Grid 3 Accent 4"/>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D5F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58D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58D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58D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58D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ABE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ABE9" w:themeFill="accent4" w:themeFillTint="7F"/>
      </w:tcPr>
    </w:tblStylePr>
  </w:style>
  <w:style w:type="table" w:styleId="MediumGrid3-Accent5">
    <w:name w:val="Medium Grid 3 Accent 5"/>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7F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3A0C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3A0C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3A0C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3A0C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CFE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CFE5" w:themeFill="accent5" w:themeFillTint="7F"/>
      </w:tcPr>
    </w:tblStylePr>
  </w:style>
  <w:style w:type="table" w:styleId="MediumGrid3-Accent6">
    <w:name w:val="Medium Grid 3 Accent 6"/>
    <w:basedOn w:val="TableNormal"/>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1F0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C4A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C4A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C4A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C4A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4E1D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4E1D3" w:themeFill="accent6" w:themeFillTint="7F"/>
      </w:tcPr>
    </w:tblStylePr>
  </w:style>
  <w:style w:type="table" w:styleId="MediumList1">
    <w:name w:val="Medium List 1"/>
    <w:basedOn w:val="TableNormal"/>
    <w:uiPriority w:val="65"/>
    <w:semiHidden/>
    <w:unhideWhenUsed/>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3477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line="240" w:lineRule="auto"/>
    </w:pPr>
    <w:rPr>
      <w:color w:val="000000" w:themeColor="text1"/>
    </w:rPr>
    <w:tblPr>
      <w:tblStyleRowBandSize w:val="1"/>
      <w:tblStyleColBandSize w:val="1"/>
      <w:tblBorders>
        <w:top w:val="single" w:sz="8" w:space="0" w:color="9ACD4C" w:themeColor="accent1"/>
        <w:bottom w:val="single" w:sz="8" w:space="0" w:color="9ACD4C" w:themeColor="accent1"/>
      </w:tblBorders>
    </w:tblPr>
    <w:tblStylePr w:type="firstRow">
      <w:rPr>
        <w:rFonts w:asciiTheme="majorHAnsi" w:eastAsiaTheme="majorEastAsia" w:hAnsiTheme="majorHAnsi" w:cstheme="majorBidi"/>
      </w:rPr>
      <w:tblPr/>
      <w:tcPr>
        <w:tcBorders>
          <w:top w:val="nil"/>
          <w:bottom w:val="single" w:sz="8" w:space="0" w:color="9ACD4C" w:themeColor="accent1"/>
        </w:tcBorders>
      </w:tcPr>
    </w:tblStylePr>
    <w:tblStylePr w:type="lastRow">
      <w:rPr>
        <w:b/>
        <w:bCs/>
        <w:color w:val="134770" w:themeColor="text2"/>
      </w:rPr>
      <w:tblPr/>
      <w:tcPr>
        <w:tcBorders>
          <w:top w:val="single" w:sz="8" w:space="0" w:color="9ACD4C" w:themeColor="accent1"/>
          <w:bottom w:val="single" w:sz="8" w:space="0" w:color="9ACD4C" w:themeColor="accent1"/>
        </w:tcBorders>
      </w:tcPr>
    </w:tblStylePr>
    <w:tblStylePr w:type="firstCol">
      <w:rPr>
        <w:b/>
        <w:bCs/>
      </w:rPr>
    </w:tblStylePr>
    <w:tblStylePr w:type="lastCol">
      <w:rPr>
        <w:b/>
        <w:bCs/>
      </w:rPr>
      <w:tblPr/>
      <w:tcPr>
        <w:tcBorders>
          <w:top w:val="single" w:sz="8" w:space="0" w:color="9ACD4C" w:themeColor="accent1"/>
          <w:bottom w:val="single" w:sz="8" w:space="0" w:color="9ACD4C" w:themeColor="accent1"/>
        </w:tcBorders>
      </w:tcPr>
    </w:tblStylePr>
    <w:tblStylePr w:type="band1Vert">
      <w:tblPr/>
      <w:tcPr>
        <w:shd w:val="clear" w:color="auto" w:fill="E5F2D2" w:themeFill="accent1" w:themeFillTint="3F"/>
      </w:tcPr>
    </w:tblStylePr>
    <w:tblStylePr w:type="band1Horz">
      <w:tblPr/>
      <w:tcPr>
        <w:shd w:val="clear" w:color="auto" w:fill="E5F2D2" w:themeFill="accent1" w:themeFillTint="3F"/>
      </w:tcPr>
    </w:tblStylePr>
  </w:style>
  <w:style w:type="table" w:styleId="MediumList1-Accent2">
    <w:name w:val="Medium List 1 Accent 2"/>
    <w:basedOn w:val="TableNormal"/>
    <w:uiPriority w:val="65"/>
    <w:semiHidden/>
    <w:unhideWhenUsed/>
    <w:pPr>
      <w:spacing w:line="240" w:lineRule="auto"/>
    </w:pPr>
    <w:rPr>
      <w:color w:val="000000" w:themeColor="text1"/>
    </w:rPr>
    <w:tblPr>
      <w:tblStyleRowBandSize w:val="1"/>
      <w:tblStyleColBandSize w:val="1"/>
      <w:tblBorders>
        <w:top w:val="single" w:sz="8" w:space="0" w:color="FAA93A" w:themeColor="accent2"/>
        <w:bottom w:val="single" w:sz="8" w:space="0" w:color="FAA93A" w:themeColor="accent2"/>
      </w:tblBorders>
    </w:tblPr>
    <w:tblStylePr w:type="firstRow">
      <w:rPr>
        <w:rFonts w:asciiTheme="majorHAnsi" w:eastAsiaTheme="majorEastAsia" w:hAnsiTheme="majorHAnsi" w:cstheme="majorBidi"/>
      </w:rPr>
      <w:tblPr/>
      <w:tcPr>
        <w:tcBorders>
          <w:top w:val="nil"/>
          <w:bottom w:val="single" w:sz="8" w:space="0" w:color="FAA93A" w:themeColor="accent2"/>
        </w:tcBorders>
      </w:tcPr>
    </w:tblStylePr>
    <w:tblStylePr w:type="lastRow">
      <w:rPr>
        <w:b/>
        <w:bCs/>
        <w:color w:val="134770" w:themeColor="text2"/>
      </w:rPr>
      <w:tblPr/>
      <w:tcPr>
        <w:tcBorders>
          <w:top w:val="single" w:sz="8" w:space="0" w:color="FAA93A" w:themeColor="accent2"/>
          <w:bottom w:val="single" w:sz="8" w:space="0" w:color="FAA93A" w:themeColor="accent2"/>
        </w:tcBorders>
      </w:tcPr>
    </w:tblStylePr>
    <w:tblStylePr w:type="firstCol">
      <w:rPr>
        <w:b/>
        <w:bCs/>
      </w:rPr>
    </w:tblStylePr>
    <w:tblStylePr w:type="lastCol">
      <w:rPr>
        <w:b/>
        <w:bCs/>
      </w:rPr>
      <w:tblPr/>
      <w:tcPr>
        <w:tcBorders>
          <w:top w:val="single" w:sz="8" w:space="0" w:color="FAA93A" w:themeColor="accent2"/>
          <w:bottom w:val="single" w:sz="8" w:space="0" w:color="FAA93A" w:themeColor="accent2"/>
        </w:tcBorders>
      </w:tcPr>
    </w:tblStylePr>
    <w:tblStylePr w:type="band1Vert">
      <w:tblPr/>
      <w:tcPr>
        <w:shd w:val="clear" w:color="auto" w:fill="FDE9CE" w:themeFill="accent2" w:themeFillTint="3F"/>
      </w:tcPr>
    </w:tblStylePr>
    <w:tblStylePr w:type="band1Horz">
      <w:tblPr/>
      <w:tcPr>
        <w:shd w:val="clear" w:color="auto" w:fill="FDE9CE" w:themeFill="accent2" w:themeFillTint="3F"/>
      </w:tcPr>
    </w:tblStylePr>
  </w:style>
  <w:style w:type="table" w:styleId="MediumList1-Accent3">
    <w:name w:val="Medium List 1 Accent 3"/>
    <w:basedOn w:val="TableNormal"/>
    <w:uiPriority w:val="65"/>
    <w:semiHidden/>
    <w:unhideWhenUsed/>
    <w:pPr>
      <w:spacing w:line="240" w:lineRule="auto"/>
    </w:pPr>
    <w:rPr>
      <w:color w:val="000000" w:themeColor="text1"/>
    </w:rPr>
    <w:tblPr>
      <w:tblStyleRowBandSize w:val="1"/>
      <w:tblStyleColBandSize w:val="1"/>
      <w:tblBorders>
        <w:top w:val="single" w:sz="8" w:space="0" w:color="D35940" w:themeColor="accent3"/>
        <w:bottom w:val="single" w:sz="8" w:space="0" w:color="D35940" w:themeColor="accent3"/>
      </w:tblBorders>
    </w:tblPr>
    <w:tblStylePr w:type="firstRow">
      <w:rPr>
        <w:rFonts w:asciiTheme="majorHAnsi" w:eastAsiaTheme="majorEastAsia" w:hAnsiTheme="majorHAnsi" w:cstheme="majorBidi"/>
      </w:rPr>
      <w:tblPr/>
      <w:tcPr>
        <w:tcBorders>
          <w:top w:val="nil"/>
          <w:bottom w:val="single" w:sz="8" w:space="0" w:color="D35940" w:themeColor="accent3"/>
        </w:tcBorders>
      </w:tcPr>
    </w:tblStylePr>
    <w:tblStylePr w:type="lastRow">
      <w:rPr>
        <w:b/>
        <w:bCs/>
        <w:color w:val="134770" w:themeColor="text2"/>
      </w:rPr>
      <w:tblPr/>
      <w:tcPr>
        <w:tcBorders>
          <w:top w:val="single" w:sz="8" w:space="0" w:color="D35940" w:themeColor="accent3"/>
          <w:bottom w:val="single" w:sz="8" w:space="0" w:color="D35940" w:themeColor="accent3"/>
        </w:tcBorders>
      </w:tcPr>
    </w:tblStylePr>
    <w:tblStylePr w:type="firstCol">
      <w:rPr>
        <w:b/>
        <w:bCs/>
      </w:rPr>
    </w:tblStylePr>
    <w:tblStylePr w:type="lastCol">
      <w:rPr>
        <w:b/>
        <w:bCs/>
      </w:rPr>
      <w:tblPr/>
      <w:tcPr>
        <w:tcBorders>
          <w:top w:val="single" w:sz="8" w:space="0" w:color="D35940" w:themeColor="accent3"/>
          <w:bottom w:val="single" w:sz="8" w:space="0" w:color="D35940" w:themeColor="accent3"/>
        </w:tcBorders>
      </w:tcPr>
    </w:tblStylePr>
    <w:tblStylePr w:type="band1Vert">
      <w:tblPr/>
      <w:tcPr>
        <w:shd w:val="clear" w:color="auto" w:fill="F4D5CF" w:themeFill="accent3" w:themeFillTint="3F"/>
      </w:tcPr>
    </w:tblStylePr>
    <w:tblStylePr w:type="band1Horz">
      <w:tblPr/>
      <w:tcPr>
        <w:shd w:val="clear" w:color="auto" w:fill="F4D5CF" w:themeFill="accent3" w:themeFillTint="3F"/>
      </w:tcPr>
    </w:tblStylePr>
  </w:style>
  <w:style w:type="table" w:styleId="MediumList1-Accent4">
    <w:name w:val="Medium List 1 Accent 4"/>
    <w:basedOn w:val="TableNormal"/>
    <w:uiPriority w:val="65"/>
    <w:semiHidden/>
    <w:unhideWhenUsed/>
    <w:pPr>
      <w:spacing w:line="240" w:lineRule="auto"/>
    </w:pPr>
    <w:rPr>
      <w:color w:val="000000" w:themeColor="text1"/>
    </w:rPr>
    <w:tblPr>
      <w:tblStyleRowBandSize w:val="1"/>
      <w:tblStyleColBandSize w:val="1"/>
      <w:tblBorders>
        <w:top w:val="single" w:sz="8" w:space="0" w:color="B258D3" w:themeColor="accent4"/>
        <w:bottom w:val="single" w:sz="8" w:space="0" w:color="B258D3" w:themeColor="accent4"/>
      </w:tblBorders>
    </w:tblPr>
    <w:tblStylePr w:type="firstRow">
      <w:rPr>
        <w:rFonts w:asciiTheme="majorHAnsi" w:eastAsiaTheme="majorEastAsia" w:hAnsiTheme="majorHAnsi" w:cstheme="majorBidi"/>
      </w:rPr>
      <w:tblPr/>
      <w:tcPr>
        <w:tcBorders>
          <w:top w:val="nil"/>
          <w:bottom w:val="single" w:sz="8" w:space="0" w:color="B258D3" w:themeColor="accent4"/>
        </w:tcBorders>
      </w:tcPr>
    </w:tblStylePr>
    <w:tblStylePr w:type="lastRow">
      <w:rPr>
        <w:b/>
        <w:bCs/>
        <w:color w:val="134770" w:themeColor="text2"/>
      </w:rPr>
      <w:tblPr/>
      <w:tcPr>
        <w:tcBorders>
          <w:top w:val="single" w:sz="8" w:space="0" w:color="B258D3" w:themeColor="accent4"/>
          <w:bottom w:val="single" w:sz="8" w:space="0" w:color="B258D3" w:themeColor="accent4"/>
        </w:tcBorders>
      </w:tcPr>
    </w:tblStylePr>
    <w:tblStylePr w:type="firstCol">
      <w:rPr>
        <w:b/>
        <w:bCs/>
      </w:rPr>
    </w:tblStylePr>
    <w:tblStylePr w:type="lastCol">
      <w:rPr>
        <w:b/>
        <w:bCs/>
      </w:rPr>
      <w:tblPr/>
      <w:tcPr>
        <w:tcBorders>
          <w:top w:val="single" w:sz="8" w:space="0" w:color="B258D3" w:themeColor="accent4"/>
          <w:bottom w:val="single" w:sz="8" w:space="0" w:color="B258D3" w:themeColor="accent4"/>
        </w:tcBorders>
      </w:tcPr>
    </w:tblStylePr>
    <w:tblStylePr w:type="band1Vert">
      <w:tblPr/>
      <w:tcPr>
        <w:shd w:val="clear" w:color="auto" w:fill="EBD5F4" w:themeFill="accent4" w:themeFillTint="3F"/>
      </w:tcPr>
    </w:tblStylePr>
    <w:tblStylePr w:type="band1Horz">
      <w:tblPr/>
      <w:tcPr>
        <w:shd w:val="clear" w:color="auto" w:fill="EBD5F4" w:themeFill="accent4" w:themeFillTint="3F"/>
      </w:tcPr>
    </w:tblStylePr>
  </w:style>
  <w:style w:type="table" w:styleId="MediumList1-Accent5">
    <w:name w:val="Medium List 1 Accent 5"/>
    <w:basedOn w:val="TableNormal"/>
    <w:uiPriority w:val="65"/>
    <w:semiHidden/>
    <w:unhideWhenUsed/>
    <w:pPr>
      <w:spacing w:line="240" w:lineRule="auto"/>
    </w:pPr>
    <w:rPr>
      <w:color w:val="000000" w:themeColor="text1"/>
    </w:rPr>
    <w:tblPr>
      <w:tblStyleRowBandSize w:val="1"/>
      <w:tblStyleColBandSize w:val="1"/>
      <w:tblBorders>
        <w:top w:val="single" w:sz="8" w:space="0" w:color="63A0CC" w:themeColor="accent5"/>
        <w:bottom w:val="single" w:sz="8" w:space="0" w:color="63A0CC" w:themeColor="accent5"/>
      </w:tblBorders>
    </w:tblPr>
    <w:tblStylePr w:type="firstRow">
      <w:rPr>
        <w:rFonts w:asciiTheme="majorHAnsi" w:eastAsiaTheme="majorEastAsia" w:hAnsiTheme="majorHAnsi" w:cstheme="majorBidi"/>
      </w:rPr>
      <w:tblPr/>
      <w:tcPr>
        <w:tcBorders>
          <w:top w:val="nil"/>
          <w:bottom w:val="single" w:sz="8" w:space="0" w:color="63A0CC" w:themeColor="accent5"/>
        </w:tcBorders>
      </w:tcPr>
    </w:tblStylePr>
    <w:tblStylePr w:type="lastRow">
      <w:rPr>
        <w:b/>
        <w:bCs/>
        <w:color w:val="134770" w:themeColor="text2"/>
      </w:rPr>
      <w:tblPr/>
      <w:tcPr>
        <w:tcBorders>
          <w:top w:val="single" w:sz="8" w:space="0" w:color="63A0CC" w:themeColor="accent5"/>
          <w:bottom w:val="single" w:sz="8" w:space="0" w:color="63A0CC" w:themeColor="accent5"/>
        </w:tcBorders>
      </w:tcPr>
    </w:tblStylePr>
    <w:tblStylePr w:type="firstCol">
      <w:rPr>
        <w:b/>
        <w:bCs/>
      </w:rPr>
    </w:tblStylePr>
    <w:tblStylePr w:type="lastCol">
      <w:rPr>
        <w:b/>
        <w:bCs/>
      </w:rPr>
      <w:tblPr/>
      <w:tcPr>
        <w:tcBorders>
          <w:top w:val="single" w:sz="8" w:space="0" w:color="63A0CC" w:themeColor="accent5"/>
          <w:bottom w:val="single" w:sz="8" w:space="0" w:color="63A0CC" w:themeColor="accent5"/>
        </w:tcBorders>
      </w:tcPr>
    </w:tblStylePr>
    <w:tblStylePr w:type="band1Vert">
      <w:tblPr/>
      <w:tcPr>
        <w:shd w:val="clear" w:color="auto" w:fill="D8E7F2" w:themeFill="accent5" w:themeFillTint="3F"/>
      </w:tcPr>
    </w:tblStylePr>
    <w:tblStylePr w:type="band1Horz">
      <w:tblPr/>
      <w:tcPr>
        <w:shd w:val="clear" w:color="auto" w:fill="D8E7F2" w:themeFill="accent5" w:themeFillTint="3F"/>
      </w:tcPr>
    </w:tblStylePr>
  </w:style>
  <w:style w:type="table" w:styleId="MediumList1-Accent6">
    <w:name w:val="Medium List 1 Accent 6"/>
    <w:basedOn w:val="TableNormal"/>
    <w:uiPriority w:val="65"/>
    <w:semiHidden/>
    <w:unhideWhenUsed/>
    <w:pPr>
      <w:spacing w:line="240" w:lineRule="auto"/>
    </w:pPr>
    <w:rPr>
      <w:color w:val="000000" w:themeColor="text1"/>
    </w:rPr>
    <w:tblPr>
      <w:tblStyleRowBandSize w:val="1"/>
      <w:tblStyleColBandSize w:val="1"/>
      <w:tblBorders>
        <w:top w:val="single" w:sz="8" w:space="0" w:color="8AC4A7" w:themeColor="accent6"/>
        <w:bottom w:val="single" w:sz="8" w:space="0" w:color="8AC4A7" w:themeColor="accent6"/>
      </w:tblBorders>
    </w:tblPr>
    <w:tblStylePr w:type="firstRow">
      <w:rPr>
        <w:rFonts w:asciiTheme="majorHAnsi" w:eastAsiaTheme="majorEastAsia" w:hAnsiTheme="majorHAnsi" w:cstheme="majorBidi"/>
      </w:rPr>
      <w:tblPr/>
      <w:tcPr>
        <w:tcBorders>
          <w:top w:val="nil"/>
          <w:bottom w:val="single" w:sz="8" w:space="0" w:color="8AC4A7" w:themeColor="accent6"/>
        </w:tcBorders>
      </w:tcPr>
    </w:tblStylePr>
    <w:tblStylePr w:type="lastRow">
      <w:rPr>
        <w:b/>
        <w:bCs/>
        <w:color w:val="134770" w:themeColor="text2"/>
      </w:rPr>
      <w:tblPr/>
      <w:tcPr>
        <w:tcBorders>
          <w:top w:val="single" w:sz="8" w:space="0" w:color="8AC4A7" w:themeColor="accent6"/>
          <w:bottom w:val="single" w:sz="8" w:space="0" w:color="8AC4A7" w:themeColor="accent6"/>
        </w:tcBorders>
      </w:tcPr>
    </w:tblStylePr>
    <w:tblStylePr w:type="firstCol">
      <w:rPr>
        <w:b/>
        <w:bCs/>
      </w:rPr>
    </w:tblStylePr>
    <w:tblStylePr w:type="lastCol">
      <w:rPr>
        <w:b/>
        <w:bCs/>
      </w:rPr>
      <w:tblPr/>
      <w:tcPr>
        <w:tcBorders>
          <w:top w:val="single" w:sz="8" w:space="0" w:color="8AC4A7" w:themeColor="accent6"/>
          <w:bottom w:val="single" w:sz="8" w:space="0" w:color="8AC4A7" w:themeColor="accent6"/>
        </w:tcBorders>
      </w:tcPr>
    </w:tblStylePr>
    <w:tblStylePr w:type="band1Vert">
      <w:tblPr/>
      <w:tcPr>
        <w:shd w:val="clear" w:color="auto" w:fill="E1F0E9" w:themeFill="accent6" w:themeFillTint="3F"/>
      </w:tcPr>
    </w:tblStylePr>
    <w:tblStylePr w:type="band1Horz">
      <w:tblPr/>
      <w:tcPr>
        <w:shd w:val="clear" w:color="auto" w:fill="E1F0E9" w:themeFill="accent6" w:themeFillTint="3F"/>
      </w:tcPr>
    </w:tblStylePr>
  </w:style>
  <w:style w:type="table" w:styleId="MediumList2">
    <w:name w:val="Medium List 2"/>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ACD4C" w:themeColor="accent1"/>
        <w:left w:val="single" w:sz="8" w:space="0" w:color="9ACD4C" w:themeColor="accent1"/>
        <w:bottom w:val="single" w:sz="8" w:space="0" w:color="9ACD4C" w:themeColor="accent1"/>
        <w:right w:val="single" w:sz="8" w:space="0" w:color="9ACD4C" w:themeColor="accent1"/>
      </w:tblBorders>
    </w:tblPr>
    <w:tblStylePr w:type="firstRow">
      <w:rPr>
        <w:sz w:val="24"/>
        <w:szCs w:val="24"/>
      </w:rPr>
      <w:tblPr/>
      <w:tcPr>
        <w:tcBorders>
          <w:top w:val="nil"/>
          <w:left w:val="nil"/>
          <w:bottom w:val="single" w:sz="24" w:space="0" w:color="9ACD4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ACD4C" w:themeColor="accent1"/>
          <w:insideH w:val="nil"/>
          <w:insideV w:val="nil"/>
        </w:tcBorders>
        <w:shd w:val="clear" w:color="auto" w:fill="FFFFFF" w:themeFill="background1"/>
      </w:tcPr>
    </w:tblStylePr>
    <w:tblStylePr w:type="lastCol">
      <w:tblPr/>
      <w:tcPr>
        <w:tcBorders>
          <w:top w:val="nil"/>
          <w:left w:val="single" w:sz="8" w:space="0" w:color="9ACD4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2D2" w:themeFill="accent1" w:themeFillTint="3F"/>
      </w:tcPr>
    </w:tblStylePr>
    <w:tblStylePr w:type="band1Horz">
      <w:tblPr/>
      <w:tcPr>
        <w:tcBorders>
          <w:top w:val="nil"/>
          <w:bottom w:val="nil"/>
          <w:insideH w:val="nil"/>
          <w:insideV w:val="nil"/>
        </w:tcBorders>
        <w:shd w:val="clear" w:color="auto" w:fill="E5F2D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A93A" w:themeColor="accent2"/>
        <w:left w:val="single" w:sz="8" w:space="0" w:color="FAA93A" w:themeColor="accent2"/>
        <w:bottom w:val="single" w:sz="8" w:space="0" w:color="FAA93A" w:themeColor="accent2"/>
        <w:right w:val="single" w:sz="8" w:space="0" w:color="FAA93A" w:themeColor="accent2"/>
      </w:tblBorders>
    </w:tblPr>
    <w:tblStylePr w:type="firstRow">
      <w:rPr>
        <w:sz w:val="24"/>
        <w:szCs w:val="24"/>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A93A" w:themeColor="accent2"/>
          <w:insideH w:val="nil"/>
          <w:insideV w:val="nil"/>
        </w:tcBorders>
        <w:shd w:val="clear" w:color="auto" w:fill="FFFFFF" w:themeFill="background1"/>
      </w:tcPr>
    </w:tblStylePr>
    <w:tblStylePr w:type="lastCol">
      <w:tblPr/>
      <w:tcPr>
        <w:tcBorders>
          <w:top w:val="nil"/>
          <w:left w:val="single" w:sz="8" w:space="0" w:color="FAA93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9CE" w:themeFill="accent2" w:themeFillTint="3F"/>
      </w:tcPr>
    </w:tblStylePr>
    <w:tblStylePr w:type="band1Horz">
      <w:tblPr/>
      <w:tcPr>
        <w:tcBorders>
          <w:top w:val="nil"/>
          <w:bottom w:val="nil"/>
          <w:insideH w:val="nil"/>
          <w:insideV w:val="nil"/>
        </w:tcBorders>
        <w:shd w:val="clear" w:color="auto" w:fill="FDE9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35940" w:themeColor="accent3"/>
        <w:left w:val="single" w:sz="8" w:space="0" w:color="D35940" w:themeColor="accent3"/>
        <w:bottom w:val="single" w:sz="8" w:space="0" w:color="D35940" w:themeColor="accent3"/>
        <w:right w:val="single" w:sz="8" w:space="0" w:color="D35940" w:themeColor="accent3"/>
      </w:tblBorders>
    </w:tblPr>
    <w:tblStylePr w:type="firstRow">
      <w:rPr>
        <w:sz w:val="24"/>
        <w:szCs w:val="24"/>
      </w:rPr>
      <w:tblPr/>
      <w:tcPr>
        <w:tcBorders>
          <w:top w:val="nil"/>
          <w:left w:val="nil"/>
          <w:bottom w:val="single" w:sz="24" w:space="0" w:color="D3594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35940" w:themeColor="accent3"/>
          <w:insideH w:val="nil"/>
          <w:insideV w:val="nil"/>
        </w:tcBorders>
        <w:shd w:val="clear" w:color="auto" w:fill="FFFFFF" w:themeFill="background1"/>
      </w:tcPr>
    </w:tblStylePr>
    <w:tblStylePr w:type="lastCol">
      <w:tblPr/>
      <w:tcPr>
        <w:tcBorders>
          <w:top w:val="nil"/>
          <w:left w:val="single" w:sz="8" w:space="0" w:color="D3594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5CF" w:themeFill="accent3" w:themeFillTint="3F"/>
      </w:tcPr>
    </w:tblStylePr>
    <w:tblStylePr w:type="band1Horz">
      <w:tblPr/>
      <w:tcPr>
        <w:tcBorders>
          <w:top w:val="nil"/>
          <w:bottom w:val="nil"/>
          <w:insideH w:val="nil"/>
          <w:insideV w:val="nil"/>
        </w:tcBorders>
        <w:shd w:val="clear" w:color="auto" w:fill="F4D5C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58D3" w:themeColor="accent4"/>
        <w:left w:val="single" w:sz="8" w:space="0" w:color="B258D3" w:themeColor="accent4"/>
        <w:bottom w:val="single" w:sz="8" w:space="0" w:color="B258D3" w:themeColor="accent4"/>
        <w:right w:val="single" w:sz="8" w:space="0" w:color="B258D3" w:themeColor="accent4"/>
      </w:tblBorders>
    </w:tblPr>
    <w:tblStylePr w:type="firstRow">
      <w:rPr>
        <w:sz w:val="24"/>
        <w:szCs w:val="24"/>
      </w:rPr>
      <w:tblPr/>
      <w:tcPr>
        <w:tcBorders>
          <w:top w:val="nil"/>
          <w:left w:val="nil"/>
          <w:bottom w:val="single" w:sz="24" w:space="0" w:color="B258D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58D3" w:themeColor="accent4"/>
          <w:insideH w:val="nil"/>
          <w:insideV w:val="nil"/>
        </w:tcBorders>
        <w:shd w:val="clear" w:color="auto" w:fill="FFFFFF" w:themeFill="background1"/>
      </w:tcPr>
    </w:tblStylePr>
    <w:tblStylePr w:type="lastCol">
      <w:tblPr/>
      <w:tcPr>
        <w:tcBorders>
          <w:top w:val="nil"/>
          <w:left w:val="single" w:sz="8" w:space="0" w:color="B258D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D5F4" w:themeFill="accent4" w:themeFillTint="3F"/>
      </w:tcPr>
    </w:tblStylePr>
    <w:tblStylePr w:type="band1Horz">
      <w:tblPr/>
      <w:tcPr>
        <w:tcBorders>
          <w:top w:val="nil"/>
          <w:bottom w:val="nil"/>
          <w:insideH w:val="nil"/>
          <w:insideV w:val="nil"/>
        </w:tcBorders>
        <w:shd w:val="clear" w:color="auto" w:fill="EBD5F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3A0CC" w:themeColor="accent5"/>
        <w:left w:val="single" w:sz="8" w:space="0" w:color="63A0CC" w:themeColor="accent5"/>
        <w:bottom w:val="single" w:sz="8" w:space="0" w:color="63A0CC" w:themeColor="accent5"/>
        <w:right w:val="single" w:sz="8" w:space="0" w:color="63A0CC" w:themeColor="accent5"/>
      </w:tblBorders>
    </w:tblPr>
    <w:tblStylePr w:type="firstRow">
      <w:rPr>
        <w:sz w:val="24"/>
        <w:szCs w:val="24"/>
      </w:rPr>
      <w:tblPr/>
      <w:tcPr>
        <w:tcBorders>
          <w:top w:val="nil"/>
          <w:left w:val="nil"/>
          <w:bottom w:val="single" w:sz="24" w:space="0" w:color="63A0CC"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3A0CC" w:themeColor="accent5"/>
          <w:insideH w:val="nil"/>
          <w:insideV w:val="nil"/>
        </w:tcBorders>
        <w:shd w:val="clear" w:color="auto" w:fill="FFFFFF" w:themeFill="background1"/>
      </w:tcPr>
    </w:tblStylePr>
    <w:tblStylePr w:type="lastCol">
      <w:tblPr/>
      <w:tcPr>
        <w:tcBorders>
          <w:top w:val="nil"/>
          <w:left w:val="single" w:sz="8" w:space="0" w:color="63A0C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7F2" w:themeFill="accent5" w:themeFillTint="3F"/>
      </w:tcPr>
    </w:tblStylePr>
    <w:tblStylePr w:type="band1Horz">
      <w:tblPr/>
      <w:tcPr>
        <w:tcBorders>
          <w:top w:val="nil"/>
          <w:bottom w:val="nil"/>
          <w:insideH w:val="nil"/>
          <w:insideV w:val="nil"/>
        </w:tcBorders>
        <w:shd w:val="clear" w:color="auto" w:fill="D8E7F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C4A7" w:themeColor="accent6"/>
        <w:left w:val="single" w:sz="8" w:space="0" w:color="8AC4A7" w:themeColor="accent6"/>
        <w:bottom w:val="single" w:sz="8" w:space="0" w:color="8AC4A7" w:themeColor="accent6"/>
        <w:right w:val="single" w:sz="8" w:space="0" w:color="8AC4A7" w:themeColor="accent6"/>
      </w:tblBorders>
    </w:tblPr>
    <w:tblStylePr w:type="firstRow">
      <w:rPr>
        <w:sz w:val="24"/>
        <w:szCs w:val="24"/>
      </w:rPr>
      <w:tblPr/>
      <w:tcPr>
        <w:tcBorders>
          <w:top w:val="nil"/>
          <w:left w:val="nil"/>
          <w:bottom w:val="single" w:sz="24" w:space="0" w:color="8AC4A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C4A7" w:themeColor="accent6"/>
          <w:insideH w:val="nil"/>
          <w:insideV w:val="nil"/>
        </w:tcBorders>
        <w:shd w:val="clear" w:color="auto" w:fill="FFFFFF" w:themeFill="background1"/>
      </w:tcPr>
    </w:tblStylePr>
    <w:tblStylePr w:type="lastCol">
      <w:tblPr/>
      <w:tcPr>
        <w:tcBorders>
          <w:top w:val="nil"/>
          <w:left w:val="single" w:sz="8" w:space="0" w:color="8AC4A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F0E9" w:themeFill="accent6" w:themeFillTint="3F"/>
      </w:tcPr>
    </w:tblStylePr>
    <w:tblStylePr w:type="band1Horz">
      <w:tblPr/>
      <w:tcPr>
        <w:tcBorders>
          <w:top w:val="nil"/>
          <w:bottom w:val="nil"/>
          <w:insideH w:val="nil"/>
          <w:insideV w:val="nil"/>
        </w:tcBorders>
        <w:shd w:val="clear" w:color="auto" w:fill="E1F0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line="240" w:lineRule="auto"/>
    </w:pPr>
    <w:tblPr>
      <w:tblStyleRowBandSize w:val="1"/>
      <w:tblStyleColBandSize w:val="1"/>
      <w:tblBorders>
        <w:top w:val="single" w:sz="8"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single" w:sz="8" w:space="0" w:color="B3D978" w:themeColor="accent1" w:themeTint="BF"/>
      </w:tblBorders>
    </w:tblPr>
    <w:tblStylePr w:type="firstRow">
      <w:pPr>
        <w:spacing w:before="0" w:after="0" w:line="240" w:lineRule="auto"/>
      </w:pPr>
      <w:rPr>
        <w:b/>
        <w:bCs/>
        <w:color w:val="FFFFFF" w:themeColor="background1"/>
      </w:rPr>
      <w:tblPr/>
      <w:tcPr>
        <w:tcBorders>
          <w:top w:val="single" w:sz="8"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nil"/>
          <w:insideV w:val="nil"/>
        </w:tcBorders>
        <w:shd w:val="clear" w:color="auto" w:fill="9ACD4C" w:themeFill="accent1"/>
      </w:tcPr>
    </w:tblStylePr>
    <w:tblStylePr w:type="lastRow">
      <w:pPr>
        <w:spacing w:before="0" w:after="0" w:line="240" w:lineRule="auto"/>
      </w:pPr>
      <w:rPr>
        <w:b/>
        <w:bCs/>
      </w:rPr>
      <w:tblPr/>
      <w:tcPr>
        <w:tcBorders>
          <w:top w:val="double" w:sz="6"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D2" w:themeFill="accent1" w:themeFillTint="3F"/>
      </w:tcPr>
    </w:tblStylePr>
    <w:tblStylePr w:type="band1Horz">
      <w:tblPr/>
      <w:tcPr>
        <w:tcBorders>
          <w:insideH w:val="nil"/>
          <w:insideV w:val="nil"/>
        </w:tcBorders>
        <w:shd w:val="clear" w:color="auto" w:fill="E5F2D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line="240" w:lineRule="auto"/>
    </w:pPr>
    <w:tblPr>
      <w:tblStyleRowBandSize w:val="1"/>
      <w:tblStyleColBandSize w:val="1"/>
      <w:tblBorders>
        <w:top w:val="single" w:sz="8"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single" w:sz="8" w:space="0" w:color="FBBE6B" w:themeColor="accent2" w:themeTint="BF"/>
      </w:tblBorders>
    </w:tblPr>
    <w:tblStylePr w:type="firstRow">
      <w:pPr>
        <w:spacing w:before="0" w:after="0" w:line="240" w:lineRule="auto"/>
      </w:pPr>
      <w:rPr>
        <w:b/>
        <w:bCs/>
        <w:color w:val="FFFFFF" w:themeColor="background1"/>
      </w:rPr>
      <w:tblPr/>
      <w:tcPr>
        <w:tcBorders>
          <w:top w:val="single" w:sz="8"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nil"/>
          <w:insideV w:val="nil"/>
        </w:tcBorders>
        <w:shd w:val="clear" w:color="auto" w:fill="FAA93A" w:themeFill="accent2"/>
      </w:tcPr>
    </w:tblStylePr>
    <w:tblStylePr w:type="lastRow">
      <w:pPr>
        <w:spacing w:before="0" w:after="0" w:line="240" w:lineRule="auto"/>
      </w:pPr>
      <w:rPr>
        <w:b/>
        <w:bCs/>
      </w:rPr>
      <w:tblPr/>
      <w:tcPr>
        <w:tcBorders>
          <w:top w:val="double" w:sz="6"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9CE" w:themeFill="accent2" w:themeFillTint="3F"/>
      </w:tcPr>
    </w:tblStylePr>
    <w:tblStylePr w:type="band1Horz">
      <w:tblPr/>
      <w:tcPr>
        <w:tcBorders>
          <w:insideH w:val="nil"/>
          <w:insideV w:val="nil"/>
        </w:tcBorders>
        <w:shd w:val="clear" w:color="auto" w:fill="FDE9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line="240" w:lineRule="auto"/>
    </w:pPr>
    <w:tblPr>
      <w:tblStyleRowBandSize w:val="1"/>
      <w:tblStyleColBandSize w:val="1"/>
      <w:tblBorders>
        <w:top w:val="single" w:sz="8"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single" w:sz="8" w:space="0" w:color="DE826F" w:themeColor="accent3" w:themeTint="BF"/>
      </w:tblBorders>
    </w:tblPr>
    <w:tblStylePr w:type="firstRow">
      <w:pPr>
        <w:spacing w:before="0" w:after="0" w:line="240" w:lineRule="auto"/>
      </w:pPr>
      <w:rPr>
        <w:b/>
        <w:bCs/>
        <w:color w:val="FFFFFF" w:themeColor="background1"/>
      </w:rPr>
      <w:tblPr/>
      <w:tcPr>
        <w:tcBorders>
          <w:top w:val="single" w:sz="8"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nil"/>
          <w:insideV w:val="nil"/>
        </w:tcBorders>
        <w:shd w:val="clear" w:color="auto" w:fill="D35940" w:themeFill="accent3"/>
      </w:tcPr>
    </w:tblStylePr>
    <w:tblStylePr w:type="lastRow">
      <w:pPr>
        <w:spacing w:before="0" w:after="0" w:line="240" w:lineRule="auto"/>
      </w:pPr>
      <w:rPr>
        <w:b/>
        <w:bCs/>
      </w:rPr>
      <w:tblPr/>
      <w:tcPr>
        <w:tcBorders>
          <w:top w:val="double" w:sz="6"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4D5CF" w:themeFill="accent3" w:themeFillTint="3F"/>
      </w:tcPr>
    </w:tblStylePr>
    <w:tblStylePr w:type="band1Horz">
      <w:tblPr/>
      <w:tcPr>
        <w:tcBorders>
          <w:insideH w:val="nil"/>
          <w:insideV w:val="nil"/>
        </w:tcBorders>
        <w:shd w:val="clear" w:color="auto" w:fill="F4D5C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line="240" w:lineRule="auto"/>
    </w:pPr>
    <w:tblPr>
      <w:tblStyleRowBandSize w:val="1"/>
      <w:tblStyleColBandSize w:val="1"/>
      <w:tblBorders>
        <w:top w:val="single" w:sz="8"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single" w:sz="8" w:space="0" w:color="C581DE" w:themeColor="accent4" w:themeTint="BF"/>
      </w:tblBorders>
    </w:tblPr>
    <w:tblStylePr w:type="firstRow">
      <w:pPr>
        <w:spacing w:before="0" w:after="0" w:line="240" w:lineRule="auto"/>
      </w:pPr>
      <w:rPr>
        <w:b/>
        <w:bCs/>
        <w:color w:val="FFFFFF" w:themeColor="background1"/>
      </w:rPr>
      <w:tblPr/>
      <w:tcPr>
        <w:tcBorders>
          <w:top w:val="single" w:sz="8"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nil"/>
          <w:insideV w:val="nil"/>
        </w:tcBorders>
        <w:shd w:val="clear" w:color="auto" w:fill="B258D3" w:themeFill="accent4"/>
      </w:tcPr>
    </w:tblStylePr>
    <w:tblStylePr w:type="lastRow">
      <w:pPr>
        <w:spacing w:before="0" w:after="0" w:line="240" w:lineRule="auto"/>
      </w:pPr>
      <w:rPr>
        <w:b/>
        <w:bCs/>
      </w:rPr>
      <w:tblPr/>
      <w:tcPr>
        <w:tcBorders>
          <w:top w:val="double" w:sz="6"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D5F4" w:themeFill="accent4" w:themeFillTint="3F"/>
      </w:tcPr>
    </w:tblStylePr>
    <w:tblStylePr w:type="band1Horz">
      <w:tblPr/>
      <w:tcPr>
        <w:tcBorders>
          <w:insideH w:val="nil"/>
          <w:insideV w:val="nil"/>
        </w:tcBorders>
        <w:shd w:val="clear" w:color="auto" w:fill="EBD5F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line="240" w:lineRule="auto"/>
    </w:pPr>
    <w:tblPr>
      <w:tblStyleRowBandSize w:val="1"/>
      <w:tblStyleColBandSize w:val="1"/>
      <w:tblBorders>
        <w:top w:val="single" w:sz="8"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single" w:sz="8" w:space="0" w:color="89B7D8" w:themeColor="accent5" w:themeTint="BF"/>
      </w:tblBorders>
    </w:tblPr>
    <w:tblStylePr w:type="firstRow">
      <w:pPr>
        <w:spacing w:before="0" w:after="0" w:line="240" w:lineRule="auto"/>
      </w:pPr>
      <w:rPr>
        <w:b/>
        <w:bCs/>
        <w:color w:val="FFFFFF" w:themeColor="background1"/>
      </w:rPr>
      <w:tblPr/>
      <w:tcPr>
        <w:tcBorders>
          <w:top w:val="single" w:sz="8"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nil"/>
          <w:insideV w:val="nil"/>
        </w:tcBorders>
        <w:shd w:val="clear" w:color="auto" w:fill="63A0CC" w:themeFill="accent5"/>
      </w:tcPr>
    </w:tblStylePr>
    <w:tblStylePr w:type="lastRow">
      <w:pPr>
        <w:spacing w:before="0" w:after="0" w:line="240" w:lineRule="auto"/>
      </w:pPr>
      <w:rPr>
        <w:b/>
        <w:bCs/>
      </w:rPr>
      <w:tblPr/>
      <w:tcPr>
        <w:tcBorders>
          <w:top w:val="double" w:sz="6"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E7F2" w:themeFill="accent5" w:themeFillTint="3F"/>
      </w:tcPr>
    </w:tblStylePr>
    <w:tblStylePr w:type="band1Horz">
      <w:tblPr/>
      <w:tcPr>
        <w:tcBorders>
          <w:insideH w:val="nil"/>
          <w:insideV w:val="nil"/>
        </w:tcBorders>
        <w:shd w:val="clear" w:color="auto" w:fill="D8E7F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line="240" w:lineRule="auto"/>
    </w:pPr>
    <w:tblPr>
      <w:tblStyleRowBandSize w:val="1"/>
      <w:tblStyleColBandSize w:val="1"/>
      <w:tblBorders>
        <w:top w:val="single" w:sz="8"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single" w:sz="8" w:space="0" w:color="A7D2BC" w:themeColor="accent6" w:themeTint="BF"/>
      </w:tblBorders>
    </w:tblPr>
    <w:tblStylePr w:type="firstRow">
      <w:pPr>
        <w:spacing w:before="0" w:after="0" w:line="240" w:lineRule="auto"/>
      </w:pPr>
      <w:rPr>
        <w:b/>
        <w:bCs/>
        <w:color w:val="FFFFFF" w:themeColor="background1"/>
      </w:rPr>
      <w:tblPr/>
      <w:tcPr>
        <w:tcBorders>
          <w:top w:val="single" w:sz="8"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nil"/>
          <w:insideV w:val="nil"/>
        </w:tcBorders>
        <w:shd w:val="clear" w:color="auto" w:fill="8AC4A7" w:themeFill="accent6"/>
      </w:tcPr>
    </w:tblStylePr>
    <w:tblStylePr w:type="lastRow">
      <w:pPr>
        <w:spacing w:before="0" w:after="0" w:line="240" w:lineRule="auto"/>
      </w:pPr>
      <w:rPr>
        <w:b/>
        <w:bCs/>
      </w:rPr>
      <w:tblPr/>
      <w:tcPr>
        <w:tcBorders>
          <w:top w:val="double" w:sz="6"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F0E9" w:themeFill="accent6" w:themeFillTint="3F"/>
      </w:tcPr>
    </w:tblStylePr>
    <w:tblStylePr w:type="band1Horz">
      <w:tblPr/>
      <w:tcPr>
        <w:tcBorders>
          <w:insideH w:val="nil"/>
          <w:insideV w:val="nil"/>
        </w:tcBorders>
        <w:shd w:val="clear" w:color="auto" w:fill="E1F0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ACD4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ACD4C" w:themeFill="accent1"/>
      </w:tcPr>
    </w:tblStylePr>
    <w:tblStylePr w:type="lastCol">
      <w:rPr>
        <w:b/>
        <w:bCs/>
        <w:color w:val="FFFFFF" w:themeColor="background1"/>
      </w:rPr>
      <w:tblPr/>
      <w:tcPr>
        <w:tcBorders>
          <w:left w:val="nil"/>
          <w:right w:val="nil"/>
          <w:insideH w:val="nil"/>
          <w:insideV w:val="nil"/>
        </w:tcBorders>
        <w:shd w:val="clear" w:color="auto" w:fill="9ACD4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A93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AA93A" w:themeFill="accent2"/>
      </w:tcPr>
    </w:tblStylePr>
    <w:tblStylePr w:type="lastCol">
      <w:rPr>
        <w:b/>
        <w:bCs/>
        <w:color w:val="FFFFFF" w:themeColor="background1"/>
      </w:rPr>
      <w:tblPr/>
      <w:tcPr>
        <w:tcBorders>
          <w:left w:val="nil"/>
          <w:right w:val="nil"/>
          <w:insideH w:val="nil"/>
          <w:insideV w:val="nil"/>
        </w:tcBorders>
        <w:shd w:val="clear" w:color="auto" w:fill="FAA93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3594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35940" w:themeFill="accent3"/>
      </w:tcPr>
    </w:tblStylePr>
    <w:tblStylePr w:type="lastCol">
      <w:rPr>
        <w:b/>
        <w:bCs/>
        <w:color w:val="FFFFFF" w:themeColor="background1"/>
      </w:rPr>
      <w:tblPr/>
      <w:tcPr>
        <w:tcBorders>
          <w:left w:val="nil"/>
          <w:right w:val="nil"/>
          <w:insideH w:val="nil"/>
          <w:insideV w:val="nil"/>
        </w:tcBorders>
        <w:shd w:val="clear" w:color="auto" w:fill="D359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58D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58D3" w:themeFill="accent4"/>
      </w:tcPr>
    </w:tblStylePr>
    <w:tblStylePr w:type="lastCol">
      <w:rPr>
        <w:b/>
        <w:bCs/>
        <w:color w:val="FFFFFF" w:themeColor="background1"/>
      </w:rPr>
      <w:tblPr/>
      <w:tcPr>
        <w:tcBorders>
          <w:left w:val="nil"/>
          <w:right w:val="nil"/>
          <w:insideH w:val="nil"/>
          <w:insideV w:val="nil"/>
        </w:tcBorders>
        <w:shd w:val="clear" w:color="auto" w:fill="B258D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A0C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3A0CC" w:themeFill="accent5"/>
      </w:tcPr>
    </w:tblStylePr>
    <w:tblStylePr w:type="lastCol">
      <w:rPr>
        <w:b/>
        <w:bCs/>
        <w:color w:val="FFFFFF" w:themeColor="background1"/>
      </w:rPr>
      <w:tblPr/>
      <w:tcPr>
        <w:tcBorders>
          <w:left w:val="nil"/>
          <w:right w:val="nil"/>
          <w:insideH w:val="nil"/>
          <w:insideV w:val="nil"/>
        </w:tcBorders>
        <w:shd w:val="clear" w:color="auto" w:fill="63A0C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C4A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C4A7" w:themeFill="accent6"/>
      </w:tcPr>
    </w:tblStylePr>
    <w:tblStylePr w:type="lastCol">
      <w:rPr>
        <w:b/>
        <w:bCs/>
        <w:color w:val="FFFFFF" w:themeColor="background1"/>
      </w:rPr>
      <w:tblPr/>
      <w:tcPr>
        <w:tcBorders>
          <w:left w:val="nil"/>
          <w:right w:val="nil"/>
          <w:insideH w:val="nil"/>
          <w:insideV w:val="nil"/>
        </w:tcBorders>
        <w:shd w:val="clear" w:color="auto" w:fill="8AC4A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qFormat/>
    <w:rsid w:val="00443371"/>
    <w:pPr>
      <w:spacing w:after="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qFormat/>
    <w:rsid w:val="00443371"/>
    <w:pPr>
      <w:spacing w:before="120" w:after="120"/>
      <w:ind w:left="720"/>
    </w:pPr>
    <w:rPr>
      <w:color w:val="134770" w:themeColor="text2"/>
      <w:sz w:val="24"/>
      <w:szCs w:val="24"/>
    </w:rPr>
  </w:style>
  <w:style w:type="character" w:customStyle="1" w:styleId="QuoteChar">
    <w:name w:val="Quote Char"/>
    <w:basedOn w:val="DefaultParagraphFont"/>
    <w:link w:val="Quote"/>
    <w:uiPriority w:val="29"/>
    <w:rsid w:val="00443371"/>
    <w:rPr>
      <w:color w:val="134770" w:themeColor="text2"/>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qFormat/>
    <w:rsid w:val="00443371"/>
    <w:rPr>
      <w:i/>
      <w:iCs/>
      <w:color w:val="595959" w:themeColor="text1" w:themeTint="A6"/>
    </w:rPr>
  </w:style>
  <w:style w:type="character" w:styleId="SubtleReference">
    <w:name w:val="Subtle Reference"/>
    <w:basedOn w:val="DefaultParagraphFont"/>
    <w:uiPriority w:val="31"/>
    <w:qFormat/>
    <w:rsid w:val="00443371"/>
    <w:rPr>
      <w:smallCaps/>
      <w:color w:val="595959" w:themeColor="text1" w:themeTint="A6"/>
      <w:u w:val="none" w:color="7F7F7F" w:themeColor="text1" w:themeTint="80"/>
      <w:bdr w:val="none" w:sz="0" w:space="0" w:color="auto"/>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rsid w:val="00C30889"/>
    <w:rPr>
      <w:i/>
    </w:rPr>
  </w:style>
  <w:style w:type="character" w:customStyle="1" w:styleId="ListNumberChar">
    <w:name w:val="List Number Char"/>
    <w:basedOn w:val="DefaultParagraphFont"/>
    <w:link w:val="ListNumber"/>
    <w:uiPriority w:val="10"/>
    <w:rsid w:val="00C30889"/>
    <w:rPr>
      <w:rFonts w:eastAsiaTheme="minorEastAsia"/>
      <w:color w:val="006060" w:themeColor="background2" w:themeShade="40"/>
    </w:rPr>
  </w:style>
  <w:style w:type="character" w:customStyle="1" w:styleId="QuoteemphasisChar">
    <w:name w:val="Quote emphasis Char"/>
    <w:basedOn w:val="ListNumberChar"/>
    <w:link w:val="Quoteemphasis"/>
    <w:rsid w:val="00C30889"/>
    <w:rPr>
      <w:rFonts w:eastAsiaTheme="minorEastAsia"/>
      <w:i/>
      <w:color w:val="006060"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23097019">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41282855">
      <w:bodyDiv w:val="1"/>
      <w:marLeft w:val="0"/>
      <w:marRight w:val="0"/>
      <w:marTop w:val="0"/>
      <w:marBottom w:val="0"/>
      <w:divBdr>
        <w:top w:val="none" w:sz="0" w:space="0" w:color="auto"/>
        <w:left w:val="none" w:sz="0" w:space="0" w:color="auto"/>
        <w:bottom w:val="none" w:sz="0" w:space="0" w:color="auto"/>
        <w:right w:val="none" w:sz="0" w:space="0" w:color="auto"/>
      </w:divBdr>
    </w:div>
    <w:div w:id="77451868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84192084">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ipleaders.in/free-consent/" TargetMode="External"/><Relationship Id="rId18" Type="http://schemas.openxmlformats.org/officeDocument/2006/relationships/hyperlink" Target="https://egyankosh.ac.in/bitstream/123456789/13360/1/Unit-4.pdf" TargetMode="External"/><Relationship Id="rId26" Type="http://schemas.openxmlformats.org/officeDocument/2006/relationships/hyperlink" Target="https://egyankosh.ac.in/bitstream/123456789/13360/1/Unit-4.pdf" TargetMode="External"/><Relationship Id="rId39" Type="http://schemas.openxmlformats.org/officeDocument/2006/relationships/hyperlink" Target="https://blog.ipleaders.in/free-consent/" TargetMode="External"/><Relationship Id="rId21" Type="http://schemas.openxmlformats.org/officeDocument/2006/relationships/hyperlink" Target="https://blog.ipleaders.in/free-consent/" TargetMode="External"/><Relationship Id="rId34" Type="http://schemas.openxmlformats.org/officeDocument/2006/relationships/hyperlink" Target="https://egyankosh.ac.in/bitstream/123456789/13360/1/Unit-4.pdf" TargetMode="External"/><Relationship Id="rId42" Type="http://schemas.openxmlformats.org/officeDocument/2006/relationships/hyperlink" Target="https://egyankosh.ac.in/bitstream/123456789/13360/1/Unit-4.pdf" TargetMode="External"/><Relationship Id="rId47" Type="http://schemas.openxmlformats.org/officeDocument/2006/relationships/hyperlink" Target="https://blog.ipleaders.in/free-consent/" TargetMode="External"/><Relationship Id="rId50" Type="http://schemas.openxmlformats.org/officeDocument/2006/relationships/hyperlink" Target="https://egyankosh.ac.in/bitstream/123456789/13360/1/Unit-4.pdf" TargetMode="External"/><Relationship Id="rId55" Type="http://schemas.openxmlformats.org/officeDocument/2006/relationships/hyperlink" Target="https://blog.ipleaders.in/free-consent/" TargetMode="External"/><Relationship Id="rId63" Type="http://schemas.openxmlformats.org/officeDocument/2006/relationships/hyperlink" Target="https://blog.ipleaders.in/free-consent/"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gyankosh.ac.in/bitstream/123456789/13360/1/Unit-4.pdf" TargetMode="External"/><Relationship Id="rId29" Type="http://schemas.openxmlformats.org/officeDocument/2006/relationships/hyperlink" Target="https://blog.ipleaders.in/free-cons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log.ipleaders.in/free-consent/" TargetMode="External"/><Relationship Id="rId24" Type="http://schemas.openxmlformats.org/officeDocument/2006/relationships/hyperlink" Target="https://egyankosh.ac.in/bitstream/123456789/13360/1/Unit-4.pdf" TargetMode="External"/><Relationship Id="rId32" Type="http://schemas.openxmlformats.org/officeDocument/2006/relationships/hyperlink" Target="https://egyankosh.ac.in/bitstream/123456789/13360/1/Unit-4.pdf" TargetMode="External"/><Relationship Id="rId37" Type="http://schemas.openxmlformats.org/officeDocument/2006/relationships/hyperlink" Target="https://blog.ipleaders.in/free-consent/" TargetMode="External"/><Relationship Id="rId40" Type="http://schemas.openxmlformats.org/officeDocument/2006/relationships/hyperlink" Target="https://egyankosh.ac.in/bitstream/123456789/13360/1/Unit-4.pdf" TargetMode="External"/><Relationship Id="rId45" Type="http://schemas.openxmlformats.org/officeDocument/2006/relationships/hyperlink" Target="https://blog.ipleaders.in/free-consent/" TargetMode="External"/><Relationship Id="rId53" Type="http://schemas.openxmlformats.org/officeDocument/2006/relationships/hyperlink" Target="https://blog.ipleaders.in/free-consent/" TargetMode="External"/><Relationship Id="rId58" Type="http://schemas.openxmlformats.org/officeDocument/2006/relationships/hyperlink" Target="https://egyankosh.ac.in/bitstream/123456789/13360/1/Unit-4.pdf" TargetMode="External"/><Relationship Id="rId66" Type="http://schemas.openxmlformats.org/officeDocument/2006/relationships/hyperlink" Target="https://egyankosh.ac.in/bitstream/123456789/13360/1/Unit-4.pdf" TargetMode="External"/><Relationship Id="rId5" Type="http://schemas.openxmlformats.org/officeDocument/2006/relationships/numbering" Target="numbering.xml"/><Relationship Id="rId15" Type="http://schemas.openxmlformats.org/officeDocument/2006/relationships/hyperlink" Target="https://blog.ipleaders.in/free-consent/" TargetMode="External"/><Relationship Id="rId23" Type="http://schemas.openxmlformats.org/officeDocument/2006/relationships/hyperlink" Target="https://blog.ipleaders.in/free-consent/" TargetMode="External"/><Relationship Id="rId28" Type="http://schemas.openxmlformats.org/officeDocument/2006/relationships/hyperlink" Target="https://egyankosh.ac.in/bitstream/123456789/13360/1/Unit-4.pdf" TargetMode="External"/><Relationship Id="rId36" Type="http://schemas.openxmlformats.org/officeDocument/2006/relationships/hyperlink" Target="https://egyankosh.ac.in/bitstream/123456789/13360/1/Unit-4.pdf" TargetMode="External"/><Relationship Id="rId49" Type="http://schemas.openxmlformats.org/officeDocument/2006/relationships/hyperlink" Target="https://blog.ipleaders.in/free-consent/" TargetMode="External"/><Relationship Id="rId57" Type="http://schemas.openxmlformats.org/officeDocument/2006/relationships/hyperlink" Target="https://blog.ipleaders.in/free-consent/" TargetMode="External"/><Relationship Id="rId61" Type="http://schemas.openxmlformats.org/officeDocument/2006/relationships/hyperlink" Target="https://blog.ipleaders.in/free-consent/" TargetMode="External"/><Relationship Id="rId10" Type="http://schemas.openxmlformats.org/officeDocument/2006/relationships/endnotes" Target="endnotes.xml"/><Relationship Id="rId19" Type="http://schemas.openxmlformats.org/officeDocument/2006/relationships/hyperlink" Target="https://blog.ipleaders.in/free-consent/" TargetMode="External"/><Relationship Id="rId31" Type="http://schemas.openxmlformats.org/officeDocument/2006/relationships/hyperlink" Target="https://blog.ipleaders.in/free-consent/" TargetMode="External"/><Relationship Id="rId44" Type="http://schemas.openxmlformats.org/officeDocument/2006/relationships/hyperlink" Target="https://egyankosh.ac.in/bitstream/123456789/13360/1/Unit-4.pdf" TargetMode="External"/><Relationship Id="rId52" Type="http://schemas.openxmlformats.org/officeDocument/2006/relationships/hyperlink" Target="https://egyankosh.ac.in/bitstream/123456789/13360/1/Unit-4.pdf" TargetMode="External"/><Relationship Id="rId60" Type="http://schemas.openxmlformats.org/officeDocument/2006/relationships/hyperlink" Target="https://egyankosh.ac.in/bitstream/123456789/13360/1/Unit-4.pdf" TargetMode="External"/><Relationship Id="rId65" Type="http://schemas.openxmlformats.org/officeDocument/2006/relationships/hyperlink" Target="https://blog.ipleaders.in/free-cons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gyankosh.ac.in/bitstream/123456789/13360/1/Unit-4.pdf" TargetMode="External"/><Relationship Id="rId22" Type="http://schemas.openxmlformats.org/officeDocument/2006/relationships/hyperlink" Target="https://egyankosh.ac.in/bitstream/123456789/13360/1/Unit-4.pdf" TargetMode="External"/><Relationship Id="rId27" Type="http://schemas.openxmlformats.org/officeDocument/2006/relationships/hyperlink" Target="https://blog.ipleaders.in/free-consent/" TargetMode="External"/><Relationship Id="rId30" Type="http://schemas.openxmlformats.org/officeDocument/2006/relationships/hyperlink" Target="https://egyankosh.ac.in/bitstream/123456789/13360/1/Unit-4.pdf" TargetMode="External"/><Relationship Id="rId35" Type="http://schemas.openxmlformats.org/officeDocument/2006/relationships/hyperlink" Target="https://blog.ipleaders.in/free-consent/" TargetMode="External"/><Relationship Id="rId43" Type="http://schemas.openxmlformats.org/officeDocument/2006/relationships/hyperlink" Target="https://blog.ipleaders.in/free-consent/" TargetMode="External"/><Relationship Id="rId48" Type="http://schemas.openxmlformats.org/officeDocument/2006/relationships/hyperlink" Target="https://egyankosh.ac.in/bitstream/123456789/13360/1/Unit-4.pdf" TargetMode="External"/><Relationship Id="rId56" Type="http://schemas.openxmlformats.org/officeDocument/2006/relationships/hyperlink" Target="https://egyankosh.ac.in/bitstream/123456789/13360/1/Unit-4.pdf" TargetMode="External"/><Relationship Id="rId64" Type="http://schemas.openxmlformats.org/officeDocument/2006/relationships/hyperlink" Target="https://egyankosh.ac.in/bitstream/123456789/13360/1/Unit-4.pdf"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blog.ipleaders.in/free-consent/" TargetMode="External"/><Relationship Id="rId3" Type="http://schemas.openxmlformats.org/officeDocument/2006/relationships/customXml" Target="../customXml/item3.xml"/><Relationship Id="rId12" Type="http://schemas.openxmlformats.org/officeDocument/2006/relationships/hyperlink" Target="https://egyankosh.ac.in/bitstream/123456789/13360/1/Unit-4.pdf" TargetMode="External"/><Relationship Id="rId17" Type="http://schemas.openxmlformats.org/officeDocument/2006/relationships/hyperlink" Target="https://blog.ipleaders.in/free-consent/" TargetMode="External"/><Relationship Id="rId25" Type="http://schemas.openxmlformats.org/officeDocument/2006/relationships/hyperlink" Target="https://blog.ipleaders.in/free-consent/" TargetMode="External"/><Relationship Id="rId33" Type="http://schemas.openxmlformats.org/officeDocument/2006/relationships/hyperlink" Target="https://blog.ipleaders.in/free-consent/" TargetMode="External"/><Relationship Id="rId38" Type="http://schemas.openxmlformats.org/officeDocument/2006/relationships/hyperlink" Target="https://egyankosh.ac.in/bitstream/123456789/13360/1/Unit-4.pdf" TargetMode="External"/><Relationship Id="rId46" Type="http://schemas.openxmlformats.org/officeDocument/2006/relationships/hyperlink" Target="https://egyankosh.ac.in/bitstream/123456789/13360/1/Unit-4.pdf" TargetMode="External"/><Relationship Id="rId59" Type="http://schemas.openxmlformats.org/officeDocument/2006/relationships/hyperlink" Target="https://blog.ipleaders.in/free-consent/" TargetMode="External"/><Relationship Id="rId67" Type="http://schemas.openxmlformats.org/officeDocument/2006/relationships/footer" Target="footer1.xml"/><Relationship Id="rId20" Type="http://schemas.openxmlformats.org/officeDocument/2006/relationships/hyperlink" Target="https://egyankosh.ac.in/bitstream/123456789/13360/1/Unit-4.pdf" TargetMode="External"/><Relationship Id="rId41" Type="http://schemas.openxmlformats.org/officeDocument/2006/relationships/hyperlink" Target="https://blog.ipleaders.in/free-consent/" TargetMode="External"/><Relationship Id="rId54" Type="http://schemas.openxmlformats.org/officeDocument/2006/relationships/hyperlink" Target="https://egyankosh.ac.in/bitstream/123456789/13360/1/Unit-4.pdf" TargetMode="External"/><Relationship Id="rId62" Type="http://schemas.openxmlformats.org/officeDocument/2006/relationships/hyperlink" Target="https://egyankosh.ac.in/bitstream/123456789/13360/1/Unit-4.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es\AppData\Local\Microsoft\Office\16.0\DTS\en-US%7b44BA519A-3204-44B3-A991-5B2DEF34DFB1%7d\%7b501B36DF-5FA9-4309-BCA5-85FA127DF525%7dtf45325165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4.xml><?xml version="1.0" encoding="utf-8"?>
<ds:datastoreItem xmlns:ds="http://schemas.openxmlformats.org/officeDocument/2006/customXml" ds:itemID="{878A3276-187E-405F-966A-BDA24FF7DC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{501B36DF-5FA9-4309-BCA5-85FA127DF525}tf45325165_win32</Template>
  <TotalTime>0</TotalTime>
  <Pages>3</Pages>
  <Words>48523</Words>
  <Characters>276586</Characters>
  <Application>Microsoft Office Word</Application>
  <DocSecurity>0</DocSecurity>
  <Lines>2304</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324461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2021-12-27T06:45:00Z</dcterms:created>
  <dcterms:modified xsi:type="dcterms:W3CDTF">2022-04-26T17:55:00Z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